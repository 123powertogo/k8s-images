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18D2" w14:textId="77777777" w:rsidR="009C1334" w:rsidRDefault="009C1334" w:rsidP="009C1334">
      <w:pPr>
        <w:ind w:firstLine="482"/>
        <w:rPr>
          <w:rFonts w:ascii="宋体" w:eastAsia="宋体" w:hAnsi="宋体"/>
          <w:b w:val="0"/>
          <w:bCs/>
          <w:sz w:val="24"/>
          <w:szCs w:val="24"/>
        </w:rPr>
      </w:pPr>
      <w:r>
        <w:rPr>
          <w:rFonts w:ascii="宋体" w:eastAsia="宋体" w:hAnsi="宋体" w:hint="eastAsia"/>
          <w:bCs/>
          <w:sz w:val="24"/>
          <w:szCs w:val="24"/>
        </w:rPr>
        <w:t>韩先超老师微信公众号，定期发布技术类文章</w:t>
      </w:r>
    </w:p>
    <w:p w14:paraId="60C40063" w14:textId="77777777" w:rsidR="009C1334" w:rsidRDefault="009C1334" w:rsidP="009C1334">
      <w:pPr>
        <w:ind w:firstLine="360"/>
        <w:rPr>
          <w:rFonts w:ascii="宋体" w:eastAsia="宋体" w:hAnsi="宋体"/>
          <w:b w:val="0"/>
          <w:bCs/>
          <w:szCs w:val="21"/>
        </w:rPr>
      </w:pPr>
      <w:r>
        <w:rPr>
          <w:rFonts w:hint="eastAsia"/>
          <w:noProof/>
        </w:rPr>
        <w:drawing>
          <wp:anchor distT="0" distB="0" distL="114300" distR="114300" simplePos="0" relativeHeight="251659264" behindDoc="0" locked="0" layoutInCell="1" allowOverlap="1" wp14:anchorId="0F667CAC" wp14:editId="69C997B7">
            <wp:simplePos x="0" y="0"/>
            <wp:positionH relativeFrom="column">
              <wp:align>left</wp:align>
            </wp:positionH>
            <wp:positionV relativeFrom="paragraph">
              <wp:align>top</wp:align>
            </wp:positionV>
            <wp:extent cx="1333500" cy="13335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14:sizeRelH relativeFrom="page">
              <wp14:pctWidth>0</wp14:pctWidth>
            </wp14:sizeRelH>
            <wp14:sizeRelV relativeFrom="page">
              <wp14:pctHeight>0</wp14:pctHeight>
            </wp14:sizeRelV>
          </wp:anchor>
        </w:drawing>
      </w:r>
    </w:p>
    <w:p w14:paraId="5A4FB679" w14:textId="77777777" w:rsidR="009C1334" w:rsidRDefault="009C1334" w:rsidP="009C1334">
      <w:pPr>
        <w:ind w:firstLine="360"/>
        <w:rPr>
          <w:rFonts w:ascii="宋体" w:eastAsia="宋体" w:hAnsi="宋体"/>
          <w:b w:val="0"/>
          <w:bCs/>
          <w:szCs w:val="21"/>
        </w:rPr>
      </w:pPr>
    </w:p>
    <w:p w14:paraId="3F181800" w14:textId="77777777" w:rsidR="009C1334" w:rsidRDefault="009C1334" w:rsidP="009C1334">
      <w:pPr>
        <w:tabs>
          <w:tab w:val="left" w:pos="2250"/>
        </w:tabs>
        <w:ind w:firstLine="361"/>
        <w:rPr>
          <w:rFonts w:ascii="宋体" w:eastAsia="宋体" w:hAnsi="宋体"/>
          <w:b w:val="0"/>
          <w:bCs/>
          <w:szCs w:val="21"/>
        </w:rPr>
      </w:pPr>
      <w:r>
        <w:rPr>
          <w:rFonts w:ascii="宋体" w:eastAsia="宋体" w:hAnsi="宋体" w:hint="eastAsia"/>
          <w:bCs/>
          <w:szCs w:val="21"/>
        </w:rPr>
        <w:tab/>
      </w:r>
      <w:r>
        <w:rPr>
          <w:rFonts w:ascii="宋体" w:eastAsia="宋体" w:hAnsi="宋体" w:hint="eastAsia"/>
          <w:bCs/>
          <w:szCs w:val="21"/>
        </w:rPr>
        <w:br w:type="textWrapping" w:clear="all"/>
      </w:r>
    </w:p>
    <w:p w14:paraId="1A5D7BE3" w14:textId="77777777" w:rsidR="009C1334" w:rsidRDefault="009C1334" w:rsidP="009C1334">
      <w:pPr>
        <w:ind w:firstLine="482"/>
        <w:rPr>
          <w:rFonts w:ascii="宋体" w:eastAsia="宋体" w:hAnsi="宋体"/>
          <w:bCs/>
          <w:sz w:val="24"/>
          <w:szCs w:val="24"/>
        </w:rPr>
      </w:pPr>
      <w:r>
        <w:rPr>
          <w:rFonts w:ascii="宋体" w:eastAsia="宋体" w:hAnsi="宋体" w:hint="eastAsia"/>
          <w:bCs/>
          <w:sz w:val="24"/>
          <w:szCs w:val="24"/>
        </w:rPr>
        <w:t>韩先超老师51cto博客地址：</w:t>
      </w:r>
      <w:hyperlink r:id="rId9" w:history="1">
        <w:r>
          <w:rPr>
            <w:rStyle w:val="a9"/>
            <w:rFonts w:ascii="宋体" w:eastAsia="宋体" w:hAnsi="宋体" w:hint="eastAsia"/>
            <w:bCs/>
            <w:sz w:val="24"/>
            <w:szCs w:val="24"/>
          </w:rPr>
          <w:t>https://blog.51cto.com/u_12974849</w:t>
        </w:r>
      </w:hyperlink>
    </w:p>
    <w:p w14:paraId="094B6BB4" w14:textId="77777777" w:rsidR="0008101B" w:rsidRPr="009C1334" w:rsidRDefault="0008101B" w:rsidP="00046C4E">
      <w:pPr>
        <w:ind w:firstLineChars="0" w:firstLine="0"/>
        <w:rPr>
          <w:rFonts w:ascii="宋体" w:eastAsia="宋体" w:hAnsi="宋体"/>
          <w:szCs w:val="18"/>
        </w:rPr>
      </w:pPr>
    </w:p>
    <w:p w14:paraId="7606E6C1" w14:textId="5AE16F66" w:rsidR="00CD2AF6" w:rsidRPr="000D5BA9" w:rsidRDefault="00CD2AF6" w:rsidP="00AD182E">
      <w:pPr>
        <w:ind w:firstLineChars="300" w:firstLine="542"/>
        <w:rPr>
          <w:rFonts w:ascii="宋体" w:eastAsia="宋体" w:hAnsi="宋体"/>
          <w:szCs w:val="18"/>
        </w:rPr>
      </w:pPr>
    </w:p>
    <w:p w14:paraId="5662E202" w14:textId="77777777" w:rsidR="005E4CD4" w:rsidRPr="000D5BA9" w:rsidRDefault="005E4CD4" w:rsidP="00AD182E">
      <w:pPr>
        <w:ind w:firstLineChars="300" w:firstLine="542"/>
        <w:rPr>
          <w:rFonts w:ascii="宋体" w:eastAsia="宋体" w:hAnsi="宋体"/>
          <w:szCs w:val="18"/>
        </w:rPr>
      </w:pPr>
    </w:p>
    <w:p w14:paraId="3DA877F6" w14:textId="17E46FB3" w:rsidR="00D07077" w:rsidRPr="000D5BA9" w:rsidRDefault="00D07077" w:rsidP="00AD182E">
      <w:pPr>
        <w:pStyle w:val="1"/>
        <w:rPr>
          <w:bCs w:val="0"/>
          <w:szCs w:val="18"/>
        </w:rPr>
      </w:pPr>
      <w:r w:rsidRPr="000D5BA9">
        <w:rPr>
          <w:bCs w:val="0"/>
          <w:szCs w:val="18"/>
        </w:rPr>
        <w:t>13</w:t>
      </w:r>
      <w:r w:rsidRPr="000D5BA9">
        <w:rPr>
          <w:rFonts w:hint="eastAsia"/>
          <w:bCs w:val="0"/>
          <w:szCs w:val="18"/>
        </w:rPr>
        <w:t>、</w:t>
      </w:r>
      <w:r w:rsidR="009E4061" w:rsidRPr="000D5BA9">
        <w:rPr>
          <w:rFonts w:hint="eastAsia"/>
          <w:bCs w:val="0"/>
          <w:szCs w:val="18"/>
        </w:rPr>
        <w:t>配置alertmanager</w:t>
      </w:r>
      <w:r w:rsidR="009E4061" w:rsidRPr="000D5BA9">
        <w:rPr>
          <w:bCs w:val="0"/>
          <w:szCs w:val="18"/>
        </w:rPr>
        <w:t>-</w:t>
      </w:r>
      <w:r w:rsidR="009E4061" w:rsidRPr="000D5BA9">
        <w:rPr>
          <w:rFonts w:hint="eastAsia"/>
          <w:bCs w:val="0"/>
          <w:szCs w:val="18"/>
        </w:rPr>
        <w:t>发送报警到qq邮箱</w:t>
      </w:r>
    </w:p>
    <w:p w14:paraId="319DE651" w14:textId="1199856C" w:rsidR="006841B7" w:rsidRPr="000D5BA9" w:rsidRDefault="006841B7" w:rsidP="00AD182E">
      <w:pPr>
        <w:ind w:firstLine="361"/>
        <w:rPr>
          <w:rFonts w:ascii="宋体" w:eastAsia="宋体" w:hAnsi="宋体"/>
        </w:rPr>
      </w:pPr>
    </w:p>
    <w:p w14:paraId="49A04B76" w14:textId="5460C2A8" w:rsidR="006841B7" w:rsidRPr="000D5BA9" w:rsidRDefault="006841B7" w:rsidP="00AD182E">
      <w:pPr>
        <w:ind w:leftChars="200" w:left="360" w:firstLineChars="0" w:firstLine="0"/>
        <w:rPr>
          <w:rFonts w:ascii="宋体" w:eastAsia="宋体" w:hAnsi="宋体"/>
        </w:rPr>
      </w:pPr>
      <w:r w:rsidRPr="000D5BA9">
        <w:rPr>
          <w:rFonts w:ascii="宋体" w:eastAsia="宋体" w:hAnsi="宋体"/>
        </w:rPr>
        <w:t>报警：指prometheus将监测到的异常事件发送给alertmanager</w:t>
      </w:r>
      <w:r w:rsidR="006E0173" w:rsidRPr="000D5BA9">
        <w:rPr>
          <w:rFonts w:ascii="宋体" w:eastAsia="宋体" w:hAnsi="宋体"/>
        </w:rPr>
        <w:t xml:space="preserve"> </w:t>
      </w:r>
      <w:r w:rsidRPr="000D5BA9">
        <w:rPr>
          <w:rFonts w:ascii="宋体" w:eastAsia="宋体" w:hAnsi="宋体"/>
        </w:rPr>
        <w:br/>
        <w:t>通知：alertmanager</w:t>
      </w:r>
      <w:r w:rsidR="00F85522" w:rsidRPr="000D5BA9">
        <w:rPr>
          <w:rFonts w:ascii="宋体" w:eastAsia="宋体" w:hAnsi="宋体" w:hint="eastAsia"/>
        </w:rPr>
        <w:t>将报警信息发送到</w:t>
      </w:r>
      <w:r w:rsidRPr="000D5BA9">
        <w:rPr>
          <w:rFonts w:ascii="宋体" w:eastAsia="宋体" w:hAnsi="宋体"/>
        </w:rPr>
        <w:t>邮件、</w:t>
      </w:r>
      <w:r w:rsidR="002213F7" w:rsidRPr="000D5BA9">
        <w:rPr>
          <w:rFonts w:ascii="宋体" w:eastAsia="宋体" w:hAnsi="宋体" w:hint="eastAsia"/>
        </w:rPr>
        <w:t>微信、钉钉等</w:t>
      </w:r>
    </w:p>
    <w:p w14:paraId="006F4EEF" w14:textId="381BEF40" w:rsidR="000840B2" w:rsidRPr="004260DD" w:rsidRDefault="000840B2" w:rsidP="00AD182E">
      <w:pPr>
        <w:ind w:firstLineChars="0" w:firstLine="0"/>
        <w:rPr>
          <w:rFonts w:ascii="宋体" w:eastAsia="宋体" w:hAnsi="宋体"/>
        </w:rPr>
      </w:pPr>
      <w:r w:rsidRPr="000D5BA9">
        <w:rPr>
          <w:rFonts w:ascii="宋体" w:eastAsia="宋体" w:hAnsi="宋体" w:hint="eastAsia"/>
        </w:rPr>
        <w:t xml:space="preserve"> </w:t>
      </w:r>
      <w:r w:rsidRPr="000D5BA9">
        <w:rPr>
          <w:rFonts w:ascii="宋体" w:eastAsia="宋体" w:hAnsi="宋体"/>
        </w:rPr>
        <w:t xml:space="preserve">   </w:t>
      </w:r>
    </w:p>
    <w:p w14:paraId="66F6DA60" w14:textId="1F8919ED" w:rsidR="000840B2" w:rsidRPr="000D5BA9" w:rsidRDefault="000840B2" w:rsidP="00AD182E">
      <w:pPr>
        <w:ind w:firstLineChars="0" w:firstLine="0"/>
        <w:rPr>
          <w:rFonts w:ascii="宋体" w:eastAsia="宋体" w:hAnsi="宋体"/>
        </w:rPr>
      </w:pPr>
      <w:r w:rsidRPr="000D5BA9">
        <w:rPr>
          <w:rFonts w:ascii="宋体" w:eastAsia="宋体" w:hAnsi="宋体" w:hint="eastAsia"/>
        </w:rPr>
        <w:t xml:space="preserve"> </w:t>
      </w:r>
      <w:r w:rsidRPr="000D5BA9">
        <w:rPr>
          <w:rFonts w:ascii="宋体" w:eastAsia="宋体" w:hAnsi="宋体"/>
        </w:rPr>
        <w:t xml:space="preserve">   #</w:t>
      </w:r>
      <w:r w:rsidRPr="000D5BA9">
        <w:rPr>
          <w:rFonts w:ascii="宋体" w:eastAsia="宋体" w:hAnsi="宋体" w:hint="eastAsia"/>
        </w:rPr>
        <w:t>创建alertmanager配置文件</w:t>
      </w:r>
    </w:p>
    <w:p w14:paraId="7E37CADB" w14:textId="5BA522B8" w:rsidR="00AC3468" w:rsidRPr="000D5BA9" w:rsidRDefault="00AC3468" w:rsidP="00AD182E">
      <w:pPr>
        <w:ind w:leftChars="200" w:left="360" w:firstLineChars="0" w:firstLine="0"/>
        <w:rPr>
          <w:rFonts w:ascii="宋体" w:eastAsia="宋体" w:hAnsi="宋体"/>
          <w:szCs w:val="18"/>
        </w:rPr>
      </w:pPr>
      <w:r w:rsidRPr="000D5BA9">
        <w:rPr>
          <w:rFonts w:ascii="宋体" w:eastAsia="宋体" w:hAnsi="宋体"/>
          <w:szCs w:val="18"/>
        </w:rPr>
        <w:t>在k8s的</w:t>
      </w:r>
      <w:r w:rsidR="00202DD1" w:rsidRPr="000D5BA9">
        <w:rPr>
          <w:rFonts w:ascii="宋体" w:eastAsia="宋体" w:hAnsi="宋体" w:hint="eastAsia"/>
          <w:szCs w:val="18"/>
        </w:rPr>
        <w:t>控制</w:t>
      </w:r>
      <w:r w:rsidRPr="000D5BA9">
        <w:rPr>
          <w:rFonts w:ascii="宋体" w:eastAsia="宋体" w:hAnsi="宋体"/>
          <w:szCs w:val="18"/>
        </w:rPr>
        <w:t>节点创建alertmanager-cm.yaml文件</w:t>
      </w:r>
      <w:r w:rsidRPr="000D5BA9">
        <w:rPr>
          <w:rFonts w:ascii="宋体" w:eastAsia="宋体" w:hAnsi="宋体" w:hint="eastAsia"/>
          <w:szCs w:val="18"/>
        </w:rPr>
        <w:t>，</w:t>
      </w:r>
      <w:r w:rsidRPr="000D5BA9">
        <w:rPr>
          <w:rFonts w:ascii="宋体" w:eastAsia="宋体" w:hAnsi="宋体"/>
          <w:szCs w:val="18"/>
        </w:rPr>
        <w:t>alertmanager-cm.yaml文件</w:t>
      </w:r>
      <w:r w:rsidRPr="000D5BA9">
        <w:rPr>
          <w:rFonts w:ascii="宋体" w:eastAsia="宋体" w:hAnsi="宋体" w:hint="eastAsia"/>
          <w:szCs w:val="18"/>
        </w:rPr>
        <w:t>在课件，可</w:t>
      </w:r>
      <w:r w:rsidR="00F06E9D" w:rsidRPr="000D5BA9">
        <w:rPr>
          <w:rFonts w:ascii="宋体" w:eastAsia="宋体" w:hAnsi="宋体" w:hint="eastAsia"/>
          <w:szCs w:val="18"/>
        </w:rPr>
        <w:t>上</w:t>
      </w:r>
      <w:r w:rsidRPr="000D5BA9">
        <w:rPr>
          <w:rFonts w:ascii="宋体" w:eastAsia="宋体" w:hAnsi="宋体" w:hint="eastAsia"/>
          <w:szCs w:val="18"/>
        </w:rPr>
        <w:t>传到k</w:t>
      </w:r>
      <w:r w:rsidRPr="000D5BA9">
        <w:rPr>
          <w:rFonts w:ascii="宋体" w:eastAsia="宋体" w:hAnsi="宋体"/>
          <w:szCs w:val="18"/>
        </w:rPr>
        <w:t>8s</w:t>
      </w:r>
      <w:r w:rsidRPr="000D5BA9">
        <w:rPr>
          <w:rFonts w:ascii="宋体" w:eastAsia="宋体" w:hAnsi="宋体" w:hint="eastAsia"/>
          <w:szCs w:val="18"/>
        </w:rPr>
        <w:t>的</w:t>
      </w:r>
      <w:r w:rsidR="00F06E9D" w:rsidRPr="000D5BA9">
        <w:rPr>
          <w:rFonts w:ascii="宋体" w:eastAsia="宋体" w:hAnsi="宋体" w:hint="eastAsia"/>
          <w:szCs w:val="18"/>
        </w:rPr>
        <w:t>xianchaomaster</w:t>
      </w:r>
      <w:r w:rsidR="00F06E9D" w:rsidRPr="000D5BA9">
        <w:rPr>
          <w:rFonts w:ascii="宋体" w:eastAsia="宋体" w:hAnsi="宋体"/>
          <w:szCs w:val="18"/>
        </w:rPr>
        <w:t>1</w:t>
      </w:r>
      <w:r w:rsidRPr="000D5BA9">
        <w:rPr>
          <w:rFonts w:ascii="宋体" w:eastAsia="宋体" w:hAnsi="宋体" w:hint="eastAsia"/>
          <w:szCs w:val="18"/>
        </w:rPr>
        <w:t>节点</w:t>
      </w:r>
      <w:r w:rsidR="00BC2AEF" w:rsidRPr="000D5BA9">
        <w:rPr>
          <w:rFonts w:ascii="宋体" w:eastAsia="宋体" w:hAnsi="宋体"/>
          <w:szCs w:val="18"/>
        </w:rPr>
        <w:t xml:space="preserve"> </w:t>
      </w:r>
    </w:p>
    <w:p w14:paraId="37A39456" w14:textId="77777777" w:rsidR="00BC2AEF" w:rsidRPr="000D5BA9" w:rsidRDefault="00BC2AEF" w:rsidP="00AD182E">
      <w:pPr>
        <w:ind w:leftChars="200" w:left="360" w:firstLineChars="0" w:firstLine="0"/>
        <w:rPr>
          <w:rFonts w:ascii="宋体" w:eastAsia="宋体" w:hAnsi="宋体"/>
          <w:szCs w:val="18"/>
        </w:rPr>
      </w:pPr>
    </w:p>
    <w:p w14:paraId="1A82AD8C" w14:textId="77777777" w:rsidR="00E72653" w:rsidRPr="000D5BA9" w:rsidRDefault="00E72653" w:rsidP="00AD182E">
      <w:pPr>
        <w:ind w:leftChars="200" w:left="360" w:firstLineChars="0" w:firstLine="0"/>
        <w:rPr>
          <w:rFonts w:ascii="宋体" w:eastAsia="宋体" w:hAnsi="宋体"/>
          <w:b w:val="0"/>
          <w:bCs/>
          <w:szCs w:val="18"/>
        </w:rPr>
      </w:pPr>
      <w:r w:rsidRPr="000D5BA9">
        <w:rPr>
          <w:rFonts w:ascii="宋体" w:eastAsia="宋体" w:hAnsi="宋体"/>
          <w:szCs w:val="18"/>
        </w:rPr>
        <w:t>通过kubectl apply 更新文件</w:t>
      </w:r>
    </w:p>
    <w:p w14:paraId="22488C0F" w14:textId="77777777" w:rsidR="00E72653" w:rsidRPr="000D5BA9" w:rsidRDefault="00E72653" w:rsidP="00AD182E">
      <w:pPr>
        <w:ind w:leftChars="200" w:left="360" w:firstLineChars="0" w:firstLine="0"/>
        <w:rPr>
          <w:rFonts w:ascii="宋体" w:eastAsia="宋体" w:hAnsi="宋体"/>
          <w:b w:val="0"/>
          <w:bCs/>
          <w:szCs w:val="18"/>
        </w:rPr>
      </w:pPr>
      <w:r w:rsidRPr="000D5BA9">
        <w:rPr>
          <w:rFonts w:ascii="宋体" w:eastAsia="宋体" w:hAnsi="宋体"/>
          <w:b w:val="0"/>
          <w:bCs/>
          <w:szCs w:val="18"/>
        </w:rPr>
        <w:t>kubectl apply -f alertmanager-cm.yaml</w:t>
      </w:r>
    </w:p>
    <w:p w14:paraId="3D6E3077" w14:textId="77777777" w:rsidR="00AC3468" w:rsidRPr="000D5BA9" w:rsidRDefault="00AC3468" w:rsidP="00AD182E">
      <w:pPr>
        <w:ind w:leftChars="200" w:left="360" w:firstLineChars="0" w:firstLine="0"/>
        <w:rPr>
          <w:rFonts w:ascii="宋体" w:eastAsia="宋体" w:hAnsi="宋体"/>
          <w:b w:val="0"/>
          <w:bCs/>
          <w:szCs w:val="18"/>
        </w:rPr>
      </w:pPr>
    </w:p>
    <w:p w14:paraId="47461747" w14:textId="7FDE6186"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alertmanager-cm.yaml</w:t>
      </w:r>
      <w:r w:rsidR="00BC2AEF" w:rsidRPr="000D5BA9">
        <w:rPr>
          <w:rFonts w:ascii="宋体" w:eastAsia="宋体" w:hAnsi="宋体" w:hint="eastAsia"/>
          <w:b w:val="0"/>
          <w:bCs/>
          <w:szCs w:val="18"/>
        </w:rPr>
        <w:t>文件内容如下：</w:t>
      </w:r>
    </w:p>
    <w:p w14:paraId="66F7D4A9"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kind: ConfigMap</w:t>
      </w:r>
    </w:p>
    <w:p w14:paraId="4CA63761"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apiVersion: v1</w:t>
      </w:r>
    </w:p>
    <w:p w14:paraId="1FA751DE"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metadata:</w:t>
      </w:r>
    </w:p>
    <w:p w14:paraId="70FC6C04"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name: alertmanager</w:t>
      </w:r>
    </w:p>
    <w:p w14:paraId="1EC8C267"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namespace: monitor-sa</w:t>
      </w:r>
    </w:p>
    <w:p w14:paraId="16D6A118"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data:</w:t>
      </w:r>
    </w:p>
    <w:p w14:paraId="42EEC79F"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alertmanager.yml: |-</w:t>
      </w:r>
    </w:p>
    <w:p w14:paraId="5D6CF78D"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global:</w:t>
      </w:r>
    </w:p>
    <w:p w14:paraId="3861BF6E"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resolve_timeout: 1m</w:t>
      </w:r>
    </w:p>
    <w:p w14:paraId="18F9A552"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smtp_smarthost: 'smtp.163.com:25'</w:t>
      </w:r>
    </w:p>
    <w:p w14:paraId="3C4803C5" w14:textId="4C3859B8"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smtp_from: '1501157</w:t>
      </w:r>
      <w:r w:rsidR="004E744A" w:rsidRPr="000D5BA9">
        <w:rPr>
          <w:rFonts w:ascii="宋体" w:eastAsia="宋体" w:hAnsi="宋体"/>
          <w:b w:val="0"/>
          <w:bCs/>
          <w:szCs w:val="18"/>
        </w:rPr>
        <w:t>2657</w:t>
      </w:r>
      <w:r w:rsidRPr="000D5BA9">
        <w:rPr>
          <w:rFonts w:ascii="宋体" w:eastAsia="宋体" w:hAnsi="宋体"/>
          <w:b w:val="0"/>
          <w:bCs/>
          <w:szCs w:val="18"/>
        </w:rPr>
        <w:t>@163.com'</w:t>
      </w:r>
    </w:p>
    <w:p w14:paraId="31C57342" w14:textId="06D351D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smtp_auth_username: '1501157</w:t>
      </w:r>
      <w:r w:rsidR="00B31B78" w:rsidRPr="000D5BA9">
        <w:rPr>
          <w:rFonts w:ascii="宋体" w:eastAsia="宋体" w:hAnsi="宋体"/>
          <w:b w:val="0"/>
          <w:bCs/>
          <w:szCs w:val="18"/>
        </w:rPr>
        <w:t>2657</w:t>
      </w:r>
      <w:r w:rsidRPr="000D5BA9">
        <w:rPr>
          <w:rFonts w:ascii="宋体" w:eastAsia="宋体" w:hAnsi="宋体"/>
          <w:b w:val="0"/>
          <w:bCs/>
          <w:szCs w:val="18"/>
        </w:rPr>
        <w:t>'</w:t>
      </w:r>
    </w:p>
    <w:p w14:paraId="7EE38AE2" w14:textId="658DDEA5"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smtp_auth_password: </w:t>
      </w:r>
      <w:r w:rsidR="009E0B21" w:rsidRPr="000D5BA9">
        <w:rPr>
          <w:rFonts w:ascii="宋体" w:eastAsia="宋体" w:hAnsi="宋体"/>
          <w:b w:val="0"/>
          <w:bCs/>
          <w:szCs w:val="18"/>
        </w:rPr>
        <w:t>'</w:t>
      </w:r>
      <w:r w:rsidR="00966328" w:rsidRPr="000D5BA9">
        <w:rPr>
          <w:rFonts w:ascii="宋体" w:eastAsia="宋体" w:hAnsi="宋体"/>
        </w:rPr>
        <w:t xml:space="preserve"> BGWHYUOSOOHWEUJM</w:t>
      </w:r>
      <w:r w:rsidR="009E0B21" w:rsidRPr="000D5BA9">
        <w:rPr>
          <w:rFonts w:ascii="宋体" w:eastAsia="宋体" w:hAnsi="宋体"/>
          <w:b w:val="0"/>
          <w:bCs/>
          <w:szCs w:val="18"/>
        </w:rPr>
        <w:t>'</w:t>
      </w:r>
    </w:p>
    <w:p w14:paraId="7A53ED1E"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smtp_require_tls: false</w:t>
      </w:r>
    </w:p>
    <w:p w14:paraId="00BCA332"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route:  #</w:t>
      </w:r>
      <w:r w:rsidRPr="000D5BA9">
        <w:rPr>
          <w:rFonts w:ascii="宋体" w:eastAsia="宋体" w:hAnsi="宋体" w:hint="eastAsia"/>
          <w:b w:val="0"/>
          <w:bCs/>
          <w:szCs w:val="18"/>
        </w:rPr>
        <w:t>用于配置告警分发策略</w:t>
      </w:r>
    </w:p>
    <w:p w14:paraId="5FCD5C0D"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group_by: [alertname] # 采用哪个标签来作为分组依据</w:t>
      </w:r>
    </w:p>
    <w:p w14:paraId="645142FA"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group_wait: 10s       # 组告警等待时间。也就是告警产生后等待10s，如果有同组告警一</w:t>
      </w:r>
      <w:r w:rsidRPr="000D5BA9">
        <w:rPr>
          <w:rFonts w:ascii="宋体" w:eastAsia="宋体" w:hAnsi="宋体"/>
          <w:b w:val="0"/>
          <w:bCs/>
          <w:szCs w:val="18"/>
        </w:rPr>
        <w:lastRenderedPageBreak/>
        <w:t>起发出</w:t>
      </w:r>
    </w:p>
    <w:p w14:paraId="6366D690" w14:textId="77777777" w:rsidR="00F63871"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group_interval: 10s   </w:t>
      </w:r>
      <w:r w:rsidR="00002BB0" w:rsidRPr="000D5BA9">
        <w:rPr>
          <w:rFonts w:ascii="宋体" w:eastAsia="宋体" w:hAnsi="宋体"/>
          <w:b w:val="0"/>
          <w:bCs/>
          <w:szCs w:val="18"/>
        </w:rPr>
        <w:t xml:space="preserve"> # </w:t>
      </w:r>
      <w:r w:rsidR="00002BB0" w:rsidRPr="000D5BA9">
        <w:rPr>
          <w:rFonts w:ascii="宋体" w:eastAsia="宋体" w:hAnsi="宋体" w:hint="eastAsia"/>
          <w:b w:val="0"/>
          <w:bCs/>
          <w:szCs w:val="18"/>
        </w:rPr>
        <w:t>上下</w:t>
      </w:r>
      <w:r w:rsidR="00002BB0" w:rsidRPr="000D5BA9">
        <w:rPr>
          <w:rFonts w:ascii="宋体" w:eastAsia="宋体" w:hAnsi="宋体"/>
          <w:b w:val="0"/>
          <w:bCs/>
          <w:szCs w:val="18"/>
        </w:rPr>
        <w:t>两组</w:t>
      </w:r>
      <w:r w:rsidR="00002BB0" w:rsidRPr="000D5BA9">
        <w:rPr>
          <w:rFonts w:ascii="宋体" w:eastAsia="宋体" w:hAnsi="宋体" w:hint="eastAsia"/>
          <w:b w:val="0"/>
          <w:bCs/>
          <w:szCs w:val="18"/>
        </w:rPr>
        <w:t>发送</w:t>
      </w:r>
      <w:r w:rsidR="00002BB0" w:rsidRPr="000D5BA9">
        <w:rPr>
          <w:rFonts w:ascii="宋体" w:eastAsia="宋体" w:hAnsi="宋体"/>
          <w:b w:val="0"/>
          <w:bCs/>
          <w:szCs w:val="18"/>
        </w:rPr>
        <w:t>告警的间隔时间</w:t>
      </w:r>
    </w:p>
    <w:p w14:paraId="75BF90F3" w14:textId="4B5CE1F2"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repeat_interval: 10m   </w:t>
      </w:r>
      <w:r w:rsidR="00F63871" w:rsidRPr="000D5BA9">
        <w:rPr>
          <w:rFonts w:ascii="宋体" w:eastAsia="宋体" w:hAnsi="宋体"/>
          <w:b w:val="0"/>
          <w:bCs/>
          <w:szCs w:val="18"/>
        </w:rPr>
        <w:t xml:space="preserve"> # 重复</w:t>
      </w:r>
      <w:r w:rsidR="00F63871" w:rsidRPr="000D5BA9">
        <w:rPr>
          <w:rFonts w:ascii="宋体" w:eastAsia="宋体" w:hAnsi="宋体" w:hint="eastAsia"/>
          <w:b w:val="0"/>
          <w:bCs/>
          <w:szCs w:val="18"/>
        </w:rPr>
        <w:t>发送</w:t>
      </w:r>
      <w:r w:rsidR="00F63871" w:rsidRPr="000D5BA9">
        <w:rPr>
          <w:rFonts w:ascii="宋体" w:eastAsia="宋体" w:hAnsi="宋体"/>
          <w:b w:val="0"/>
          <w:bCs/>
          <w:szCs w:val="18"/>
        </w:rPr>
        <w:t>告警的时间，减少相同邮件的发送频率</w:t>
      </w:r>
      <w:r w:rsidR="00F63871" w:rsidRPr="000D5BA9">
        <w:rPr>
          <w:rFonts w:ascii="宋体" w:eastAsia="宋体" w:hAnsi="宋体" w:hint="eastAsia"/>
          <w:b w:val="0"/>
          <w:bCs/>
          <w:szCs w:val="18"/>
        </w:rPr>
        <w:t>，默认是1h</w:t>
      </w:r>
    </w:p>
    <w:p w14:paraId="774CA499" w14:textId="77777777" w:rsidR="00002BB0"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receiver: default-receiver  </w:t>
      </w:r>
      <w:r w:rsidR="00DE49B2" w:rsidRPr="000D5BA9">
        <w:rPr>
          <w:rFonts w:ascii="宋体" w:eastAsia="宋体" w:hAnsi="宋体"/>
          <w:b w:val="0"/>
          <w:bCs/>
          <w:szCs w:val="18"/>
        </w:rPr>
        <w:t>#</w:t>
      </w:r>
      <w:r w:rsidR="00DE49B2" w:rsidRPr="000D5BA9">
        <w:rPr>
          <w:rFonts w:ascii="宋体" w:eastAsia="宋体" w:hAnsi="宋体" w:hint="eastAsia"/>
          <w:b w:val="0"/>
          <w:bCs/>
          <w:szCs w:val="18"/>
        </w:rPr>
        <w:t>定义谁来收告警</w:t>
      </w:r>
    </w:p>
    <w:p w14:paraId="20564B94" w14:textId="453AAEB1"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receivers:</w:t>
      </w:r>
    </w:p>
    <w:p w14:paraId="299E1DC5"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name: 'default-receiver'</w:t>
      </w:r>
    </w:p>
    <w:p w14:paraId="31E8E077"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email_configs:</w:t>
      </w:r>
    </w:p>
    <w:p w14:paraId="4DF7FD29" w14:textId="42FFFFDA"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to: '1980570</w:t>
      </w:r>
      <w:r w:rsidR="004D1F45" w:rsidRPr="000D5BA9">
        <w:rPr>
          <w:rFonts w:ascii="宋体" w:eastAsia="宋体" w:hAnsi="宋体"/>
          <w:b w:val="0"/>
          <w:bCs/>
          <w:szCs w:val="18"/>
        </w:rPr>
        <w:t>647</w:t>
      </w:r>
      <w:r w:rsidRPr="000D5BA9">
        <w:rPr>
          <w:rFonts w:ascii="宋体" w:eastAsia="宋体" w:hAnsi="宋体"/>
          <w:b w:val="0"/>
          <w:bCs/>
          <w:szCs w:val="18"/>
        </w:rPr>
        <w:t>@qq.com'</w:t>
      </w:r>
    </w:p>
    <w:p w14:paraId="3DB7F61F"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send_resolved: true</w:t>
      </w:r>
    </w:p>
    <w:p w14:paraId="5569D023" w14:textId="77777777" w:rsidR="00AC3468" w:rsidRPr="000D5BA9" w:rsidRDefault="00AC3468" w:rsidP="00AD182E">
      <w:pPr>
        <w:ind w:leftChars="200" w:left="360" w:firstLineChars="0" w:firstLine="0"/>
        <w:rPr>
          <w:rFonts w:ascii="宋体" w:eastAsia="宋体" w:hAnsi="宋体"/>
          <w:b w:val="0"/>
          <w:bCs/>
          <w:szCs w:val="18"/>
        </w:rPr>
      </w:pPr>
    </w:p>
    <w:p w14:paraId="5762B67D"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szCs w:val="18"/>
        </w:rPr>
        <w:t>alertmanager配置文件解释说明：</w:t>
      </w:r>
    </w:p>
    <w:p w14:paraId="00FFC935"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smtp_smarthost: 'smtp.163.com:25'</w:t>
      </w:r>
    </w:p>
    <w:p w14:paraId="6FD6AA07" w14:textId="0AF75A0A"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w:t>
      </w:r>
      <w:r w:rsidR="00446214" w:rsidRPr="000D5BA9">
        <w:rPr>
          <w:rFonts w:ascii="宋体" w:eastAsia="宋体" w:hAnsi="宋体" w:hint="eastAsia"/>
          <w:b w:val="0"/>
          <w:bCs/>
          <w:szCs w:val="18"/>
        </w:rPr>
        <w:t>1</w:t>
      </w:r>
      <w:r w:rsidR="00446214" w:rsidRPr="000D5BA9">
        <w:rPr>
          <w:rFonts w:ascii="宋体" w:eastAsia="宋体" w:hAnsi="宋体"/>
          <w:b w:val="0"/>
          <w:bCs/>
          <w:szCs w:val="18"/>
        </w:rPr>
        <w:t>63</w:t>
      </w:r>
      <w:r w:rsidRPr="000D5BA9">
        <w:rPr>
          <w:rFonts w:ascii="宋体" w:eastAsia="宋体" w:hAnsi="宋体"/>
          <w:b w:val="0"/>
          <w:bCs/>
          <w:szCs w:val="18"/>
        </w:rPr>
        <w:t>邮箱的SMTP服务器地址+端口</w:t>
      </w:r>
    </w:p>
    <w:p w14:paraId="1945BC18" w14:textId="6A703E88"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smtp_from: '1501157</w:t>
      </w:r>
      <w:r w:rsidR="009E0B21" w:rsidRPr="000D5BA9">
        <w:rPr>
          <w:rFonts w:ascii="宋体" w:eastAsia="宋体" w:hAnsi="宋体"/>
          <w:b w:val="0"/>
          <w:bCs/>
          <w:szCs w:val="18"/>
        </w:rPr>
        <w:t>2657</w:t>
      </w:r>
      <w:r w:rsidRPr="000D5BA9">
        <w:rPr>
          <w:rFonts w:ascii="宋体" w:eastAsia="宋体" w:hAnsi="宋体"/>
          <w:b w:val="0"/>
          <w:bCs/>
          <w:szCs w:val="18"/>
        </w:rPr>
        <w:t>@163.com'</w:t>
      </w:r>
    </w:p>
    <w:p w14:paraId="234D92CD"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#这是指定从哪个邮箱发送报警</w:t>
      </w:r>
    </w:p>
    <w:p w14:paraId="72059125" w14:textId="1AD88E9E"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smtp_auth_username: '1501157</w:t>
      </w:r>
      <w:r w:rsidR="009E0B21" w:rsidRPr="000D5BA9">
        <w:rPr>
          <w:rFonts w:ascii="宋体" w:eastAsia="宋体" w:hAnsi="宋体"/>
          <w:b w:val="0"/>
          <w:bCs/>
          <w:szCs w:val="18"/>
        </w:rPr>
        <w:t>2657</w:t>
      </w:r>
      <w:r w:rsidRPr="000D5BA9">
        <w:rPr>
          <w:rFonts w:ascii="宋体" w:eastAsia="宋体" w:hAnsi="宋体"/>
          <w:b w:val="0"/>
          <w:bCs/>
          <w:szCs w:val="18"/>
        </w:rPr>
        <w:t>'</w:t>
      </w:r>
    </w:p>
    <w:p w14:paraId="5A9E2E01"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#这是发送邮箱的认证用户，不是邮箱名</w:t>
      </w:r>
    </w:p>
    <w:p w14:paraId="0157B60E" w14:textId="7DFB3141"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smtp_auth_password: </w:t>
      </w:r>
      <w:r w:rsidR="006739D8" w:rsidRPr="000D5BA9">
        <w:rPr>
          <w:rFonts w:ascii="宋体" w:eastAsia="宋体" w:hAnsi="宋体"/>
          <w:b w:val="0"/>
          <w:bCs/>
          <w:szCs w:val="18"/>
        </w:rPr>
        <w:t>'</w:t>
      </w:r>
      <w:r w:rsidR="003733BD" w:rsidRPr="000D5BA9">
        <w:rPr>
          <w:rFonts w:ascii="宋体" w:eastAsia="宋体" w:hAnsi="宋体"/>
        </w:rPr>
        <w:t xml:space="preserve"> BGWHYUOSOOHWEUJM</w:t>
      </w:r>
      <w:r w:rsidR="006739D8" w:rsidRPr="000D5BA9">
        <w:rPr>
          <w:rFonts w:ascii="宋体" w:eastAsia="宋体" w:hAnsi="宋体"/>
          <w:b w:val="0"/>
          <w:bCs/>
          <w:szCs w:val="18"/>
        </w:rPr>
        <w:t>'</w:t>
      </w:r>
    </w:p>
    <w:p w14:paraId="6F7A65D3" w14:textId="6ADBF8D3" w:rsidR="00F0672F" w:rsidRPr="000D5BA9" w:rsidRDefault="00AC3468" w:rsidP="00F0672F">
      <w:pPr>
        <w:ind w:leftChars="200" w:left="360" w:firstLineChars="0" w:firstLine="0"/>
        <w:rPr>
          <w:rFonts w:ascii="宋体" w:eastAsia="宋体" w:hAnsi="宋体"/>
          <w:b w:val="0"/>
          <w:bCs/>
          <w:szCs w:val="18"/>
        </w:rPr>
      </w:pPr>
      <w:r w:rsidRPr="0007698F">
        <w:rPr>
          <w:rFonts w:ascii="宋体" w:eastAsia="宋体" w:hAnsi="宋体"/>
          <w:b w:val="0"/>
          <w:bCs/>
          <w:color w:val="FF0000"/>
          <w:szCs w:val="18"/>
        </w:rPr>
        <w:t>#这是发送邮箱的授权码而不是登录密码</w:t>
      </w:r>
      <w:r w:rsidR="006A7702" w:rsidRPr="0007698F">
        <w:rPr>
          <w:rFonts w:ascii="宋体" w:eastAsia="宋体" w:hAnsi="宋体" w:hint="eastAsia"/>
          <w:b w:val="0"/>
          <w:bCs/>
          <w:color w:val="FF0000"/>
          <w:szCs w:val="18"/>
        </w:rPr>
        <w:t>，</w:t>
      </w:r>
      <w:r w:rsidR="00F0672F" w:rsidRPr="0007698F">
        <w:rPr>
          <w:rFonts w:ascii="宋体" w:eastAsia="宋体" w:hAnsi="宋体" w:hint="eastAsia"/>
          <w:b w:val="0"/>
          <w:bCs/>
          <w:color w:val="FF0000"/>
          <w:szCs w:val="18"/>
        </w:rPr>
        <w:t>你们需要用自己的</w:t>
      </w:r>
      <w:r w:rsidR="00F0672F">
        <w:rPr>
          <w:rFonts w:ascii="宋体" w:eastAsia="宋体" w:hAnsi="宋体" w:hint="eastAsia"/>
          <w:b w:val="0"/>
          <w:bCs/>
          <w:color w:val="FF0000"/>
          <w:szCs w:val="18"/>
        </w:rPr>
        <w:t>，不要用</w:t>
      </w:r>
      <w:r w:rsidR="00F0672F" w:rsidRPr="00FB26C0">
        <w:rPr>
          <w:rFonts w:ascii="宋体" w:eastAsia="宋体" w:hAnsi="宋体" w:hint="eastAsia"/>
          <w:b w:val="0"/>
          <w:bCs/>
          <w:szCs w:val="18"/>
        </w:rPr>
        <w:t>我的</w:t>
      </w:r>
      <w:r w:rsidR="00F0672F">
        <w:rPr>
          <w:rFonts w:ascii="宋体" w:eastAsia="宋体" w:hAnsi="宋体" w:hint="eastAsia"/>
          <w:b w:val="0"/>
          <w:bCs/>
          <w:color w:val="FF0000"/>
          <w:szCs w:val="18"/>
        </w:rPr>
        <w:t>，用我的你会发不出来报警</w:t>
      </w:r>
    </w:p>
    <w:p w14:paraId="1CEFFAD3" w14:textId="45A130AF" w:rsidR="00AC3468" w:rsidRPr="00F0672F" w:rsidRDefault="00AC3468" w:rsidP="00AD182E">
      <w:pPr>
        <w:ind w:leftChars="200" w:left="360" w:firstLineChars="0" w:firstLine="0"/>
        <w:rPr>
          <w:rFonts w:ascii="宋体" w:eastAsia="宋体" w:hAnsi="宋体"/>
          <w:b w:val="0"/>
          <w:bCs/>
          <w:szCs w:val="18"/>
        </w:rPr>
      </w:pPr>
    </w:p>
    <w:p w14:paraId="3D762BEC" w14:textId="77777777"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email_configs:</w:t>
      </w:r>
    </w:p>
    <w:p w14:paraId="797FD5B5" w14:textId="49FEFDD4"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to: '1980570</w:t>
      </w:r>
      <w:r w:rsidR="00E61D24" w:rsidRPr="000D5BA9">
        <w:rPr>
          <w:rFonts w:ascii="宋体" w:eastAsia="宋体" w:hAnsi="宋体"/>
          <w:b w:val="0"/>
          <w:bCs/>
          <w:szCs w:val="18"/>
        </w:rPr>
        <w:t>647</w:t>
      </w:r>
      <w:r w:rsidRPr="000D5BA9">
        <w:rPr>
          <w:rFonts w:ascii="宋体" w:eastAsia="宋体" w:hAnsi="宋体"/>
          <w:b w:val="0"/>
          <w:bCs/>
          <w:szCs w:val="18"/>
        </w:rPr>
        <w:t>@qq.com'</w:t>
      </w:r>
    </w:p>
    <w:p w14:paraId="38368886" w14:textId="10B14198"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b w:val="0"/>
          <w:bCs/>
          <w:szCs w:val="18"/>
        </w:rPr>
        <w:t>#to后面指定发送到哪个邮箱，我发送到我的qq邮箱，大家需要写自己的邮箱地址，不应该跟smtp_from的邮箱名字重复</w:t>
      </w:r>
    </w:p>
    <w:p w14:paraId="7B2E1BF6" w14:textId="32F3B1F7" w:rsidR="007372A9" w:rsidRPr="000D5BA9" w:rsidRDefault="007372A9" w:rsidP="00AD182E">
      <w:pPr>
        <w:ind w:leftChars="200" w:left="360" w:firstLineChars="0" w:firstLine="0"/>
        <w:rPr>
          <w:rFonts w:ascii="宋体" w:eastAsia="宋体" w:hAnsi="宋体"/>
          <w:b w:val="0"/>
          <w:bCs/>
          <w:szCs w:val="18"/>
        </w:rPr>
      </w:pPr>
    </w:p>
    <w:p w14:paraId="5C4D7D81" w14:textId="6DAE3592" w:rsidR="007372A9" w:rsidRPr="000D5BA9" w:rsidRDefault="007372A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route:  #</w:t>
      </w:r>
      <w:r w:rsidRPr="000D5BA9">
        <w:rPr>
          <w:rFonts w:ascii="宋体" w:eastAsia="宋体" w:hAnsi="宋体" w:hint="eastAsia"/>
          <w:b w:val="0"/>
          <w:bCs/>
          <w:szCs w:val="18"/>
        </w:rPr>
        <w:t>用于</w:t>
      </w:r>
      <w:r w:rsidR="00B004B3" w:rsidRPr="000D5BA9">
        <w:rPr>
          <w:rFonts w:ascii="宋体" w:eastAsia="宋体" w:hAnsi="宋体" w:hint="eastAsia"/>
          <w:b w:val="0"/>
          <w:bCs/>
          <w:szCs w:val="18"/>
        </w:rPr>
        <w:t>设置</w:t>
      </w:r>
      <w:r w:rsidRPr="000D5BA9">
        <w:rPr>
          <w:rFonts w:ascii="宋体" w:eastAsia="宋体" w:hAnsi="宋体" w:hint="eastAsia"/>
          <w:b w:val="0"/>
          <w:bCs/>
          <w:szCs w:val="18"/>
        </w:rPr>
        <w:t>告警</w:t>
      </w:r>
      <w:r w:rsidR="005327A7" w:rsidRPr="000D5BA9">
        <w:rPr>
          <w:rFonts w:ascii="宋体" w:eastAsia="宋体" w:hAnsi="宋体" w:hint="eastAsia"/>
          <w:b w:val="0"/>
          <w:bCs/>
          <w:szCs w:val="18"/>
        </w:rPr>
        <w:t>的</w:t>
      </w:r>
      <w:r w:rsidRPr="000D5BA9">
        <w:rPr>
          <w:rFonts w:ascii="宋体" w:eastAsia="宋体" w:hAnsi="宋体" w:hint="eastAsia"/>
          <w:b w:val="0"/>
          <w:bCs/>
          <w:szCs w:val="18"/>
        </w:rPr>
        <w:t>分发策略</w:t>
      </w:r>
    </w:p>
    <w:p w14:paraId="23D4A2F2" w14:textId="73616C1E" w:rsidR="007372A9" w:rsidRPr="000D5BA9" w:rsidRDefault="007372A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group_by: [alertname] </w:t>
      </w:r>
    </w:p>
    <w:p w14:paraId="7B7DA598" w14:textId="17A4A88C" w:rsidR="009E6773" w:rsidRPr="000D5BA9" w:rsidRDefault="009E6773" w:rsidP="00AD182E">
      <w:pPr>
        <w:ind w:leftChars="200" w:left="360" w:firstLineChars="0" w:firstLine="0"/>
        <w:rPr>
          <w:rFonts w:ascii="宋体" w:eastAsia="宋体" w:hAnsi="宋体"/>
          <w:b w:val="0"/>
          <w:bCs/>
          <w:szCs w:val="18"/>
        </w:rPr>
      </w:pPr>
      <w:r w:rsidRPr="000D5BA9">
        <w:rPr>
          <w:rFonts w:ascii="宋体" w:eastAsia="宋体" w:hAnsi="宋体" w:hint="eastAsia"/>
          <w:b w:val="0"/>
          <w:bCs/>
          <w:szCs w:val="18"/>
        </w:rPr>
        <w:t>#</w:t>
      </w:r>
      <w:r w:rsidRPr="000D5BA9">
        <w:rPr>
          <w:rFonts w:ascii="宋体" w:eastAsia="宋体" w:hAnsi="宋体"/>
          <w:b w:val="0"/>
          <w:bCs/>
          <w:szCs w:val="18"/>
        </w:rPr>
        <w:t>alertmanager会根据group_by配置将Alert分组</w:t>
      </w:r>
    </w:p>
    <w:p w14:paraId="6E5FF413" w14:textId="77777777" w:rsidR="00030F50" w:rsidRPr="000D5BA9" w:rsidRDefault="007372A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group_wait: 10s      </w:t>
      </w:r>
    </w:p>
    <w:p w14:paraId="2F7BD2AA" w14:textId="7ECE5EE4" w:rsidR="007372A9" w:rsidRPr="000D5BA9" w:rsidRDefault="007372A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w:t>
      </w:r>
      <w:r w:rsidR="009D5925" w:rsidRPr="000D5BA9">
        <w:rPr>
          <w:rFonts w:ascii="宋体" w:eastAsia="宋体" w:hAnsi="宋体" w:hint="eastAsia"/>
          <w:b w:val="0"/>
          <w:bCs/>
          <w:szCs w:val="18"/>
        </w:rPr>
        <w:t>分</w:t>
      </w:r>
      <w:r w:rsidRPr="000D5BA9">
        <w:rPr>
          <w:rFonts w:ascii="宋体" w:eastAsia="宋体" w:hAnsi="宋体"/>
          <w:b w:val="0"/>
          <w:bCs/>
          <w:szCs w:val="18"/>
        </w:rPr>
        <w:t>组等待时间。也就是告警产生后等待10s，如果有同组告警一起发出</w:t>
      </w:r>
    </w:p>
    <w:p w14:paraId="3C4D98CD" w14:textId="695664C2" w:rsidR="007372A9" w:rsidRPr="000D5BA9" w:rsidRDefault="007372A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group_interval: 10s   # </w:t>
      </w:r>
      <w:r w:rsidR="00DC14F9" w:rsidRPr="000D5BA9">
        <w:rPr>
          <w:rFonts w:ascii="宋体" w:eastAsia="宋体" w:hAnsi="宋体" w:hint="eastAsia"/>
          <w:b w:val="0"/>
          <w:bCs/>
          <w:szCs w:val="18"/>
        </w:rPr>
        <w:t>上下</w:t>
      </w:r>
      <w:r w:rsidRPr="000D5BA9">
        <w:rPr>
          <w:rFonts w:ascii="宋体" w:eastAsia="宋体" w:hAnsi="宋体"/>
          <w:b w:val="0"/>
          <w:bCs/>
          <w:szCs w:val="18"/>
        </w:rPr>
        <w:t>两组</w:t>
      </w:r>
      <w:r w:rsidR="00DC14F9" w:rsidRPr="000D5BA9">
        <w:rPr>
          <w:rFonts w:ascii="宋体" w:eastAsia="宋体" w:hAnsi="宋体" w:hint="eastAsia"/>
          <w:b w:val="0"/>
          <w:bCs/>
          <w:szCs w:val="18"/>
        </w:rPr>
        <w:t>发送</w:t>
      </w:r>
      <w:r w:rsidRPr="000D5BA9">
        <w:rPr>
          <w:rFonts w:ascii="宋体" w:eastAsia="宋体" w:hAnsi="宋体"/>
          <w:b w:val="0"/>
          <w:bCs/>
          <w:szCs w:val="18"/>
        </w:rPr>
        <w:t>告警的间隔时间</w:t>
      </w:r>
    </w:p>
    <w:p w14:paraId="07EBD089" w14:textId="6D0FCB2D" w:rsidR="007372A9" w:rsidRPr="000D5BA9" w:rsidRDefault="007372A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repeat_interval: 10m    # 重复</w:t>
      </w:r>
      <w:r w:rsidR="00DC14F9" w:rsidRPr="000D5BA9">
        <w:rPr>
          <w:rFonts w:ascii="宋体" w:eastAsia="宋体" w:hAnsi="宋体" w:hint="eastAsia"/>
          <w:b w:val="0"/>
          <w:bCs/>
          <w:szCs w:val="18"/>
        </w:rPr>
        <w:t>发送</w:t>
      </w:r>
      <w:r w:rsidRPr="000D5BA9">
        <w:rPr>
          <w:rFonts w:ascii="宋体" w:eastAsia="宋体" w:hAnsi="宋体"/>
          <w:b w:val="0"/>
          <w:bCs/>
          <w:szCs w:val="18"/>
        </w:rPr>
        <w:t>告警的时间，减少相同邮件的发送频率</w:t>
      </w:r>
      <w:r w:rsidR="00DC14F9" w:rsidRPr="000D5BA9">
        <w:rPr>
          <w:rFonts w:ascii="宋体" w:eastAsia="宋体" w:hAnsi="宋体" w:hint="eastAsia"/>
          <w:b w:val="0"/>
          <w:bCs/>
          <w:szCs w:val="18"/>
        </w:rPr>
        <w:t>，默认是1h</w:t>
      </w:r>
    </w:p>
    <w:p w14:paraId="7CABC5FF" w14:textId="49CE5095" w:rsidR="007372A9" w:rsidRPr="000D5BA9" w:rsidRDefault="007372A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receiver: default-receiver  #</w:t>
      </w:r>
      <w:r w:rsidR="0082149C" w:rsidRPr="000D5BA9">
        <w:rPr>
          <w:rFonts w:ascii="宋体" w:eastAsia="宋体" w:hAnsi="宋体" w:hint="eastAsia"/>
          <w:b w:val="0"/>
          <w:bCs/>
          <w:szCs w:val="18"/>
        </w:rPr>
        <w:t>定义谁来收告警</w:t>
      </w:r>
    </w:p>
    <w:p w14:paraId="49FF2579" w14:textId="028644FC" w:rsidR="007372A9" w:rsidRPr="000D5BA9" w:rsidRDefault="007372A9" w:rsidP="00AD182E">
      <w:pPr>
        <w:ind w:leftChars="200" w:left="360" w:firstLineChars="0" w:firstLine="0"/>
        <w:rPr>
          <w:rFonts w:ascii="宋体" w:eastAsia="宋体" w:hAnsi="宋体"/>
          <w:b w:val="0"/>
          <w:bCs/>
          <w:szCs w:val="18"/>
        </w:rPr>
      </w:pPr>
    </w:p>
    <w:p w14:paraId="15D4DCD9" w14:textId="77777777" w:rsidR="005C2DF9" w:rsidRPr="000D5BA9" w:rsidRDefault="005C2DF9" w:rsidP="00AD182E">
      <w:pPr>
        <w:ind w:leftChars="200" w:left="360" w:firstLineChars="0" w:firstLine="0"/>
        <w:rPr>
          <w:rFonts w:ascii="宋体" w:eastAsia="宋体" w:hAnsi="宋体"/>
          <w:b w:val="0"/>
          <w:bCs/>
          <w:szCs w:val="18"/>
        </w:rPr>
      </w:pPr>
      <w:r w:rsidRPr="000D5BA9">
        <w:rPr>
          <w:rFonts w:ascii="宋体" w:eastAsia="宋体" w:hAnsi="宋体" w:hint="eastAsia"/>
          <w:b w:val="0"/>
          <w:bCs/>
          <w:szCs w:val="18"/>
        </w:rPr>
        <w:t>Prometheus 一条告警的触发流程、等待时间</w:t>
      </w:r>
    </w:p>
    <w:p w14:paraId="26B00E79" w14:textId="77777777" w:rsidR="0053143D" w:rsidRPr="000D5BA9" w:rsidRDefault="005C2DF9" w:rsidP="00AD182E">
      <w:pPr>
        <w:ind w:leftChars="200" w:left="360" w:firstLineChars="0" w:firstLine="0"/>
        <w:rPr>
          <w:rFonts w:ascii="宋体" w:eastAsia="宋体" w:hAnsi="宋体"/>
          <w:b w:val="0"/>
          <w:bCs/>
          <w:szCs w:val="18"/>
        </w:rPr>
      </w:pPr>
      <w:r w:rsidRPr="000D5BA9">
        <w:rPr>
          <w:rFonts w:ascii="宋体" w:eastAsia="宋体" w:hAnsi="宋体"/>
          <w:szCs w:val="18"/>
        </w:rPr>
        <w:t>报警处理流程如下：</w:t>
      </w:r>
      <w:r w:rsidRPr="000D5BA9">
        <w:rPr>
          <w:rFonts w:ascii="宋体" w:eastAsia="宋体" w:hAnsi="宋体"/>
          <w:b w:val="0"/>
          <w:bCs/>
          <w:szCs w:val="18"/>
        </w:rPr>
        <w:br/>
      </w:r>
      <w:r w:rsidRPr="000D5BA9">
        <w:rPr>
          <w:rFonts w:ascii="宋体" w:eastAsia="宋体" w:hAnsi="宋体"/>
          <w:szCs w:val="18"/>
        </w:rPr>
        <w:t>1.</w:t>
      </w:r>
      <w:r w:rsidRPr="000D5BA9">
        <w:rPr>
          <w:rFonts w:ascii="宋体" w:eastAsia="宋体" w:hAnsi="宋体"/>
          <w:b w:val="0"/>
          <w:bCs/>
          <w:szCs w:val="18"/>
        </w:rPr>
        <w:t xml:space="preserve"> Prometheus Server监控目标主机上暴露的http接口（这里假设接口A），通过Promethes配置的'scrape_interval'定义的时间间隔，定期采集目标主机上监控数据。</w:t>
      </w:r>
      <w:r w:rsidRPr="000D5BA9">
        <w:rPr>
          <w:rFonts w:ascii="宋体" w:eastAsia="宋体" w:hAnsi="宋体"/>
          <w:b w:val="0"/>
          <w:bCs/>
          <w:szCs w:val="18"/>
        </w:rPr>
        <w:br/>
      </w:r>
      <w:r w:rsidRPr="000D5BA9">
        <w:rPr>
          <w:rFonts w:ascii="宋体" w:eastAsia="宋体" w:hAnsi="宋体"/>
          <w:szCs w:val="18"/>
        </w:rPr>
        <w:t>2.</w:t>
      </w:r>
      <w:r w:rsidRPr="000D5BA9">
        <w:rPr>
          <w:rFonts w:ascii="宋体" w:eastAsia="宋体" w:hAnsi="宋体"/>
          <w:b w:val="0"/>
          <w:bCs/>
          <w:szCs w:val="18"/>
        </w:rPr>
        <w:t xml:space="preserve"> 当接口A不可用的时候，Server端会持续的尝试从接口中取数据，直到"scrape_timeout"时间后停止尝试。这时候把接口的状态变为“DOWN”。</w:t>
      </w:r>
      <w:r w:rsidRPr="000D5BA9">
        <w:rPr>
          <w:rFonts w:ascii="宋体" w:eastAsia="宋体" w:hAnsi="宋体"/>
          <w:b w:val="0"/>
          <w:bCs/>
          <w:szCs w:val="18"/>
        </w:rPr>
        <w:br/>
        <w:t>3. Prometheus同时根据配置的"evaluation_interval"的时间间隔，定期（默认1min）的对Alert Rule进行评估；当到达评估周期的时候，发现接口A为DOWN，即UP=0为真，激活Alert，进入</w:t>
      </w:r>
      <w:r w:rsidRPr="000D5BA9">
        <w:rPr>
          <w:rFonts w:ascii="宋体" w:eastAsia="宋体" w:hAnsi="宋体"/>
          <w:b w:val="0"/>
          <w:bCs/>
          <w:szCs w:val="18"/>
        </w:rPr>
        <w:lastRenderedPageBreak/>
        <w:t>“PENDING”状态，并记录当前active的时间；</w:t>
      </w:r>
      <w:r w:rsidRPr="000D5BA9">
        <w:rPr>
          <w:rFonts w:ascii="宋体" w:eastAsia="宋体" w:hAnsi="宋体"/>
          <w:b w:val="0"/>
          <w:bCs/>
          <w:szCs w:val="18"/>
        </w:rPr>
        <w:br/>
      </w:r>
      <w:r w:rsidRPr="000D5BA9">
        <w:rPr>
          <w:rFonts w:ascii="宋体" w:eastAsia="宋体" w:hAnsi="宋体"/>
          <w:szCs w:val="18"/>
        </w:rPr>
        <w:t>4.</w:t>
      </w:r>
      <w:r w:rsidRPr="000D5BA9">
        <w:rPr>
          <w:rFonts w:ascii="宋体" w:eastAsia="宋体" w:hAnsi="宋体"/>
          <w:b w:val="0"/>
          <w:bCs/>
          <w:szCs w:val="18"/>
        </w:rPr>
        <w:t xml:space="preserve"> 当下一个alert rule的评估周期到来的时候，发现UP=0继续为真，然后判断警报Active的时间是否已经超出rule里的‘for’ 持续时间，如果未超出，则进入下一个评估周期；如果时间超出，则alert的状态变为“FIRING”；同时调用Alertmanager接口，发送相关报警数据。</w:t>
      </w:r>
      <w:r w:rsidRPr="000D5BA9">
        <w:rPr>
          <w:rFonts w:ascii="宋体" w:eastAsia="宋体" w:hAnsi="宋体"/>
          <w:b w:val="0"/>
          <w:bCs/>
          <w:szCs w:val="18"/>
        </w:rPr>
        <w:br/>
      </w:r>
      <w:r w:rsidRPr="000D5BA9">
        <w:rPr>
          <w:rFonts w:ascii="宋体" w:eastAsia="宋体" w:hAnsi="宋体"/>
          <w:szCs w:val="18"/>
        </w:rPr>
        <w:t>5.</w:t>
      </w:r>
      <w:r w:rsidRPr="000D5BA9">
        <w:rPr>
          <w:rFonts w:ascii="宋体" w:eastAsia="宋体" w:hAnsi="宋体"/>
          <w:b w:val="0"/>
          <w:bCs/>
          <w:szCs w:val="18"/>
        </w:rPr>
        <w:t xml:space="preserve"> AlertManager收到报警数据后，会将警报信息进行分组，然后根据alertmanager配置的“group_wait”时间先进行等待。等wait时间过后再发送报警信息。</w:t>
      </w:r>
      <w:r w:rsidRPr="000D5BA9">
        <w:rPr>
          <w:rFonts w:ascii="宋体" w:eastAsia="宋体" w:hAnsi="宋体"/>
          <w:b w:val="0"/>
          <w:bCs/>
          <w:szCs w:val="18"/>
        </w:rPr>
        <w:br/>
      </w:r>
      <w:r w:rsidRPr="000D5BA9">
        <w:rPr>
          <w:rFonts w:ascii="宋体" w:eastAsia="宋体" w:hAnsi="宋体"/>
          <w:szCs w:val="18"/>
        </w:rPr>
        <w:t>6.</w:t>
      </w:r>
      <w:r w:rsidRPr="000D5BA9">
        <w:rPr>
          <w:rFonts w:ascii="宋体" w:eastAsia="宋体" w:hAnsi="宋体"/>
          <w:b w:val="0"/>
          <w:bCs/>
          <w:szCs w:val="18"/>
        </w:rPr>
        <w:t xml:space="preserve"> 属于同一个Alert Group的警报，在等待的过程中可能进入新的alert，如果之前的报警已经成功发出，那么间隔“group_interval”的时间间隔后再重新发送报警信息。比如配置的是邮件报警，那么同属一个group的报警信息会汇总在一个邮件里进行发送。</w:t>
      </w:r>
      <w:r w:rsidRPr="000D5BA9">
        <w:rPr>
          <w:rFonts w:ascii="宋体" w:eastAsia="宋体" w:hAnsi="宋体"/>
          <w:b w:val="0"/>
          <w:bCs/>
          <w:szCs w:val="18"/>
        </w:rPr>
        <w:br/>
      </w:r>
      <w:r w:rsidRPr="000D5BA9">
        <w:rPr>
          <w:rFonts w:ascii="宋体" w:eastAsia="宋体" w:hAnsi="宋体"/>
          <w:szCs w:val="18"/>
        </w:rPr>
        <w:t>7.</w:t>
      </w:r>
      <w:r w:rsidRPr="000D5BA9">
        <w:rPr>
          <w:rFonts w:ascii="宋体" w:eastAsia="宋体" w:hAnsi="宋体"/>
          <w:b w:val="0"/>
          <w:bCs/>
          <w:szCs w:val="18"/>
        </w:rPr>
        <w:t xml:space="preserve"> 如果Alert Group里的警报一直没发生变化并且已经成功发送，等待‘repeat_interval’时间间隔之后再重复发送相同的报警邮件；如果之前的警报没有成功发送，则相当于触发第6条条件，则需要等待group_interval时间间隔后重复发送。</w:t>
      </w:r>
    </w:p>
    <w:p w14:paraId="6753894A" w14:textId="598430D8" w:rsidR="005C2DF9" w:rsidRPr="000D5BA9" w:rsidRDefault="005C2DF9" w:rsidP="00AD182E">
      <w:pPr>
        <w:ind w:leftChars="200" w:left="360" w:firstLineChars="0" w:firstLine="0"/>
        <w:rPr>
          <w:rFonts w:ascii="宋体" w:eastAsia="宋体" w:hAnsi="宋体"/>
          <w:b w:val="0"/>
          <w:bCs/>
          <w:szCs w:val="18"/>
        </w:rPr>
      </w:pPr>
      <w:r w:rsidRPr="000D5BA9">
        <w:rPr>
          <w:rFonts w:ascii="宋体" w:eastAsia="宋体" w:hAnsi="宋体"/>
          <w:b w:val="0"/>
          <w:bCs/>
          <w:szCs w:val="18"/>
        </w:rPr>
        <w:br/>
        <w:t>同时最后至于警报信息具体发给谁，满足什么样的条件下指定警报接收人，设置不同报警发送频率，这里有alertmanager的route路由规则进行配置。</w:t>
      </w:r>
    </w:p>
    <w:p w14:paraId="080A7FC8" w14:textId="77777777" w:rsidR="005C2DF9" w:rsidRPr="000D5BA9" w:rsidRDefault="005C2DF9" w:rsidP="00AD182E">
      <w:pPr>
        <w:ind w:leftChars="200" w:left="360" w:firstLineChars="0" w:firstLine="0"/>
        <w:rPr>
          <w:rFonts w:ascii="宋体" w:eastAsia="宋体" w:hAnsi="宋体"/>
          <w:b w:val="0"/>
          <w:bCs/>
          <w:szCs w:val="18"/>
        </w:rPr>
      </w:pPr>
    </w:p>
    <w:p w14:paraId="1F205B9E" w14:textId="4AF2C33B" w:rsidR="00AC3468" w:rsidRPr="000D5BA9" w:rsidRDefault="00AC3468" w:rsidP="00AD182E">
      <w:pPr>
        <w:ind w:leftChars="200" w:left="360" w:firstLineChars="0" w:firstLine="0"/>
        <w:rPr>
          <w:rFonts w:ascii="宋体" w:eastAsia="宋体" w:hAnsi="宋体"/>
          <w:b w:val="0"/>
          <w:bCs/>
          <w:szCs w:val="18"/>
        </w:rPr>
      </w:pPr>
    </w:p>
    <w:p w14:paraId="5E3881E7" w14:textId="6EAD1941" w:rsidR="00D92A55" w:rsidRPr="000D5BA9" w:rsidRDefault="00D92A55" w:rsidP="00AD182E">
      <w:pPr>
        <w:ind w:leftChars="200" w:left="360" w:firstLineChars="0" w:firstLine="0"/>
        <w:rPr>
          <w:rFonts w:ascii="宋体" w:eastAsia="宋体" w:hAnsi="宋体"/>
          <w:b w:val="0"/>
          <w:bCs/>
          <w:szCs w:val="18"/>
        </w:rPr>
      </w:pPr>
      <w:r w:rsidRPr="000D5BA9">
        <w:rPr>
          <w:rFonts w:ascii="宋体" w:eastAsia="宋体" w:hAnsi="宋体" w:hint="eastAsia"/>
          <w:b w:val="0"/>
          <w:bCs/>
          <w:szCs w:val="18"/>
        </w:rPr>
        <w:t>#创建prometheus和告警规则配置文件</w:t>
      </w:r>
    </w:p>
    <w:p w14:paraId="214B21FD" w14:textId="7FC63511" w:rsidR="00AC3468" w:rsidRPr="000D5BA9" w:rsidRDefault="00AC3468" w:rsidP="00AD182E">
      <w:pPr>
        <w:ind w:leftChars="200" w:left="360" w:firstLineChars="0" w:firstLine="0"/>
        <w:rPr>
          <w:rFonts w:ascii="宋体" w:eastAsia="宋体" w:hAnsi="宋体"/>
          <w:b w:val="0"/>
          <w:bCs/>
          <w:szCs w:val="18"/>
        </w:rPr>
      </w:pPr>
      <w:r w:rsidRPr="000D5BA9">
        <w:rPr>
          <w:rFonts w:ascii="宋体" w:eastAsia="宋体" w:hAnsi="宋体"/>
          <w:szCs w:val="18"/>
        </w:rPr>
        <w:t>在k8s的</w:t>
      </w:r>
      <w:r w:rsidR="002F0C55" w:rsidRPr="000D5BA9">
        <w:rPr>
          <w:rFonts w:ascii="宋体" w:eastAsia="宋体" w:hAnsi="宋体" w:hint="eastAsia"/>
          <w:szCs w:val="18"/>
        </w:rPr>
        <w:t>控制</w:t>
      </w:r>
      <w:r w:rsidRPr="000D5BA9">
        <w:rPr>
          <w:rFonts w:ascii="宋体" w:eastAsia="宋体" w:hAnsi="宋体"/>
          <w:szCs w:val="18"/>
        </w:rPr>
        <w:t>节点生成一个prometheus-</w:t>
      </w:r>
      <w:r w:rsidRPr="000D5BA9">
        <w:rPr>
          <w:rFonts w:ascii="宋体" w:eastAsia="宋体" w:hAnsi="宋体" w:hint="eastAsia"/>
          <w:szCs w:val="18"/>
        </w:rPr>
        <w:t>alertmanager</w:t>
      </w:r>
      <w:r w:rsidRPr="000D5BA9">
        <w:rPr>
          <w:rFonts w:ascii="宋体" w:eastAsia="宋体" w:hAnsi="宋体"/>
          <w:szCs w:val="18"/>
        </w:rPr>
        <w:t>-cfg.yaml文件</w:t>
      </w:r>
      <w:r w:rsidRPr="000D5BA9">
        <w:rPr>
          <w:rFonts w:ascii="宋体" w:eastAsia="宋体" w:hAnsi="宋体" w:hint="eastAsia"/>
          <w:szCs w:val="18"/>
        </w:rPr>
        <w:t>，</w:t>
      </w:r>
      <w:r w:rsidRPr="000D5BA9">
        <w:rPr>
          <w:rFonts w:ascii="宋体" w:eastAsia="宋体" w:hAnsi="宋体"/>
          <w:szCs w:val="18"/>
        </w:rPr>
        <w:t>prometheus-</w:t>
      </w:r>
      <w:r w:rsidRPr="000D5BA9">
        <w:rPr>
          <w:rFonts w:ascii="宋体" w:eastAsia="宋体" w:hAnsi="宋体" w:hint="eastAsia"/>
          <w:szCs w:val="18"/>
        </w:rPr>
        <w:t>alertmanager</w:t>
      </w:r>
      <w:r w:rsidRPr="000D5BA9">
        <w:rPr>
          <w:rFonts w:ascii="宋体" w:eastAsia="宋体" w:hAnsi="宋体"/>
          <w:szCs w:val="18"/>
        </w:rPr>
        <w:t>-cfg.yaml</w:t>
      </w:r>
      <w:r w:rsidRPr="000D5BA9">
        <w:rPr>
          <w:rFonts w:ascii="宋体" w:eastAsia="宋体" w:hAnsi="宋体" w:hint="eastAsia"/>
          <w:szCs w:val="18"/>
        </w:rPr>
        <w:t>文件在课件，上传到k</w:t>
      </w:r>
      <w:r w:rsidRPr="000D5BA9">
        <w:rPr>
          <w:rFonts w:ascii="宋体" w:eastAsia="宋体" w:hAnsi="宋体"/>
          <w:szCs w:val="18"/>
        </w:rPr>
        <w:t>8s</w:t>
      </w:r>
      <w:r w:rsidRPr="000D5BA9">
        <w:rPr>
          <w:rFonts w:ascii="宋体" w:eastAsia="宋体" w:hAnsi="宋体" w:hint="eastAsia"/>
          <w:szCs w:val="18"/>
        </w:rPr>
        <w:t>的</w:t>
      </w:r>
      <w:r w:rsidR="002F0C55" w:rsidRPr="000D5BA9">
        <w:rPr>
          <w:rFonts w:ascii="宋体" w:eastAsia="宋体" w:hAnsi="宋体" w:hint="eastAsia"/>
          <w:szCs w:val="18"/>
        </w:rPr>
        <w:t>xianchaomaster</w:t>
      </w:r>
      <w:r w:rsidR="002F0C55" w:rsidRPr="000D5BA9">
        <w:rPr>
          <w:rFonts w:ascii="宋体" w:eastAsia="宋体" w:hAnsi="宋体"/>
          <w:szCs w:val="18"/>
        </w:rPr>
        <w:t>1</w:t>
      </w:r>
      <w:r w:rsidRPr="000D5BA9">
        <w:rPr>
          <w:rFonts w:ascii="宋体" w:eastAsia="宋体" w:hAnsi="宋体" w:hint="eastAsia"/>
          <w:szCs w:val="18"/>
        </w:rPr>
        <w:t>节点</w:t>
      </w:r>
    </w:p>
    <w:p w14:paraId="6F879262" w14:textId="77777777" w:rsidR="00AC3468" w:rsidRPr="000D5BA9" w:rsidRDefault="00AC3468" w:rsidP="00AD182E">
      <w:pPr>
        <w:ind w:leftChars="200" w:left="360" w:firstLineChars="0" w:firstLine="0"/>
        <w:rPr>
          <w:rFonts w:ascii="宋体" w:eastAsia="宋体" w:hAnsi="宋体"/>
          <w:b w:val="0"/>
          <w:bCs/>
          <w:szCs w:val="18"/>
        </w:rPr>
      </w:pPr>
    </w:p>
    <w:p w14:paraId="3F07A0EE" w14:textId="15DA5DFF" w:rsidR="00AC3468" w:rsidRPr="000D5BA9" w:rsidRDefault="00AC3468" w:rsidP="00AD182E">
      <w:pPr>
        <w:ind w:leftChars="200" w:left="360" w:firstLineChars="0" w:firstLine="0"/>
        <w:rPr>
          <w:rFonts w:ascii="宋体" w:eastAsia="宋体" w:hAnsi="宋体"/>
          <w:szCs w:val="18"/>
        </w:rPr>
      </w:pPr>
      <w:r w:rsidRPr="000D5BA9">
        <w:rPr>
          <w:rFonts w:ascii="宋体" w:eastAsia="宋体" w:hAnsi="宋体"/>
          <w:szCs w:val="18"/>
        </w:rPr>
        <w:t>通过kubectl apply 更新</w:t>
      </w:r>
      <w:r w:rsidR="003E2861" w:rsidRPr="000D5BA9">
        <w:rPr>
          <w:rFonts w:ascii="宋体" w:eastAsia="宋体" w:hAnsi="宋体" w:hint="eastAsia"/>
          <w:szCs w:val="18"/>
        </w:rPr>
        <w:t>资源</w:t>
      </w:r>
      <w:r w:rsidRPr="000D5BA9">
        <w:rPr>
          <w:rFonts w:ascii="宋体" w:eastAsia="宋体" w:hAnsi="宋体"/>
          <w:szCs w:val="18"/>
        </w:rPr>
        <w:t>文件</w:t>
      </w:r>
    </w:p>
    <w:p w14:paraId="79E340E3" w14:textId="383330EF" w:rsidR="00AA6FF9" w:rsidRPr="000D5BA9" w:rsidRDefault="00AA6FF9" w:rsidP="00AD182E">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kubectl delete -f prometheus-cfg.yaml</w:t>
      </w:r>
    </w:p>
    <w:p w14:paraId="2CBB279F" w14:textId="226E1BC4" w:rsidR="009E4061" w:rsidRPr="000D5BA9" w:rsidRDefault="0037457F" w:rsidP="00AD182E">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kubectl apply -f prometheus-alertmanager-cfg.yaml</w:t>
      </w:r>
    </w:p>
    <w:p w14:paraId="752BFED3" w14:textId="33DBCF93" w:rsidR="00256CBD" w:rsidRPr="000D5BA9" w:rsidRDefault="00256CBD" w:rsidP="00AD182E">
      <w:pPr>
        <w:ind w:leftChars="200" w:left="360" w:firstLineChars="0" w:firstLine="0"/>
        <w:rPr>
          <w:rFonts w:ascii="宋体" w:eastAsia="宋体" w:hAnsi="宋体"/>
          <w:b w:val="0"/>
          <w:bCs/>
          <w:szCs w:val="18"/>
        </w:rPr>
      </w:pPr>
    </w:p>
    <w:p w14:paraId="12B71C09" w14:textId="42E1ABCA" w:rsidR="00256CBD" w:rsidRPr="000D5BA9" w:rsidRDefault="00256CBD" w:rsidP="00AD182E">
      <w:pPr>
        <w:ind w:leftChars="200" w:left="360" w:firstLineChars="0" w:firstLine="0"/>
        <w:rPr>
          <w:rFonts w:ascii="宋体" w:eastAsia="宋体" w:hAnsi="宋体"/>
          <w:b w:val="0"/>
          <w:bCs/>
          <w:szCs w:val="18"/>
        </w:rPr>
      </w:pPr>
      <w:r w:rsidRPr="000D5BA9">
        <w:rPr>
          <w:rFonts w:ascii="宋体" w:eastAsia="宋体" w:hAnsi="宋体" w:hint="eastAsia"/>
          <w:b w:val="0"/>
          <w:bCs/>
          <w:szCs w:val="18"/>
        </w:rPr>
        <w:t>注意：</w:t>
      </w:r>
      <w:r w:rsidRPr="000D5BA9">
        <w:rPr>
          <w:rFonts w:ascii="宋体" w:eastAsia="宋体" w:hAnsi="宋体"/>
          <w:b w:val="0"/>
          <w:bCs/>
          <w:szCs w:val="18"/>
        </w:rPr>
        <w:t>prometheus-alertmanager-cfg.yaml</w:t>
      </w:r>
      <w:r w:rsidRPr="000D5BA9">
        <w:rPr>
          <w:rFonts w:ascii="宋体" w:eastAsia="宋体" w:hAnsi="宋体" w:hint="eastAsia"/>
          <w:b w:val="0"/>
          <w:bCs/>
          <w:szCs w:val="18"/>
        </w:rPr>
        <w:t>文件大家做实验需要修改，修改内容如下：</w:t>
      </w:r>
    </w:p>
    <w:p w14:paraId="48CE3460"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job_name: 'kubernetes-schedule'</w:t>
      </w:r>
    </w:p>
    <w:p w14:paraId="29BC231D"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scrape_interval: 5s</w:t>
      </w:r>
    </w:p>
    <w:p w14:paraId="319BDA04"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static_configs:</w:t>
      </w:r>
    </w:p>
    <w:p w14:paraId="4307940F" w14:textId="7BF580CB"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targets: ['192.168.40.180:10251']</w:t>
      </w:r>
      <w:r w:rsidR="00F04F71" w:rsidRPr="000D5BA9">
        <w:rPr>
          <w:rFonts w:ascii="宋体" w:eastAsia="宋体" w:hAnsi="宋体"/>
          <w:b w:val="0"/>
          <w:bCs/>
          <w:color w:val="FF0000"/>
          <w:szCs w:val="18"/>
        </w:rPr>
        <w:t xml:space="preserve">  #</w:t>
      </w:r>
      <w:r w:rsidR="00F04F71" w:rsidRPr="000D5BA9">
        <w:rPr>
          <w:rFonts w:ascii="宋体" w:eastAsia="宋体" w:hAnsi="宋体" w:hint="eastAsia"/>
          <w:b w:val="0"/>
          <w:bCs/>
          <w:color w:val="FF0000"/>
          <w:szCs w:val="18"/>
        </w:rPr>
        <w:t>scheduler组件所在节点的ip</w:t>
      </w:r>
    </w:p>
    <w:p w14:paraId="14C7DDAA"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job_name: 'kubernetes-controller-manager'</w:t>
      </w:r>
    </w:p>
    <w:p w14:paraId="528F90E8"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scrape_interval: 5s</w:t>
      </w:r>
    </w:p>
    <w:p w14:paraId="68B6FF6D"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static_configs:</w:t>
      </w:r>
    </w:p>
    <w:p w14:paraId="4F71EF0F"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targets: ['192.168.40.180:10252']</w:t>
      </w:r>
    </w:p>
    <w:p w14:paraId="60ECF2F5"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job_name: 'kubernetes-kube-proxy'</w:t>
      </w:r>
    </w:p>
    <w:p w14:paraId="7D31790B"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scrape_interval: 5s</w:t>
      </w:r>
    </w:p>
    <w:p w14:paraId="6DFD853E"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static_configs:</w:t>
      </w:r>
    </w:p>
    <w:p w14:paraId="31ED8B3E" w14:textId="3CE73CA5"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targets: ['192.168.40.180:10249','192.168.40.181:10249']</w:t>
      </w:r>
    </w:p>
    <w:p w14:paraId="0E0E4D94" w14:textId="09922DFF" w:rsidR="00F04F71" w:rsidRPr="000D5BA9" w:rsidRDefault="00F04F71" w:rsidP="00AD182E">
      <w:pPr>
        <w:ind w:leftChars="200" w:left="360" w:firstLineChars="300" w:firstLine="540"/>
        <w:rPr>
          <w:rFonts w:ascii="宋体" w:eastAsia="宋体" w:hAnsi="宋体"/>
          <w:b w:val="0"/>
          <w:bCs/>
          <w:szCs w:val="18"/>
        </w:rPr>
      </w:pPr>
      <w:r w:rsidRPr="000D5BA9">
        <w:rPr>
          <w:rFonts w:ascii="宋体" w:eastAsia="宋体" w:hAnsi="宋体"/>
          <w:b w:val="0"/>
          <w:bCs/>
          <w:color w:val="FF0000"/>
          <w:szCs w:val="18"/>
        </w:rPr>
        <w:t>#</w:t>
      </w:r>
      <w:r w:rsidRPr="000D5BA9">
        <w:rPr>
          <w:rFonts w:ascii="宋体" w:eastAsia="宋体" w:hAnsi="宋体" w:hint="eastAsia"/>
          <w:b w:val="0"/>
          <w:bCs/>
          <w:color w:val="FF0000"/>
          <w:szCs w:val="18"/>
        </w:rPr>
        <w:t>kube-proxy组件所在节点的ip</w:t>
      </w:r>
    </w:p>
    <w:p w14:paraId="01039CC6"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job_name: 'kubernetes-etcd'</w:t>
      </w:r>
    </w:p>
    <w:p w14:paraId="02A203D7"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scheme: https</w:t>
      </w:r>
    </w:p>
    <w:p w14:paraId="1C7A1385"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tls_config:</w:t>
      </w:r>
    </w:p>
    <w:p w14:paraId="124B8E13"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ca_file: /var/run/secrets/kubernetes.io/k8s-certs/etcd/ca.crt</w:t>
      </w:r>
    </w:p>
    <w:p w14:paraId="7796354B"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lastRenderedPageBreak/>
        <w:t xml:space="preserve">        cert_file: /var/run/secrets/kubernetes.io/k8s-certs/etcd/server.crt</w:t>
      </w:r>
    </w:p>
    <w:p w14:paraId="58878441"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key_file: /var/run/secrets/kubernetes.io/k8s-certs/etcd/server.key</w:t>
      </w:r>
    </w:p>
    <w:p w14:paraId="61E99989"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scrape_interval: 5s</w:t>
      </w:r>
    </w:p>
    <w:p w14:paraId="59B41A7F" w14:textId="77777777" w:rsidR="005F0B56"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static_configs:</w:t>
      </w:r>
    </w:p>
    <w:p w14:paraId="6688360D" w14:textId="6D697265" w:rsidR="00256CBD" w:rsidRPr="000D5BA9" w:rsidRDefault="005F0B56" w:rsidP="00AD182E">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targets: ['192.168.40.180:2379']</w:t>
      </w:r>
    </w:p>
    <w:p w14:paraId="7924C18B" w14:textId="701652ED" w:rsidR="00E82C87" w:rsidRPr="000D5BA9" w:rsidRDefault="00F04F71" w:rsidP="00AD182E">
      <w:pPr>
        <w:ind w:leftChars="200" w:left="360" w:firstLineChars="0" w:firstLine="0"/>
        <w:rPr>
          <w:rFonts w:ascii="宋体" w:eastAsia="宋体" w:hAnsi="宋体"/>
          <w:b w:val="0"/>
          <w:bCs/>
          <w:szCs w:val="18"/>
        </w:rPr>
      </w:pPr>
      <w:r w:rsidRPr="000D5BA9">
        <w:rPr>
          <w:rFonts w:ascii="宋体" w:eastAsia="宋体" w:hAnsi="宋体" w:hint="eastAsia"/>
          <w:b w:val="0"/>
          <w:bCs/>
          <w:color w:val="FF0000"/>
          <w:szCs w:val="18"/>
        </w:rPr>
        <w:t xml:space="preserve"> </w:t>
      </w:r>
      <w:r w:rsidRPr="000D5BA9">
        <w:rPr>
          <w:rFonts w:ascii="宋体" w:eastAsia="宋体" w:hAnsi="宋体"/>
          <w:b w:val="0"/>
          <w:bCs/>
          <w:color w:val="FF0000"/>
          <w:szCs w:val="18"/>
        </w:rPr>
        <w:t xml:space="preserve">    #</w:t>
      </w:r>
      <w:r w:rsidRPr="000D5BA9">
        <w:rPr>
          <w:rFonts w:ascii="宋体" w:eastAsia="宋体" w:hAnsi="宋体" w:hint="eastAsia"/>
          <w:b w:val="0"/>
          <w:bCs/>
          <w:color w:val="FF0000"/>
          <w:szCs w:val="18"/>
        </w:rPr>
        <w:t>etcd组件所在节点的ip</w:t>
      </w:r>
    </w:p>
    <w:p w14:paraId="754CCBD7" w14:textId="328014C2" w:rsidR="00280BB6" w:rsidRPr="000D5BA9" w:rsidRDefault="00280BB6" w:rsidP="00AD182E">
      <w:pPr>
        <w:ind w:leftChars="200" w:left="360" w:firstLineChars="0" w:firstLine="0"/>
        <w:rPr>
          <w:rFonts w:ascii="宋体" w:eastAsia="宋体" w:hAnsi="宋体"/>
          <w:b w:val="0"/>
          <w:bCs/>
          <w:szCs w:val="18"/>
        </w:rPr>
      </w:pPr>
    </w:p>
    <w:p w14:paraId="59591E9C" w14:textId="7909ED88" w:rsidR="00122709" w:rsidRPr="000D5BA9" w:rsidRDefault="00122709" w:rsidP="00AD182E">
      <w:pPr>
        <w:ind w:leftChars="200" w:left="360" w:firstLineChars="0" w:firstLine="0"/>
        <w:rPr>
          <w:rFonts w:ascii="宋体" w:eastAsia="宋体" w:hAnsi="宋体"/>
          <w:b w:val="0"/>
          <w:bCs/>
          <w:szCs w:val="18"/>
        </w:rPr>
      </w:pPr>
      <w:r w:rsidRPr="000D5BA9">
        <w:rPr>
          <w:rFonts w:ascii="宋体" w:eastAsia="宋体" w:hAnsi="宋体" w:hint="eastAsia"/>
          <w:b w:val="0"/>
          <w:bCs/>
          <w:szCs w:val="18"/>
        </w:rPr>
        <w:t>#安装prometheus和alertmanager</w:t>
      </w:r>
    </w:p>
    <w:p w14:paraId="4AF81BD4" w14:textId="67A5ACF8" w:rsidR="00122709" w:rsidRPr="000D5BA9" w:rsidRDefault="00122709" w:rsidP="00AD182E">
      <w:pPr>
        <w:ind w:leftChars="200" w:left="360" w:firstLineChars="0" w:firstLine="0"/>
        <w:rPr>
          <w:rFonts w:ascii="宋体" w:eastAsia="宋体" w:hAnsi="宋体"/>
          <w:b w:val="0"/>
          <w:bCs/>
          <w:szCs w:val="18"/>
        </w:rPr>
      </w:pPr>
      <w:r w:rsidRPr="000D5BA9">
        <w:rPr>
          <w:rFonts w:ascii="宋体" w:eastAsia="宋体" w:hAnsi="宋体" w:hint="eastAsia"/>
          <w:b w:val="0"/>
          <w:bCs/>
          <w:szCs w:val="18"/>
        </w:rPr>
        <w:t>需要把</w:t>
      </w:r>
      <w:r w:rsidRPr="000D5BA9">
        <w:rPr>
          <w:rFonts w:ascii="宋体" w:eastAsia="宋体" w:hAnsi="宋体"/>
          <w:b w:val="0"/>
          <w:bCs/>
          <w:szCs w:val="18"/>
        </w:rPr>
        <w:t>alertmanager.tar.gz</w:t>
      </w:r>
      <w:r w:rsidRPr="000D5BA9">
        <w:rPr>
          <w:rFonts w:ascii="宋体" w:eastAsia="宋体" w:hAnsi="宋体" w:hint="eastAsia"/>
          <w:b w:val="0"/>
          <w:bCs/>
          <w:szCs w:val="18"/>
        </w:rPr>
        <w:t>镜像包上传的k</w:t>
      </w:r>
      <w:r w:rsidRPr="000D5BA9">
        <w:rPr>
          <w:rFonts w:ascii="宋体" w:eastAsia="宋体" w:hAnsi="宋体"/>
          <w:b w:val="0"/>
          <w:bCs/>
          <w:szCs w:val="18"/>
        </w:rPr>
        <w:t>8s</w:t>
      </w:r>
      <w:r w:rsidR="00843B98">
        <w:rPr>
          <w:rFonts w:ascii="宋体" w:eastAsia="宋体" w:hAnsi="宋体" w:hint="eastAsia"/>
          <w:b w:val="0"/>
          <w:bCs/>
          <w:szCs w:val="18"/>
        </w:rPr>
        <w:t>的</w:t>
      </w:r>
      <w:r w:rsidR="00706835">
        <w:rPr>
          <w:rFonts w:ascii="宋体" w:eastAsia="宋体" w:hAnsi="宋体" w:hint="eastAsia"/>
          <w:b w:val="0"/>
          <w:bCs/>
          <w:szCs w:val="18"/>
        </w:rPr>
        <w:t>各个</w:t>
      </w:r>
      <w:r w:rsidR="00706835" w:rsidRPr="000D5BA9">
        <w:rPr>
          <w:rFonts w:ascii="宋体" w:eastAsia="宋体" w:hAnsi="宋体" w:hint="eastAsia"/>
          <w:b w:val="0"/>
          <w:bCs/>
          <w:szCs w:val="18"/>
        </w:rPr>
        <w:t>工作节点</w:t>
      </w:r>
      <w:r w:rsidRPr="000D5BA9">
        <w:rPr>
          <w:rFonts w:ascii="宋体" w:eastAsia="宋体" w:hAnsi="宋体" w:hint="eastAsia"/>
          <w:b w:val="0"/>
          <w:bCs/>
          <w:szCs w:val="18"/>
        </w:rPr>
        <w:t>，手动解压：</w:t>
      </w:r>
    </w:p>
    <w:p w14:paraId="47346080" w14:textId="59DE20F2" w:rsidR="00122709" w:rsidRPr="000D5BA9" w:rsidRDefault="003648FE" w:rsidP="00AD182E">
      <w:pPr>
        <w:ind w:leftChars="200" w:left="360" w:firstLineChars="0" w:firstLine="0"/>
        <w:rPr>
          <w:rFonts w:ascii="宋体" w:eastAsia="宋体" w:hAnsi="宋体"/>
          <w:b w:val="0"/>
          <w:bCs/>
          <w:szCs w:val="18"/>
        </w:rPr>
      </w:pPr>
      <w:r w:rsidRPr="000D5BA9">
        <w:rPr>
          <w:rFonts w:ascii="宋体" w:eastAsia="宋体" w:hAnsi="宋体"/>
          <w:b w:val="0"/>
          <w:bCs/>
          <w:szCs w:val="18"/>
        </w:rPr>
        <w:t>[root@xianchaonode1 ~]# docker load -i alertmanager.tar.gz</w:t>
      </w:r>
    </w:p>
    <w:p w14:paraId="39A2D355" w14:textId="77777777" w:rsidR="00BD6D46" w:rsidRPr="000D5BA9" w:rsidRDefault="00BD6D46" w:rsidP="00AD182E">
      <w:pPr>
        <w:ind w:leftChars="200" w:left="360" w:firstLineChars="0" w:firstLine="0"/>
        <w:rPr>
          <w:rFonts w:ascii="宋体" w:eastAsia="宋体" w:hAnsi="宋体"/>
          <w:b w:val="0"/>
          <w:bCs/>
          <w:szCs w:val="18"/>
        </w:rPr>
      </w:pPr>
    </w:p>
    <w:p w14:paraId="24DC8A0B" w14:textId="1EEB4DBE" w:rsidR="00752CC7" w:rsidRPr="000D5BA9" w:rsidRDefault="00122709" w:rsidP="00AD182E">
      <w:pPr>
        <w:ind w:leftChars="200" w:left="360" w:firstLineChars="0" w:firstLine="0"/>
        <w:rPr>
          <w:rFonts w:ascii="宋体" w:eastAsia="宋体" w:hAnsi="宋体"/>
          <w:szCs w:val="18"/>
        </w:rPr>
      </w:pPr>
      <w:r w:rsidRPr="000D5BA9">
        <w:rPr>
          <w:rFonts w:ascii="宋体" w:eastAsia="宋体" w:hAnsi="宋体"/>
          <w:szCs w:val="18"/>
        </w:rPr>
        <w:t>在k8s的</w:t>
      </w:r>
      <w:r w:rsidR="00BD6D46" w:rsidRPr="000D5BA9">
        <w:rPr>
          <w:rFonts w:ascii="宋体" w:eastAsia="宋体" w:hAnsi="宋体" w:hint="eastAsia"/>
          <w:szCs w:val="18"/>
        </w:rPr>
        <w:t>控制</w:t>
      </w:r>
      <w:r w:rsidRPr="000D5BA9">
        <w:rPr>
          <w:rFonts w:ascii="宋体" w:eastAsia="宋体" w:hAnsi="宋体"/>
          <w:szCs w:val="18"/>
        </w:rPr>
        <w:t>节点生成一个prometheus-</w:t>
      </w:r>
      <w:r w:rsidRPr="000D5BA9">
        <w:rPr>
          <w:rFonts w:ascii="宋体" w:eastAsia="宋体" w:hAnsi="宋体" w:hint="eastAsia"/>
          <w:szCs w:val="18"/>
        </w:rPr>
        <w:t>alertmanager</w:t>
      </w:r>
      <w:r w:rsidRPr="000D5BA9">
        <w:rPr>
          <w:rFonts w:ascii="宋体" w:eastAsia="宋体" w:hAnsi="宋体"/>
          <w:szCs w:val="18"/>
        </w:rPr>
        <w:t>-deploy.yaml文件</w:t>
      </w:r>
      <w:r w:rsidRPr="000D5BA9">
        <w:rPr>
          <w:rFonts w:ascii="宋体" w:eastAsia="宋体" w:hAnsi="宋体" w:hint="eastAsia"/>
          <w:szCs w:val="18"/>
        </w:rPr>
        <w:t>，</w:t>
      </w:r>
      <w:r w:rsidRPr="000D5BA9">
        <w:rPr>
          <w:rFonts w:ascii="宋体" w:eastAsia="宋体" w:hAnsi="宋体"/>
          <w:szCs w:val="18"/>
        </w:rPr>
        <w:t>prometheus-</w:t>
      </w:r>
      <w:r w:rsidRPr="000D5BA9">
        <w:rPr>
          <w:rFonts w:ascii="宋体" w:eastAsia="宋体" w:hAnsi="宋体" w:hint="eastAsia"/>
          <w:szCs w:val="18"/>
        </w:rPr>
        <w:t>alertmanager</w:t>
      </w:r>
      <w:r w:rsidRPr="000D5BA9">
        <w:rPr>
          <w:rFonts w:ascii="宋体" w:eastAsia="宋体" w:hAnsi="宋体"/>
          <w:szCs w:val="18"/>
        </w:rPr>
        <w:t>-deploy.yaml</w:t>
      </w:r>
      <w:r w:rsidRPr="000D5BA9">
        <w:rPr>
          <w:rFonts w:ascii="宋体" w:eastAsia="宋体" w:hAnsi="宋体" w:hint="eastAsia"/>
          <w:szCs w:val="18"/>
        </w:rPr>
        <w:t>文件在课件，可上传到</w:t>
      </w:r>
      <w:r w:rsidRPr="000D5BA9">
        <w:rPr>
          <w:rFonts w:ascii="宋体" w:eastAsia="宋体" w:hAnsi="宋体"/>
          <w:szCs w:val="18"/>
        </w:rPr>
        <w:t>k8s</w:t>
      </w:r>
      <w:r w:rsidR="00EB0745" w:rsidRPr="000D5BA9">
        <w:rPr>
          <w:rFonts w:ascii="宋体" w:eastAsia="宋体" w:hAnsi="宋体" w:hint="eastAsia"/>
          <w:szCs w:val="18"/>
        </w:rPr>
        <w:t>的控制</w:t>
      </w:r>
      <w:r w:rsidRPr="000D5BA9">
        <w:rPr>
          <w:rFonts w:ascii="宋体" w:eastAsia="宋体" w:hAnsi="宋体" w:hint="eastAsia"/>
          <w:szCs w:val="18"/>
        </w:rPr>
        <w:t>节点</w:t>
      </w:r>
      <w:r w:rsidR="00EB0745" w:rsidRPr="000D5BA9">
        <w:rPr>
          <w:rFonts w:ascii="宋体" w:eastAsia="宋体" w:hAnsi="宋体" w:hint="eastAsia"/>
          <w:szCs w:val="18"/>
        </w:rPr>
        <w:t>xianchaomaster</w:t>
      </w:r>
      <w:r w:rsidR="00EB0745" w:rsidRPr="000D5BA9">
        <w:rPr>
          <w:rFonts w:ascii="宋体" w:eastAsia="宋体" w:hAnsi="宋体"/>
          <w:szCs w:val="18"/>
        </w:rPr>
        <w:t>1</w:t>
      </w:r>
      <w:r w:rsidRPr="000D5BA9">
        <w:rPr>
          <w:rFonts w:ascii="宋体" w:eastAsia="宋体" w:hAnsi="宋体" w:hint="eastAsia"/>
          <w:szCs w:val="18"/>
        </w:rPr>
        <w:t>上</w:t>
      </w:r>
      <w:r w:rsidR="00752CC7" w:rsidRPr="000D5BA9">
        <w:rPr>
          <w:rFonts w:ascii="宋体" w:eastAsia="宋体" w:hAnsi="宋体" w:hint="eastAsia"/>
          <w:szCs w:val="18"/>
        </w:rPr>
        <w:t>：</w:t>
      </w:r>
    </w:p>
    <w:p w14:paraId="441226A0" w14:textId="77777777" w:rsidR="00AD182E" w:rsidRPr="000D5BA9" w:rsidRDefault="00AD182E" w:rsidP="00AD182E">
      <w:pPr>
        <w:ind w:leftChars="200" w:left="360" w:firstLineChars="0" w:firstLine="0"/>
        <w:rPr>
          <w:rFonts w:ascii="宋体" w:eastAsia="宋体" w:hAnsi="宋体"/>
          <w:szCs w:val="18"/>
        </w:rPr>
      </w:pPr>
    </w:p>
    <w:p w14:paraId="0D9A9DE3" w14:textId="424F5DB6" w:rsidR="005C6A6C" w:rsidRPr="000D5BA9" w:rsidRDefault="005C6A6C" w:rsidP="00124888">
      <w:pPr>
        <w:pStyle w:val="ab"/>
        <w:spacing w:before="0" w:beforeAutospacing="0" w:after="0" w:afterAutospacing="0"/>
        <w:ind w:firstLineChars="71" w:firstLine="128"/>
        <w:rPr>
          <w:rFonts w:eastAsia="宋体" w:cs="Times New Roman"/>
          <w:kern w:val="2"/>
          <w:sz w:val="18"/>
          <w:szCs w:val="18"/>
        </w:rPr>
      </w:pPr>
      <w:r w:rsidRPr="000D5BA9">
        <w:rPr>
          <w:rFonts w:eastAsia="宋体" w:hint="eastAsia"/>
          <w:color w:val="FF0000"/>
          <w:sz w:val="18"/>
          <w:szCs w:val="18"/>
        </w:rPr>
        <w:t>注意：</w:t>
      </w:r>
      <w:r w:rsidRPr="000D5BA9">
        <w:rPr>
          <w:rFonts w:eastAsia="宋体" w:cs="Times New Roman" w:hint="eastAsia"/>
          <w:kern w:val="2"/>
          <w:sz w:val="18"/>
          <w:szCs w:val="18"/>
        </w:rPr>
        <w:t>配置文件指定了</w:t>
      </w:r>
      <w:r w:rsidRPr="000D5BA9">
        <w:rPr>
          <w:rFonts w:eastAsia="宋体" w:cs="Times New Roman"/>
          <w:kern w:val="2"/>
          <w:sz w:val="18"/>
          <w:szCs w:val="18"/>
        </w:rPr>
        <w:t xml:space="preserve">nodeName: </w:t>
      </w:r>
      <w:r w:rsidR="00AD182E" w:rsidRPr="000D5BA9">
        <w:rPr>
          <w:rFonts w:eastAsia="宋体" w:cs="Times New Roman" w:hint="eastAsia"/>
          <w:kern w:val="2"/>
          <w:sz w:val="18"/>
          <w:szCs w:val="18"/>
        </w:rPr>
        <w:t>xianchaonode</w:t>
      </w:r>
      <w:r w:rsidR="00AD182E" w:rsidRPr="000D5BA9">
        <w:rPr>
          <w:rFonts w:eastAsia="宋体" w:cs="Times New Roman"/>
          <w:kern w:val="2"/>
          <w:sz w:val="18"/>
          <w:szCs w:val="18"/>
        </w:rPr>
        <w:t>1</w:t>
      </w:r>
      <w:r w:rsidRPr="000D5BA9">
        <w:rPr>
          <w:rFonts w:eastAsia="宋体" w:cs="Times New Roman" w:hint="eastAsia"/>
          <w:kern w:val="2"/>
          <w:sz w:val="18"/>
          <w:szCs w:val="18"/>
        </w:rPr>
        <w:t>，这个位置要写你自己环境的</w:t>
      </w:r>
      <w:r w:rsidR="00124888" w:rsidRPr="000D5BA9">
        <w:rPr>
          <w:rFonts w:eastAsia="宋体" w:cs="Times New Roman" w:hint="eastAsia"/>
          <w:kern w:val="2"/>
          <w:sz w:val="18"/>
          <w:szCs w:val="18"/>
        </w:rPr>
        <w:t>k</w:t>
      </w:r>
      <w:r w:rsidR="00124888" w:rsidRPr="000D5BA9">
        <w:rPr>
          <w:rFonts w:eastAsia="宋体" w:cs="Times New Roman"/>
          <w:kern w:val="2"/>
          <w:sz w:val="18"/>
          <w:szCs w:val="18"/>
        </w:rPr>
        <w:t>8s</w:t>
      </w:r>
      <w:r w:rsidR="00124888" w:rsidRPr="000D5BA9">
        <w:rPr>
          <w:rFonts w:eastAsia="宋体" w:cs="Times New Roman" w:hint="eastAsia"/>
          <w:kern w:val="2"/>
          <w:sz w:val="18"/>
          <w:szCs w:val="18"/>
        </w:rPr>
        <w:t>的</w:t>
      </w:r>
      <w:r w:rsidRPr="000D5BA9">
        <w:rPr>
          <w:rFonts w:eastAsia="宋体" w:cs="Times New Roman" w:hint="eastAsia"/>
          <w:kern w:val="2"/>
          <w:sz w:val="18"/>
          <w:szCs w:val="18"/>
        </w:rPr>
        <w:t>node节点名字</w:t>
      </w:r>
    </w:p>
    <w:p w14:paraId="71815D8E" w14:textId="2E7E3F6C" w:rsidR="00124888" w:rsidRPr="000D5BA9" w:rsidRDefault="00124888" w:rsidP="00124888">
      <w:pPr>
        <w:pStyle w:val="ab"/>
        <w:spacing w:before="0" w:beforeAutospacing="0" w:after="0" w:afterAutospacing="0"/>
        <w:ind w:firstLineChars="71" w:firstLine="128"/>
        <w:rPr>
          <w:rFonts w:eastAsia="宋体" w:cs="Times New Roman"/>
          <w:kern w:val="2"/>
          <w:sz w:val="18"/>
          <w:szCs w:val="18"/>
        </w:rPr>
      </w:pPr>
    </w:p>
    <w:p w14:paraId="3C53F0DF" w14:textId="77777777" w:rsidR="00305A83" w:rsidRPr="000D5BA9" w:rsidRDefault="00305A83" w:rsidP="00124888">
      <w:pPr>
        <w:pStyle w:val="ab"/>
        <w:spacing w:before="0" w:beforeAutospacing="0" w:after="0" w:afterAutospacing="0"/>
        <w:ind w:firstLineChars="71" w:firstLine="128"/>
        <w:rPr>
          <w:rFonts w:eastAsia="宋体" w:cs="Times New Roman"/>
          <w:kern w:val="2"/>
          <w:sz w:val="18"/>
          <w:szCs w:val="18"/>
        </w:rPr>
      </w:pPr>
    </w:p>
    <w:p w14:paraId="7FA7BF70" w14:textId="77777777" w:rsidR="005C6A6C" w:rsidRPr="000D5BA9" w:rsidRDefault="005C6A6C" w:rsidP="00AD182E">
      <w:pPr>
        <w:ind w:leftChars="200" w:left="360" w:firstLineChars="0" w:firstLine="0"/>
        <w:rPr>
          <w:rFonts w:ascii="宋体" w:eastAsia="宋体" w:hAnsi="宋体"/>
          <w:b w:val="0"/>
          <w:bCs/>
          <w:szCs w:val="18"/>
        </w:rPr>
      </w:pPr>
      <w:r w:rsidRPr="000D5BA9">
        <w:rPr>
          <w:rFonts w:ascii="宋体" w:eastAsia="宋体" w:hAnsi="宋体"/>
          <w:szCs w:val="18"/>
        </w:rPr>
        <w:t>生成一个etcd-certs，这个在部署prometheus需要</w:t>
      </w:r>
    </w:p>
    <w:p w14:paraId="0DC414BF" w14:textId="65C759E9" w:rsidR="001C7274" w:rsidRPr="000D5BA9" w:rsidRDefault="001C7274" w:rsidP="00AD182E">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kubectl -n monitor-sa create secret generic etcd-certs --from-file=/etc/kubernetes/pki/etcd/server.key  --from-file=/etc/kubernetes/pki/etcd/server.crt --from-file=/etc/kubernetes/pki/etcd/ca.crt</w:t>
      </w:r>
    </w:p>
    <w:p w14:paraId="41EFC819" w14:textId="77777777" w:rsidR="00041941" w:rsidRPr="000D5BA9" w:rsidRDefault="00041941" w:rsidP="00AD182E">
      <w:pPr>
        <w:ind w:leftChars="200" w:left="360" w:firstLineChars="0" w:firstLine="0"/>
        <w:rPr>
          <w:rFonts w:ascii="宋体" w:eastAsia="宋体" w:hAnsi="宋体"/>
          <w:szCs w:val="18"/>
        </w:rPr>
      </w:pPr>
    </w:p>
    <w:p w14:paraId="754BB16E" w14:textId="1831E605" w:rsidR="005C6A6C" w:rsidRPr="000D5BA9" w:rsidRDefault="005C6A6C" w:rsidP="00AD182E">
      <w:pPr>
        <w:ind w:leftChars="200" w:left="360" w:firstLineChars="0" w:firstLine="0"/>
        <w:rPr>
          <w:rFonts w:ascii="宋体" w:eastAsia="宋体" w:hAnsi="宋体"/>
          <w:szCs w:val="18"/>
        </w:rPr>
      </w:pPr>
      <w:r w:rsidRPr="000D5BA9">
        <w:rPr>
          <w:rFonts w:ascii="宋体" w:eastAsia="宋体" w:hAnsi="宋体"/>
          <w:szCs w:val="18"/>
        </w:rPr>
        <w:t>通过kubectl apply更新</w:t>
      </w:r>
      <w:r w:rsidR="00041941" w:rsidRPr="000D5BA9">
        <w:rPr>
          <w:rFonts w:ascii="宋体" w:eastAsia="宋体" w:hAnsi="宋体" w:hint="eastAsia"/>
          <w:szCs w:val="18"/>
        </w:rPr>
        <w:t>资源清单</w:t>
      </w:r>
      <w:r w:rsidRPr="000D5BA9">
        <w:rPr>
          <w:rFonts w:ascii="宋体" w:eastAsia="宋体" w:hAnsi="宋体"/>
          <w:szCs w:val="18"/>
        </w:rPr>
        <w:t>yaml文件</w:t>
      </w:r>
    </w:p>
    <w:p w14:paraId="4D51FA19" w14:textId="4C3CDB7F" w:rsidR="00E553A5" w:rsidRPr="000D5BA9" w:rsidRDefault="00E553A5" w:rsidP="00AD182E">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kubectl delete -f prometheus-deploy.yaml</w:t>
      </w:r>
    </w:p>
    <w:p w14:paraId="037DEA09" w14:textId="2916E849" w:rsidR="006447FC" w:rsidRPr="000D5BA9" w:rsidRDefault="006447FC" w:rsidP="00AD182E">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kubectl apply -f prometheus-alertmanager-deploy.yaml</w:t>
      </w:r>
    </w:p>
    <w:p w14:paraId="5D85CB00" w14:textId="47A441D2" w:rsidR="005C6A6C" w:rsidRPr="000D5BA9" w:rsidRDefault="005C6A6C" w:rsidP="00AD182E">
      <w:pPr>
        <w:ind w:leftChars="200" w:left="360" w:firstLineChars="0" w:firstLine="0"/>
        <w:rPr>
          <w:rFonts w:ascii="宋体" w:eastAsia="宋体" w:hAnsi="宋体"/>
          <w:b w:val="0"/>
          <w:bCs/>
          <w:szCs w:val="18"/>
        </w:rPr>
      </w:pPr>
      <w:r w:rsidRPr="000D5BA9">
        <w:rPr>
          <w:rFonts w:ascii="宋体" w:eastAsia="宋体" w:hAnsi="宋体"/>
          <w:szCs w:val="18"/>
        </w:rPr>
        <w:t>#查看prometheus是否部署成功</w:t>
      </w:r>
    </w:p>
    <w:p w14:paraId="707E4FF9" w14:textId="1D410329" w:rsidR="00753AFD" w:rsidRPr="000D5BA9" w:rsidRDefault="00753AFD" w:rsidP="00753AFD">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kubectl get pods -n monitor-sa | grep prometheus</w:t>
      </w:r>
    </w:p>
    <w:p w14:paraId="6222F06B" w14:textId="561502A3" w:rsidR="00685456" w:rsidRPr="000D5BA9" w:rsidRDefault="00685456" w:rsidP="00753AFD">
      <w:pPr>
        <w:ind w:leftChars="200" w:left="360" w:firstLineChars="0" w:firstLine="0"/>
        <w:rPr>
          <w:rFonts w:ascii="宋体" w:eastAsia="宋体" w:hAnsi="宋体"/>
          <w:b w:val="0"/>
          <w:bCs/>
          <w:szCs w:val="18"/>
        </w:rPr>
      </w:pPr>
      <w:r w:rsidRPr="000D5BA9">
        <w:rPr>
          <w:rFonts w:ascii="宋体" w:eastAsia="宋体" w:hAnsi="宋体"/>
          <w:b w:val="0"/>
          <w:bCs/>
          <w:szCs w:val="18"/>
        </w:rPr>
        <w:t>#</w:t>
      </w:r>
      <w:r w:rsidRPr="000D5BA9">
        <w:rPr>
          <w:rFonts w:ascii="宋体" w:eastAsia="宋体" w:hAnsi="宋体" w:hint="eastAsia"/>
          <w:b w:val="0"/>
          <w:bCs/>
          <w:szCs w:val="18"/>
        </w:rPr>
        <w:t>显示如下，说明创建成功：</w:t>
      </w:r>
    </w:p>
    <w:p w14:paraId="512F6DF9" w14:textId="38CF09A8" w:rsidR="005C6A6C" w:rsidRPr="000D5BA9" w:rsidRDefault="00753AFD" w:rsidP="00753AFD">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prometheus-server-6bfc4755f6-cn487   </w:t>
      </w:r>
      <w:r w:rsidRPr="000D5BA9">
        <w:rPr>
          <w:rFonts w:ascii="宋体" w:eastAsia="宋体" w:hAnsi="宋体"/>
          <w:b w:val="0"/>
          <w:bCs/>
          <w:color w:val="FF0000"/>
          <w:szCs w:val="18"/>
        </w:rPr>
        <w:t>2/2</w:t>
      </w:r>
      <w:r w:rsidRPr="000D5BA9">
        <w:rPr>
          <w:rFonts w:ascii="宋体" w:eastAsia="宋体" w:hAnsi="宋体"/>
          <w:b w:val="0"/>
          <w:bCs/>
          <w:szCs w:val="18"/>
        </w:rPr>
        <w:t xml:space="preserve">     </w:t>
      </w:r>
      <w:r w:rsidRPr="000D5BA9">
        <w:rPr>
          <w:rFonts w:ascii="宋体" w:eastAsia="宋体" w:hAnsi="宋体"/>
          <w:b w:val="0"/>
          <w:bCs/>
          <w:color w:val="FF0000"/>
          <w:szCs w:val="18"/>
        </w:rPr>
        <w:t xml:space="preserve">Running   </w:t>
      </w:r>
      <w:r w:rsidRPr="000D5BA9">
        <w:rPr>
          <w:rFonts w:ascii="宋体" w:eastAsia="宋体" w:hAnsi="宋体"/>
          <w:b w:val="0"/>
          <w:bCs/>
          <w:szCs w:val="18"/>
        </w:rPr>
        <w:t>0          16s</w:t>
      </w:r>
      <w:r w:rsidR="005C6A6C" w:rsidRPr="000D5BA9">
        <w:rPr>
          <w:rFonts w:ascii="宋体" w:eastAsia="宋体" w:hAnsi="宋体"/>
          <w:b w:val="0"/>
          <w:bCs/>
          <w:szCs w:val="18"/>
        </w:rPr>
        <w:t xml:space="preserve">        </w:t>
      </w:r>
    </w:p>
    <w:p w14:paraId="15E0E23B" w14:textId="6275F7C5" w:rsidR="00C25E8C" w:rsidRPr="000D5BA9" w:rsidRDefault="00C25E8C" w:rsidP="00AD182E">
      <w:pPr>
        <w:ind w:leftChars="200" w:left="360" w:firstLineChars="0" w:firstLine="0"/>
        <w:rPr>
          <w:rFonts w:ascii="宋体" w:eastAsia="宋体" w:hAnsi="宋体"/>
          <w:b w:val="0"/>
          <w:bCs/>
          <w:szCs w:val="18"/>
        </w:rPr>
      </w:pPr>
    </w:p>
    <w:p w14:paraId="62AF293D" w14:textId="3B65A4AF" w:rsidR="005E39E9" w:rsidRPr="000D5BA9" w:rsidRDefault="005E39E9" w:rsidP="00AD182E">
      <w:pPr>
        <w:ind w:leftChars="200" w:left="360" w:firstLineChars="0" w:firstLine="0"/>
        <w:rPr>
          <w:rFonts w:ascii="宋体" w:eastAsia="宋体" w:hAnsi="宋体"/>
          <w:b w:val="0"/>
          <w:bCs/>
          <w:szCs w:val="18"/>
        </w:rPr>
      </w:pPr>
      <w:r w:rsidRPr="000D5BA9">
        <w:rPr>
          <w:rFonts w:ascii="宋体" w:eastAsia="宋体" w:hAnsi="宋体" w:hint="eastAsia"/>
          <w:b w:val="0"/>
          <w:bCs/>
          <w:szCs w:val="18"/>
        </w:rPr>
        <w:t>#部署alertmanager的service</w:t>
      </w:r>
      <w:r w:rsidR="002829B1" w:rsidRPr="000D5BA9">
        <w:rPr>
          <w:rFonts w:ascii="宋体" w:eastAsia="宋体" w:hAnsi="宋体" w:hint="eastAsia"/>
          <w:b w:val="0"/>
          <w:bCs/>
          <w:szCs w:val="18"/>
        </w:rPr>
        <w:t>，方便在浏览器访问</w:t>
      </w:r>
    </w:p>
    <w:p w14:paraId="1F5AC42A" w14:textId="14369E8B" w:rsidR="002A2191" w:rsidRPr="000D5BA9" w:rsidRDefault="002A2191" w:rsidP="00305A83">
      <w:pPr>
        <w:ind w:leftChars="200" w:left="360" w:firstLineChars="0" w:firstLine="0"/>
        <w:rPr>
          <w:rFonts w:ascii="宋体" w:eastAsia="宋体" w:hAnsi="宋体"/>
          <w:szCs w:val="18"/>
        </w:rPr>
      </w:pPr>
      <w:r w:rsidRPr="000D5BA9">
        <w:rPr>
          <w:rFonts w:ascii="宋体" w:eastAsia="宋体" w:hAnsi="宋体"/>
          <w:szCs w:val="18"/>
        </w:rPr>
        <w:t>在k8s的</w:t>
      </w:r>
      <w:r w:rsidR="00305A83" w:rsidRPr="000D5BA9">
        <w:rPr>
          <w:rFonts w:ascii="宋体" w:eastAsia="宋体" w:hAnsi="宋体" w:hint="eastAsia"/>
          <w:szCs w:val="18"/>
        </w:rPr>
        <w:t>控制</w:t>
      </w:r>
      <w:r w:rsidRPr="000D5BA9">
        <w:rPr>
          <w:rFonts w:ascii="宋体" w:eastAsia="宋体" w:hAnsi="宋体"/>
          <w:szCs w:val="18"/>
        </w:rPr>
        <w:t>节点生成一个alertmanager-svc.yaml文件</w:t>
      </w:r>
      <w:r w:rsidRPr="000D5BA9">
        <w:rPr>
          <w:rFonts w:ascii="宋体" w:eastAsia="宋体" w:hAnsi="宋体" w:hint="eastAsia"/>
          <w:szCs w:val="18"/>
        </w:rPr>
        <w:t>，</w:t>
      </w:r>
      <w:r w:rsidRPr="000D5BA9">
        <w:rPr>
          <w:rFonts w:ascii="宋体" w:eastAsia="宋体" w:hAnsi="宋体"/>
          <w:szCs w:val="18"/>
        </w:rPr>
        <w:t>alertmanager-svc.yaml</w:t>
      </w:r>
      <w:r w:rsidRPr="000D5BA9">
        <w:rPr>
          <w:rFonts w:ascii="宋体" w:eastAsia="宋体" w:hAnsi="宋体" w:hint="eastAsia"/>
          <w:szCs w:val="18"/>
        </w:rPr>
        <w:t>文件在课件里，可上传到k</w:t>
      </w:r>
      <w:r w:rsidRPr="000D5BA9">
        <w:rPr>
          <w:rFonts w:ascii="宋体" w:eastAsia="宋体" w:hAnsi="宋体"/>
          <w:szCs w:val="18"/>
        </w:rPr>
        <w:t>8s</w:t>
      </w:r>
      <w:r w:rsidRPr="000D5BA9">
        <w:rPr>
          <w:rFonts w:ascii="宋体" w:eastAsia="宋体" w:hAnsi="宋体" w:hint="eastAsia"/>
          <w:szCs w:val="18"/>
        </w:rPr>
        <w:t>的</w:t>
      </w:r>
      <w:r w:rsidR="00DB0C73" w:rsidRPr="000D5BA9">
        <w:rPr>
          <w:rFonts w:ascii="宋体" w:eastAsia="宋体" w:hAnsi="宋体" w:hint="eastAsia"/>
          <w:szCs w:val="18"/>
        </w:rPr>
        <w:t>控制</w:t>
      </w:r>
      <w:r w:rsidRPr="000D5BA9">
        <w:rPr>
          <w:rFonts w:ascii="宋体" w:eastAsia="宋体" w:hAnsi="宋体" w:hint="eastAsia"/>
          <w:szCs w:val="18"/>
        </w:rPr>
        <w:t>节点</w:t>
      </w:r>
      <w:r w:rsidR="00DB0C73" w:rsidRPr="000D5BA9">
        <w:rPr>
          <w:rFonts w:ascii="宋体" w:eastAsia="宋体" w:hAnsi="宋体" w:hint="eastAsia"/>
          <w:szCs w:val="18"/>
        </w:rPr>
        <w:t>xianchaomaster</w:t>
      </w:r>
      <w:r w:rsidR="00DB0C73" w:rsidRPr="000D5BA9">
        <w:rPr>
          <w:rFonts w:ascii="宋体" w:eastAsia="宋体" w:hAnsi="宋体"/>
          <w:szCs w:val="18"/>
        </w:rPr>
        <w:t>1</w:t>
      </w:r>
      <w:r w:rsidR="008E182E" w:rsidRPr="000D5BA9">
        <w:rPr>
          <w:rFonts w:ascii="宋体" w:eastAsia="宋体" w:hAnsi="宋体" w:hint="eastAsia"/>
          <w:szCs w:val="18"/>
        </w:rPr>
        <w:t>：</w:t>
      </w:r>
      <w:r w:rsidR="008E182E" w:rsidRPr="000D5BA9">
        <w:rPr>
          <w:rFonts w:ascii="宋体" w:eastAsia="宋体" w:hAnsi="宋体"/>
          <w:szCs w:val="18"/>
        </w:rPr>
        <w:t xml:space="preserve"> </w:t>
      </w:r>
    </w:p>
    <w:p w14:paraId="1B95D6BE" w14:textId="77777777" w:rsidR="002A2191" w:rsidRPr="000D5BA9" w:rsidRDefault="002A2191" w:rsidP="00305A83">
      <w:pPr>
        <w:ind w:leftChars="200" w:left="360" w:firstLineChars="0" w:firstLine="0"/>
        <w:rPr>
          <w:rFonts w:ascii="宋体" w:eastAsia="宋体" w:hAnsi="宋体"/>
          <w:b w:val="0"/>
          <w:bCs/>
          <w:szCs w:val="18"/>
        </w:rPr>
      </w:pPr>
    </w:p>
    <w:p w14:paraId="5E5BECB5"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szCs w:val="18"/>
        </w:rPr>
        <w:t>通过kubectl apply更新yaml文件</w:t>
      </w:r>
    </w:p>
    <w:p w14:paraId="492ADBE7" w14:textId="7224CF4C" w:rsidR="00A22669" w:rsidRPr="000D5BA9" w:rsidRDefault="005A7EE5" w:rsidP="00305A83">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w:t>
      </w:r>
      <w:r w:rsidR="00D11570" w:rsidRPr="000D5BA9">
        <w:rPr>
          <w:rFonts w:ascii="宋体" w:eastAsia="宋体" w:hAnsi="宋体"/>
          <w:b w:val="0"/>
          <w:bCs/>
          <w:szCs w:val="18"/>
        </w:rPr>
        <w:t>1</w:t>
      </w:r>
      <w:r w:rsidRPr="000D5BA9">
        <w:rPr>
          <w:rFonts w:ascii="宋体" w:eastAsia="宋体" w:hAnsi="宋体"/>
          <w:b w:val="0"/>
          <w:bCs/>
          <w:szCs w:val="18"/>
        </w:rPr>
        <w:t>]# kubectl apply -f alertmanager-svc.yaml</w:t>
      </w:r>
    </w:p>
    <w:p w14:paraId="63C16A77" w14:textId="77777777" w:rsidR="005A7EE5" w:rsidRPr="000D5BA9" w:rsidRDefault="005A7EE5" w:rsidP="00305A83">
      <w:pPr>
        <w:ind w:leftChars="200" w:left="360" w:firstLineChars="0" w:firstLine="0"/>
        <w:rPr>
          <w:rFonts w:ascii="宋体" w:eastAsia="宋体" w:hAnsi="宋体"/>
          <w:b w:val="0"/>
          <w:bCs/>
          <w:szCs w:val="18"/>
        </w:rPr>
      </w:pPr>
    </w:p>
    <w:p w14:paraId="33CDD53C" w14:textId="4266092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alertmanager-svc.yaml</w:t>
      </w:r>
      <w:r w:rsidR="00011591" w:rsidRPr="000D5BA9">
        <w:rPr>
          <w:rFonts w:ascii="宋体" w:eastAsia="宋体" w:hAnsi="宋体" w:hint="eastAsia"/>
          <w:b w:val="0"/>
          <w:bCs/>
          <w:szCs w:val="18"/>
        </w:rPr>
        <w:t>文件内容如下:</w:t>
      </w:r>
    </w:p>
    <w:p w14:paraId="7A7A3BEE"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w:t>
      </w:r>
    </w:p>
    <w:p w14:paraId="3E5A1CB3"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apiVersion: v1</w:t>
      </w:r>
    </w:p>
    <w:p w14:paraId="220BCB3B"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kind: Service</w:t>
      </w:r>
    </w:p>
    <w:p w14:paraId="398065DC"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metadata:</w:t>
      </w:r>
    </w:p>
    <w:p w14:paraId="0DD07115"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labels:</w:t>
      </w:r>
    </w:p>
    <w:p w14:paraId="108EE309"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lastRenderedPageBreak/>
        <w:t xml:space="preserve">    name: prometheus</w:t>
      </w:r>
    </w:p>
    <w:p w14:paraId="54A890C8"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kubernetes.io/cluster-service: 'true'</w:t>
      </w:r>
    </w:p>
    <w:p w14:paraId="61C7318E"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name: alertmanager</w:t>
      </w:r>
    </w:p>
    <w:p w14:paraId="31C4F9D1"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namespace: monitor-sa</w:t>
      </w:r>
    </w:p>
    <w:p w14:paraId="6CB0899C"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spec:</w:t>
      </w:r>
    </w:p>
    <w:p w14:paraId="4B9C18D6"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ports:</w:t>
      </w:r>
    </w:p>
    <w:p w14:paraId="3E71AAA0"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name: alertmanager</w:t>
      </w:r>
    </w:p>
    <w:p w14:paraId="29AB90A5"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nodePort: 30066</w:t>
      </w:r>
    </w:p>
    <w:p w14:paraId="35D8DF96"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port: 9093</w:t>
      </w:r>
    </w:p>
    <w:p w14:paraId="5C064892"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protocol: TCP</w:t>
      </w:r>
    </w:p>
    <w:p w14:paraId="781AE306"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targetPort: 9093</w:t>
      </w:r>
    </w:p>
    <w:p w14:paraId="3A846327"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selector:</w:t>
      </w:r>
    </w:p>
    <w:p w14:paraId="03DCA052"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app: prometheus</w:t>
      </w:r>
    </w:p>
    <w:p w14:paraId="41FF1267"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sessionAffinity: None</w:t>
      </w:r>
    </w:p>
    <w:p w14:paraId="7171BE20" w14:textId="77777777" w:rsidR="00A22669" w:rsidRPr="000D5BA9" w:rsidRDefault="00A22669" w:rsidP="00A22669">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type: NodePort</w:t>
      </w:r>
    </w:p>
    <w:p w14:paraId="008CC77E" w14:textId="77777777" w:rsidR="00A22669" w:rsidRPr="000D5BA9" w:rsidRDefault="00A22669" w:rsidP="00305A83">
      <w:pPr>
        <w:ind w:leftChars="200" w:left="360" w:firstLineChars="0" w:firstLine="0"/>
        <w:rPr>
          <w:rFonts w:ascii="宋体" w:eastAsia="宋体" w:hAnsi="宋体"/>
          <w:b w:val="0"/>
          <w:bCs/>
          <w:szCs w:val="18"/>
        </w:rPr>
      </w:pPr>
    </w:p>
    <w:p w14:paraId="72BD5F1C"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szCs w:val="18"/>
        </w:rPr>
        <w:t>#查看service在物理机映射的端口</w:t>
      </w:r>
    </w:p>
    <w:p w14:paraId="65F69E25"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b w:val="0"/>
          <w:bCs/>
          <w:szCs w:val="18"/>
        </w:rPr>
        <w:t>kubectl get svc -n monitor-sa</w:t>
      </w:r>
    </w:p>
    <w:p w14:paraId="411DDDB7"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szCs w:val="18"/>
        </w:rPr>
        <w:t>显示如下：</w:t>
      </w:r>
    </w:p>
    <w:p w14:paraId="31CF7B04"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b w:val="0"/>
          <w:bCs/>
          <w:szCs w:val="18"/>
        </w:rPr>
        <w:t>NAME           TYPE       CLUSTER-IP       EXTERNAL-IP   PORT(S)          AGE</w:t>
      </w:r>
    </w:p>
    <w:p w14:paraId="7FAF1181"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b w:val="0"/>
          <w:bCs/>
          <w:szCs w:val="18"/>
        </w:rPr>
        <w:t>alertmanager   NodePort   10.101.253.221   &lt;none&gt;        9093:</w:t>
      </w:r>
      <w:r w:rsidRPr="000D5BA9">
        <w:rPr>
          <w:rFonts w:ascii="宋体" w:eastAsia="宋体" w:hAnsi="宋体"/>
          <w:b w:val="0"/>
          <w:bCs/>
          <w:color w:val="FF0000"/>
          <w:szCs w:val="18"/>
        </w:rPr>
        <w:t>30066</w:t>
      </w:r>
      <w:r w:rsidRPr="000D5BA9">
        <w:rPr>
          <w:rFonts w:ascii="宋体" w:eastAsia="宋体" w:hAnsi="宋体"/>
          <w:b w:val="0"/>
          <w:bCs/>
          <w:szCs w:val="18"/>
        </w:rPr>
        <w:t>/TCP   20s</w:t>
      </w:r>
    </w:p>
    <w:p w14:paraId="7A3F85E2"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b w:val="0"/>
          <w:bCs/>
          <w:szCs w:val="18"/>
        </w:rPr>
        <w:t>prometheus     NodePort   10.103.243.87    &lt;none&gt;        9090:32732/TCP   96m</w:t>
      </w:r>
    </w:p>
    <w:p w14:paraId="72003166" w14:textId="77777777" w:rsidR="002A2191" w:rsidRPr="000D5BA9" w:rsidRDefault="002A2191" w:rsidP="00305A83">
      <w:pPr>
        <w:ind w:leftChars="200" w:left="360" w:firstLineChars="0" w:firstLine="0"/>
        <w:rPr>
          <w:rFonts w:ascii="宋体" w:eastAsia="宋体" w:hAnsi="宋体"/>
          <w:b w:val="0"/>
          <w:bCs/>
          <w:szCs w:val="18"/>
        </w:rPr>
      </w:pPr>
    </w:p>
    <w:p w14:paraId="0C741177" w14:textId="72100C4C" w:rsidR="002A2191" w:rsidRDefault="002A2191" w:rsidP="00305A83">
      <w:pPr>
        <w:ind w:leftChars="200" w:left="360" w:firstLineChars="0" w:firstLine="0"/>
        <w:rPr>
          <w:rFonts w:ascii="宋体" w:eastAsia="宋体" w:hAnsi="宋体"/>
          <w:b w:val="0"/>
          <w:bCs/>
          <w:szCs w:val="18"/>
        </w:rPr>
      </w:pPr>
      <w:r w:rsidRPr="000D5BA9">
        <w:rPr>
          <w:rFonts w:ascii="宋体" w:eastAsia="宋体" w:hAnsi="宋体"/>
          <w:b w:val="0"/>
          <w:bCs/>
          <w:szCs w:val="18"/>
        </w:rPr>
        <w:t>注意：上面可以看到prometheus的service</w:t>
      </w:r>
      <w:r w:rsidR="00ED774D" w:rsidRPr="000D5BA9">
        <w:rPr>
          <w:rFonts w:ascii="宋体" w:eastAsia="宋体" w:hAnsi="宋体" w:hint="eastAsia"/>
          <w:b w:val="0"/>
          <w:bCs/>
          <w:szCs w:val="18"/>
        </w:rPr>
        <w:t>在物理机映射</w:t>
      </w:r>
      <w:r w:rsidRPr="000D5BA9">
        <w:rPr>
          <w:rFonts w:ascii="宋体" w:eastAsia="宋体" w:hAnsi="宋体"/>
          <w:b w:val="0"/>
          <w:bCs/>
          <w:szCs w:val="18"/>
        </w:rPr>
        <w:t>的端口是32732，alertmanager的service</w:t>
      </w:r>
      <w:r w:rsidR="00CC0327" w:rsidRPr="000D5BA9">
        <w:rPr>
          <w:rFonts w:ascii="宋体" w:eastAsia="宋体" w:hAnsi="宋体" w:hint="eastAsia"/>
          <w:b w:val="0"/>
          <w:bCs/>
          <w:szCs w:val="18"/>
        </w:rPr>
        <w:t>在物理机映射</w:t>
      </w:r>
      <w:r w:rsidRPr="000D5BA9">
        <w:rPr>
          <w:rFonts w:ascii="宋体" w:eastAsia="宋体" w:hAnsi="宋体"/>
          <w:b w:val="0"/>
          <w:bCs/>
          <w:szCs w:val="18"/>
        </w:rPr>
        <w:t>的端口是30066</w:t>
      </w:r>
    </w:p>
    <w:p w14:paraId="6CB4A13D" w14:textId="37C8A36C" w:rsidR="00950D10" w:rsidRDefault="00000000" w:rsidP="00305A83">
      <w:pPr>
        <w:ind w:leftChars="200" w:left="360" w:firstLineChars="0" w:firstLine="0"/>
        <w:rPr>
          <w:rFonts w:ascii="宋体" w:eastAsia="宋体" w:hAnsi="宋体"/>
          <w:b w:val="0"/>
          <w:bCs/>
          <w:szCs w:val="18"/>
        </w:rPr>
      </w:pPr>
      <w:hyperlink r:id="rId10" w:anchor="/alerts" w:history="1">
        <w:r w:rsidR="002A5D14" w:rsidRPr="00223606">
          <w:rPr>
            <w:rStyle w:val="a9"/>
            <w:rFonts w:ascii="宋体" w:eastAsia="宋体" w:hAnsi="宋体"/>
            <w:b w:val="0"/>
            <w:bCs/>
            <w:szCs w:val="18"/>
          </w:rPr>
          <w:t>http://192.168.40.180:30066/#/alerts</w:t>
        </w:r>
      </w:hyperlink>
    </w:p>
    <w:p w14:paraId="00519738" w14:textId="3DD0D65C" w:rsidR="002A5D14" w:rsidRDefault="002A5D14" w:rsidP="00305A83">
      <w:pPr>
        <w:ind w:leftChars="200" w:left="360" w:firstLineChars="0" w:firstLine="0"/>
        <w:rPr>
          <w:rFonts w:ascii="宋体" w:eastAsia="宋体" w:hAnsi="宋体"/>
          <w:b w:val="0"/>
          <w:bCs/>
          <w:szCs w:val="18"/>
        </w:rPr>
      </w:pPr>
      <w:r>
        <w:rPr>
          <w:noProof/>
        </w:rPr>
        <w:drawing>
          <wp:inline distT="0" distB="0" distL="0" distR="0" wp14:anchorId="11D85464" wp14:editId="335C9DBB">
            <wp:extent cx="5274310" cy="2426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26970"/>
                    </a:xfrm>
                    <a:prstGeom prst="rect">
                      <a:avLst/>
                    </a:prstGeom>
                  </pic:spPr>
                </pic:pic>
              </a:graphicData>
            </a:graphic>
          </wp:inline>
        </w:drawing>
      </w:r>
    </w:p>
    <w:p w14:paraId="0FBC6C34" w14:textId="4A8FC621" w:rsidR="00A10D3B" w:rsidRDefault="00A10D3B" w:rsidP="00305A83">
      <w:pPr>
        <w:ind w:leftChars="200" w:left="360" w:firstLineChars="0" w:firstLine="0"/>
        <w:rPr>
          <w:rFonts w:ascii="宋体" w:eastAsia="宋体" w:hAnsi="宋体"/>
          <w:b w:val="0"/>
          <w:bCs/>
          <w:szCs w:val="18"/>
        </w:rPr>
      </w:pPr>
    </w:p>
    <w:p w14:paraId="08B0C585" w14:textId="77777777" w:rsidR="00A10D3B" w:rsidRPr="000D5BA9" w:rsidRDefault="00A10D3B" w:rsidP="00305A83">
      <w:pPr>
        <w:ind w:leftChars="200" w:left="360" w:firstLineChars="0" w:firstLine="0"/>
        <w:rPr>
          <w:rFonts w:ascii="宋体" w:eastAsia="宋体" w:hAnsi="宋体"/>
          <w:b w:val="0"/>
          <w:bCs/>
          <w:szCs w:val="18"/>
        </w:rPr>
      </w:pPr>
    </w:p>
    <w:p w14:paraId="0246E16E" w14:textId="7442FABF" w:rsidR="00396CB0" w:rsidRPr="000D5BA9" w:rsidRDefault="002A2191" w:rsidP="00396CB0">
      <w:pPr>
        <w:ind w:leftChars="200" w:left="360" w:firstLineChars="0" w:firstLine="0"/>
        <w:rPr>
          <w:rFonts w:ascii="宋体" w:eastAsia="宋体" w:hAnsi="宋体"/>
          <w:szCs w:val="18"/>
        </w:rPr>
      </w:pPr>
      <w:r w:rsidRPr="000D5BA9">
        <w:rPr>
          <w:rFonts w:ascii="宋体" w:eastAsia="宋体" w:hAnsi="宋体"/>
          <w:szCs w:val="18"/>
        </w:rPr>
        <w:t>访问prometheus的web界面</w:t>
      </w:r>
    </w:p>
    <w:p w14:paraId="250F2790" w14:textId="77777777" w:rsidR="002A2191" w:rsidRPr="000D5BA9" w:rsidRDefault="002A2191" w:rsidP="00305A83">
      <w:pPr>
        <w:ind w:leftChars="200" w:left="360" w:firstLineChars="0" w:firstLine="0"/>
        <w:rPr>
          <w:rFonts w:ascii="宋体" w:eastAsia="宋体" w:hAnsi="宋体"/>
          <w:b w:val="0"/>
          <w:bCs/>
          <w:szCs w:val="18"/>
        </w:rPr>
      </w:pPr>
      <w:r w:rsidRPr="000D5BA9">
        <w:rPr>
          <w:rFonts w:ascii="宋体" w:eastAsia="宋体" w:hAnsi="宋体"/>
          <w:b w:val="0"/>
          <w:bCs/>
          <w:szCs w:val="18"/>
        </w:rPr>
        <w:t>点击status-&gt;targets，可看到如下</w:t>
      </w:r>
    </w:p>
    <w:p w14:paraId="5663ED2F" w14:textId="480E6627" w:rsidR="00C25E8C" w:rsidRPr="000D5BA9" w:rsidRDefault="00396CB0" w:rsidP="00AD182E">
      <w:pPr>
        <w:ind w:leftChars="200" w:left="360" w:firstLineChars="0" w:firstLine="0"/>
        <w:rPr>
          <w:rFonts w:ascii="宋体" w:eastAsia="宋体" w:hAnsi="宋体"/>
          <w:b w:val="0"/>
          <w:bCs/>
          <w:szCs w:val="18"/>
        </w:rPr>
      </w:pPr>
      <w:r w:rsidRPr="000D5BA9">
        <w:rPr>
          <w:rFonts w:ascii="宋体" w:eastAsia="宋体" w:hAnsi="宋体"/>
          <w:noProof/>
        </w:rPr>
        <w:lastRenderedPageBreak/>
        <w:drawing>
          <wp:inline distT="0" distB="0" distL="0" distR="0" wp14:anchorId="41E33226" wp14:editId="4407A2E9">
            <wp:extent cx="4413868" cy="2987040"/>
            <wp:effectExtent l="0" t="0" r="6350" b="381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8482" cy="2990162"/>
                    </a:xfrm>
                    <a:prstGeom prst="rect">
                      <a:avLst/>
                    </a:prstGeom>
                  </pic:spPr>
                </pic:pic>
              </a:graphicData>
            </a:graphic>
          </wp:inline>
        </w:drawing>
      </w:r>
    </w:p>
    <w:p w14:paraId="56C4C3C4"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从上面可以发现kubernetes</w:t>
      </w:r>
      <w:r w:rsidRPr="000D5BA9">
        <w:rPr>
          <w:rFonts w:ascii="宋体" w:eastAsia="宋体" w:hAnsi="宋体"/>
          <w:b w:val="0"/>
          <w:bCs/>
          <w:szCs w:val="18"/>
        </w:rPr>
        <w:t>-</w:t>
      </w:r>
      <w:r w:rsidRPr="000D5BA9">
        <w:rPr>
          <w:rFonts w:ascii="宋体" w:eastAsia="宋体" w:hAnsi="宋体" w:hint="eastAsia"/>
          <w:b w:val="0"/>
          <w:bCs/>
          <w:szCs w:val="18"/>
        </w:rPr>
        <w:t>controller</w:t>
      </w:r>
      <w:r w:rsidRPr="000D5BA9">
        <w:rPr>
          <w:rFonts w:ascii="宋体" w:eastAsia="宋体" w:hAnsi="宋体"/>
          <w:b w:val="0"/>
          <w:bCs/>
          <w:szCs w:val="18"/>
        </w:rPr>
        <w:t>-</w:t>
      </w:r>
      <w:r w:rsidRPr="000D5BA9">
        <w:rPr>
          <w:rFonts w:ascii="宋体" w:eastAsia="宋体" w:hAnsi="宋体" w:hint="eastAsia"/>
          <w:b w:val="0"/>
          <w:bCs/>
          <w:szCs w:val="18"/>
        </w:rPr>
        <w:t>manager和kubernetes</w:t>
      </w:r>
      <w:r w:rsidRPr="000D5BA9">
        <w:rPr>
          <w:rFonts w:ascii="宋体" w:eastAsia="宋体" w:hAnsi="宋体"/>
          <w:b w:val="0"/>
          <w:bCs/>
          <w:szCs w:val="18"/>
        </w:rPr>
        <w:t>-</w:t>
      </w:r>
      <w:r w:rsidRPr="000D5BA9">
        <w:rPr>
          <w:rFonts w:ascii="宋体" w:eastAsia="宋体" w:hAnsi="宋体" w:hint="eastAsia"/>
          <w:b w:val="0"/>
          <w:bCs/>
          <w:szCs w:val="18"/>
        </w:rPr>
        <w:t>schedule都显示连接不上对应的端口</w:t>
      </w:r>
    </w:p>
    <w:p w14:paraId="567FE674" w14:textId="42BA90A8" w:rsidR="00E808E2" w:rsidRPr="000D5BA9" w:rsidRDefault="00E808E2" w:rsidP="000303ED">
      <w:pPr>
        <w:ind w:leftChars="200" w:left="360" w:firstLineChars="0" w:firstLine="0"/>
        <w:rPr>
          <w:rFonts w:ascii="宋体" w:eastAsia="宋体" w:hAnsi="宋体"/>
          <w:b w:val="0"/>
          <w:bCs/>
          <w:szCs w:val="18"/>
        </w:rPr>
      </w:pPr>
      <w:bookmarkStart w:id="0" w:name="_Hlk71152011"/>
      <w:r w:rsidRPr="000D5BA9">
        <w:rPr>
          <w:rFonts w:ascii="宋体" w:eastAsia="宋体" w:hAnsi="宋体" w:hint="eastAsia"/>
          <w:b w:val="0"/>
          <w:bCs/>
          <w:szCs w:val="18"/>
        </w:rPr>
        <w:t>可按如下方法处理</w:t>
      </w:r>
      <w:r w:rsidR="00A5644D" w:rsidRPr="000D5BA9">
        <w:rPr>
          <w:rFonts w:ascii="宋体" w:eastAsia="宋体" w:hAnsi="宋体" w:hint="eastAsia"/>
          <w:b w:val="0"/>
          <w:bCs/>
          <w:szCs w:val="18"/>
        </w:rPr>
        <w:t>：</w:t>
      </w:r>
      <w:r w:rsidR="00A5644D" w:rsidRPr="000D5BA9">
        <w:rPr>
          <w:rFonts w:ascii="宋体" w:eastAsia="宋体" w:hAnsi="宋体"/>
          <w:b w:val="0"/>
          <w:bCs/>
          <w:szCs w:val="18"/>
        </w:rPr>
        <w:t xml:space="preserve"> </w:t>
      </w:r>
    </w:p>
    <w:p w14:paraId="03B8C20B"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vim /etc/kubernetes/manifests/kube-scheduler.yaml</w:t>
      </w:r>
      <w:r w:rsidRPr="000D5BA9">
        <w:rPr>
          <w:rFonts w:ascii="宋体" w:eastAsia="宋体" w:hAnsi="宋体"/>
          <w:b w:val="0"/>
          <w:bCs/>
          <w:szCs w:val="18"/>
        </w:rPr>
        <w:br/>
      </w:r>
      <w:r w:rsidRPr="000D5BA9">
        <w:rPr>
          <w:rFonts w:ascii="宋体" w:eastAsia="宋体" w:hAnsi="宋体" w:hint="eastAsia"/>
          <w:b w:val="0"/>
          <w:bCs/>
          <w:szCs w:val="18"/>
        </w:rPr>
        <w:t>修改如下内容：</w:t>
      </w:r>
    </w:p>
    <w:p w14:paraId="61F8C190" w14:textId="24F1BE63"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把</w:t>
      </w:r>
      <w:r w:rsidRPr="000D5BA9">
        <w:rPr>
          <w:rFonts w:ascii="宋体" w:eastAsia="宋体" w:hAnsi="宋体"/>
          <w:b w:val="0"/>
          <w:bCs/>
          <w:szCs w:val="18"/>
        </w:rPr>
        <w:t>--bind-address=127.0.0.1</w:t>
      </w:r>
      <w:r w:rsidRPr="000D5BA9">
        <w:rPr>
          <w:rFonts w:ascii="宋体" w:eastAsia="宋体" w:hAnsi="宋体" w:hint="eastAsia"/>
          <w:b w:val="0"/>
          <w:bCs/>
          <w:szCs w:val="18"/>
        </w:rPr>
        <w:t>变成</w:t>
      </w:r>
      <w:r w:rsidRPr="000D5BA9">
        <w:rPr>
          <w:rFonts w:ascii="宋体" w:eastAsia="宋体" w:hAnsi="宋体"/>
          <w:b w:val="0"/>
          <w:bCs/>
          <w:szCs w:val="18"/>
        </w:rPr>
        <w:t>--bind-address=192.168.40.1</w:t>
      </w:r>
      <w:r w:rsidR="00A7353B" w:rsidRPr="000D5BA9">
        <w:rPr>
          <w:rFonts w:ascii="宋体" w:eastAsia="宋体" w:hAnsi="宋体"/>
          <w:b w:val="0"/>
          <w:bCs/>
          <w:szCs w:val="18"/>
        </w:rPr>
        <w:t>8</w:t>
      </w:r>
      <w:r w:rsidRPr="000D5BA9">
        <w:rPr>
          <w:rFonts w:ascii="宋体" w:eastAsia="宋体" w:hAnsi="宋体"/>
          <w:b w:val="0"/>
          <w:bCs/>
          <w:szCs w:val="18"/>
        </w:rPr>
        <w:t>0</w:t>
      </w:r>
    </w:p>
    <w:p w14:paraId="1F26998A" w14:textId="4CE6B5E8"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把</w:t>
      </w:r>
      <w:r w:rsidRPr="000D5BA9">
        <w:rPr>
          <w:rFonts w:ascii="宋体" w:eastAsia="宋体" w:hAnsi="宋体"/>
          <w:b w:val="0"/>
          <w:bCs/>
          <w:szCs w:val="18"/>
        </w:rPr>
        <w:t>httpGet:</w:t>
      </w:r>
      <w:r w:rsidRPr="000D5BA9">
        <w:rPr>
          <w:rFonts w:ascii="宋体" w:eastAsia="宋体" w:hAnsi="宋体" w:hint="eastAsia"/>
          <w:b w:val="0"/>
          <w:bCs/>
          <w:szCs w:val="18"/>
        </w:rPr>
        <w:t>字段下的hosts由1</w:t>
      </w:r>
      <w:r w:rsidRPr="000D5BA9">
        <w:rPr>
          <w:rFonts w:ascii="宋体" w:eastAsia="宋体" w:hAnsi="宋体"/>
          <w:b w:val="0"/>
          <w:bCs/>
          <w:szCs w:val="18"/>
        </w:rPr>
        <w:t>27.0.0.1</w:t>
      </w:r>
      <w:r w:rsidRPr="000D5BA9">
        <w:rPr>
          <w:rFonts w:ascii="宋体" w:eastAsia="宋体" w:hAnsi="宋体" w:hint="eastAsia"/>
          <w:b w:val="0"/>
          <w:bCs/>
          <w:szCs w:val="18"/>
        </w:rPr>
        <w:t>变成</w:t>
      </w:r>
      <w:r w:rsidRPr="000D5BA9">
        <w:rPr>
          <w:rFonts w:ascii="宋体" w:eastAsia="宋体" w:hAnsi="宋体"/>
          <w:b w:val="0"/>
          <w:bCs/>
          <w:szCs w:val="18"/>
        </w:rPr>
        <w:t>192</w:t>
      </w:r>
      <w:r w:rsidRPr="000D5BA9">
        <w:rPr>
          <w:rFonts w:ascii="宋体" w:eastAsia="宋体" w:hAnsi="宋体" w:hint="eastAsia"/>
          <w:b w:val="0"/>
          <w:bCs/>
          <w:szCs w:val="18"/>
        </w:rPr>
        <w:t>.</w:t>
      </w:r>
      <w:r w:rsidRPr="000D5BA9">
        <w:rPr>
          <w:rFonts w:ascii="宋体" w:eastAsia="宋体" w:hAnsi="宋体"/>
          <w:b w:val="0"/>
          <w:bCs/>
          <w:szCs w:val="18"/>
        </w:rPr>
        <w:t>168.40.1</w:t>
      </w:r>
      <w:r w:rsidR="00A7353B" w:rsidRPr="000D5BA9">
        <w:rPr>
          <w:rFonts w:ascii="宋体" w:eastAsia="宋体" w:hAnsi="宋体"/>
          <w:b w:val="0"/>
          <w:bCs/>
          <w:szCs w:val="18"/>
        </w:rPr>
        <w:t>8</w:t>
      </w:r>
      <w:r w:rsidRPr="000D5BA9">
        <w:rPr>
          <w:rFonts w:ascii="宋体" w:eastAsia="宋体" w:hAnsi="宋体"/>
          <w:b w:val="0"/>
          <w:bCs/>
          <w:szCs w:val="18"/>
        </w:rPr>
        <w:t>0</w:t>
      </w:r>
    </w:p>
    <w:p w14:paraId="26DD1003"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把</w:t>
      </w:r>
      <w:r w:rsidRPr="000D5BA9">
        <w:rPr>
          <w:rFonts w:ascii="宋体" w:eastAsia="宋体" w:hAnsi="宋体"/>
          <w:b w:val="0"/>
          <w:bCs/>
          <w:szCs w:val="18"/>
        </w:rPr>
        <w:t>—</w:t>
      </w:r>
      <w:r w:rsidRPr="000D5BA9">
        <w:rPr>
          <w:rFonts w:ascii="宋体" w:eastAsia="宋体" w:hAnsi="宋体" w:hint="eastAsia"/>
          <w:b w:val="0"/>
          <w:bCs/>
          <w:szCs w:val="18"/>
        </w:rPr>
        <w:t>port</w:t>
      </w:r>
      <w:r w:rsidRPr="000D5BA9">
        <w:rPr>
          <w:rFonts w:ascii="宋体" w:eastAsia="宋体" w:hAnsi="宋体"/>
          <w:b w:val="0"/>
          <w:bCs/>
          <w:szCs w:val="18"/>
        </w:rPr>
        <w:t>=0</w:t>
      </w:r>
      <w:r w:rsidRPr="000D5BA9">
        <w:rPr>
          <w:rFonts w:ascii="宋体" w:eastAsia="宋体" w:hAnsi="宋体" w:hint="eastAsia"/>
          <w:b w:val="0"/>
          <w:bCs/>
          <w:szCs w:val="18"/>
        </w:rPr>
        <w:t>删除</w:t>
      </w:r>
    </w:p>
    <w:p w14:paraId="09BC0482" w14:textId="320DAE6F"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#注意：</w:t>
      </w:r>
      <w:r w:rsidRPr="000D5BA9">
        <w:rPr>
          <w:rFonts w:ascii="宋体" w:eastAsia="宋体" w:hAnsi="宋体"/>
          <w:b w:val="0"/>
          <w:bCs/>
          <w:szCs w:val="18"/>
        </w:rPr>
        <w:t>192.168.40.1</w:t>
      </w:r>
      <w:r w:rsidR="00A7353B" w:rsidRPr="000D5BA9">
        <w:rPr>
          <w:rFonts w:ascii="宋体" w:eastAsia="宋体" w:hAnsi="宋体"/>
          <w:b w:val="0"/>
          <w:bCs/>
          <w:szCs w:val="18"/>
        </w:rPr>
        <w:t>8</w:t>
      </w:r>
      <w:r w:rsidRPr="000D5BA9">
        <w:rPr>
          <w:rFonts w:ascii="宋体" w:eastAsia="宋体" w:hAnsi="宋体"/>
          <w:b w:val="0"/>
          <w:bCs/>
          <w:szCs w:val="18"/>
        </w:rPr>
        <w:t>0</w:t>
      </w:r>
      <w:r w:rsidRPr="000D5BA9">
        <w:rPr>
          <w:rFonts w:ascii="宋体" w:eastAsia="宋体" w:hAnsi="宋体" w:hint="eastAsia"/>
          <w:b w:val="0"/>
          <w:bCs/>
          <w:szCs w:val="18"/>
        </w:rPr>
        <w:t>是k</w:t>
      </w:r>
      <w:r w:rsidRPr="000D5BA9">
        <w:rPr>
          <w:rFonts w:ascii="宋体" w:eastAsia="宋体" w:hAnsi="宋体"/>
          <w:b w:val="0"/>
          <w:bCs/>
          <w:szCs w:val="18"/>
        </w:rPr>
        <w:t>8s</w:t>
      </w:r>
      <w:r w:rsidRPr="000D5BA9">
        <w:rPr>
          <w:rFonts w:ascii="宋体" w:eastAsia="宋体" w:hAnsi="宋体" w:hint="eastAsia"/>
          <w:b w:val="0"/>
          <w:bCs/>
          <w:szCs w:val="18"/>
        </w:rPr>
        <w:t>的</w:t>
      </w:r>
      <w:r w:rsidR="00A7353B" w:rsidRPr="000D5BA9">
        <w:rPr>
          <w:rFonts w:ascii="宋体" w:eastAsia="宋体" w:hAnsi="宋体" w:hint="eastAsia"/>
          <w:b w:val="0"/>
          <w:bCs/>
          <w:szCs w:val="18"/>
        </w:rPr>
        <w:t>控制</w:t>
      </w:r>
      <w:r w:rsidRPr="000D5BA9">
        <w:rPr>
          <w:rFonts w:ascii="宋体" w:eastAsia="宋体" w:hAnsi="宋体" w:hint="eastAsia"/>
          <w:b w:val="0"/>
          <w:bCs/>
          <w:szCs w:val="18"/>
        </w:rPr>
        <w:t>节点</w:t>
      </w:r>
      <w:r w:rsidR="00A7353B" w:rsidRPr="000D5BA9">
        <w:rPr>
          <w:rFonts w:ascii="宋体" w:eastAsia="宋体" w:hAnsi="宋体" w:hint="eastAsia"/>
          <w:b w:val="0"/>
          <w:bCs/>
          <w:szCs w:val="18"/>
        </w:rPr>
        <w:t>xianchaomaster</w:t>
      </w:r>
      <w:r w:rsidR="00A7353B" w:rsidRPr="000D5BA9">
        <w:rPr>
          <w:rFonts w:ascii="宋体" w:eastAsia="宋体" w:hAnsi="宋体"/>
          <w:b w:val="0"/>
          <w:bCs/>
          <w:szCs w:val="18"/>
        </w:rPr>
        <w:t>1</w:t>
      </w:r>
      <w:r w:rsidR="00A7353B" w:rsidRPr="000D5BA9">
        <w:rPr>
          <w:rFonts w:ascii="宋体" w:eastAsia="宋体" w:hAnsi="宋体" w:hint="eastAsia"/>
          <w:b w:val="0"/>
          <w:bCs/>
          <w:szCs w:val="18"/>
        </w:rPr>
        <w:t>的</w:t>
      </w:r>
      <w:r w:rsidRPr="000D5BA9">
        <w:rPr>
          <w:rFonts w:ascii="宋体" w:eastAsia="宋体" w:hAnsi="宋体" w:hint="eastAsia"/>
          <w:b w:val="0"/>
          <w:bCs/>
          <w:szCs w:val="18"/>
        </w:rPr>
        <w:t>ip</w:t>
      </w:r>
    </w:p>
    <w:p w14:paraId="0D05924C"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vim /etc/kubernetes/manifests/kube-controller-manager.yaml</w:t>
      </w:r>
    </w:p>
    <w:p w14:paraId="29CA2163"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把</w:t>
      </w:r>
      <w:r w:rsidRPr="000D5BA9">
        <w:rPr>
          <w:rFonts w:ascii="宋体" w:eastAsia="宋体" w:hAnsi="宋体"/>
          <w:b w:val="0"/>
          <w:bCs/>
          <w:szCs w:val="18"/>
        </w:rPr>
        <w:t>--bind-address=127.0.0.1</w:t>
      </w:r>
      <w:r w:rsidRPr="000D5BA9">
        <w:rPr>
          <w:rFonts w:ascii="宋体" w:eastAsia="宋体" w:hAnsi="宋体" w:hint="eastAsia"/>
          <w:b w:val="0"/>
          <w:bCs/>
          <w:szCs w:val="18"/>
        </w:rPr>
        <w:t>变成</w:t>
      </w:r>
      <w:r w:rsidRPr="000D5BA9">
        <w:rPr>
          <w:rFonts w:ascii="宋体" w:eastAsia="宋体" w:hAnsi="宋体"/>
          <w:b w:val="0"/>
          <w:bCs/>
          <w:szCs w:val="18"/>
        </w:rPr>
        <w:t>--bind-address=192.168.40.130</w:t>
      </w:r>
    </w:p>
    <w:p w14:paraId="4A6F9A25" w14:textId="4CF7F411"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把</w:t>
      </w:r>
      <w:r w:rsidRPr="000D5BA9">
        <w:rPr>
          <w:rFonts w:ascii="宋体" w:eastAsia="宋体" w:hAnsi="宋体"/>
          <w:b w:val="0"/>
          <w:bCs/>
          <w:szCs w:val="18"/>
        </w:rPr>
        <w:t>httpGet:</w:t>
      </w:r>
      <w:r w:rsidRPr="000D5BA9">
        <w:rPr>
          <w:rFonts w:ascii="宋体" w:eastAsia="宋体" w:hAnsi="宋体" w:hint="eastAsia"/>
          <w:b w:val="0"/>
          <w:bCs/>
          <w:szCs w:val="18"/>
        </w:rPr>
        <w:t>字段下的hosts由1</w:t>
      </w:r>
      <w:r w:rsidRPr="000D5BA9">
        <w:rPr>
          <w:rFonts w:ascii="宋体" w:eastAsia="宋体" w:hAnsi="宋体"/>
          <w:b w:val="0"/>
          <w:bCs/>
          <w:szCs w:val="18"/>
        </w:rPr>
        <w:t>27.0.0.1</w:t>
      </w:r>
      <w:r w:rsidRPr="000D5BA9">
        <w:rPr>
          <w:rFonts w:ascii="宋体" w:eastAsia="宋体" w:hAnsi="宋体" w:hint="eastAsia"/>
          <w:b w:val="0"/>
          <w:bCs/>
          <w:szCs w:val="18"/>
        </w:rPr>
        <w:t>变成</w:t>
      </w:r>
      <w:r w:rsidRPr="000D5BA9">
        <w:rPr>
          <w:rFonts w:ascii="宋体" w:eastAsia="宋体" w:hAnsi="宋体"/>
          <w:b w:val="0"/>
          <w:bCs/>
          <w:szCs w:val="18"/>
        </w:rPr>
        <w:t>192</w:t>
      </w:r>
      <w:r w:rsidRPr="000D5BA9">
        <w:rPr>
          <w:rFonts w:ascii="宋体" w:eastAsia="宋体" w:hAnsi="宋体" w:hint="eastAsia"/>
          <w:b w:val="0"/>
          <w:bCs/>
          <w:szCs w:val="18"/>
        </w:rPr>
        <w:t>.</w:t>
      </w:r>
      <w:r w:rsidRPr="000D5BA9">
        <w:rPr>
          <w:rFonts w:ascii="宋体" w:eastAsia="宋体" w:hAnsi="宋体"/>
          <w:b w:val="0"/>
          <w:bCs/>
          <w:szCs w:val="18"/>
        </w:rPr>
        <w:t>168.40.1</w:t>
      </w:r>
      <w:r w:rsidR="006E328E" w:rsidRPr="000D5BA9">
        <w:rPr>
          <w:rFonts w:ascii="宋体" w:eastAsia="宋体" w:hAnsi="宋体"/>
          <w:b w:val="0"/>
          <w:bCs/>
          <w:szCs w:val="18"/>
        </w:rPr>
        <w:t>8</w:t>
      </w:r>
      <w:r w:rsidRPr="000D5BA9">
        <w:rPr>
          <w:rFonts w:ascii="宋体" w:eastAsia="宋体" w:hAnsi="宋体"/>
          <w:b w:val="0"/>
          <w:bCs/>
          <w:szCs w:val="18"/>
        </w:rPr>
        <w:t>0</w:t>
      </w:r>
    </w:p>
    <w:p w14:paraId="36796CB6"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把</w:t>
      </w:r>
      <w:r w:rsidRPr="000D5BA9">
        <w:rPr>
          <w:rFonts w:ascii="宋体" w:eastAsia="宋体" w:hAnsi="宋体"/>
          <w:b w:val="0"/>
          <w:bCs/>
          <w:szCs w:val="18"/>
        </w:rPr>
        <w:t>—</w:t>
      </w:r>
      <w:r w:rsidRPr="000D5BA9">
        <w:rPr>
          <w:rFonts w:ascii="宋体" w:eastAsia="宋体" w:hAnsi="宋体" w:hint="eastAsia"/>
          <w:b w:val="0"/>
          <w:bCs/>
          <w:szCs w:val="18"/>
        </w:rPr>
        <w:t>port</w:t>
      </w:r>
      <w:r w:rsidRPr="000D5BA9">
        <w:rPr>
          <w:rFonts w:ascii="宋体" w:eastAsia="宋体" w:hAnsi="宋体"/>
          <w:b w:val="0"/>
          <w:bCs/>
          <w:szCs w:val="18"/>
        </w:rPr>
        <w:t>=0</w:t>
      </w:r>
      <w:r w:rsidRPr="000D5BA9">
        <w:rPr>
          <w:rFonts w:ascii="宋体" w:eastAsia="宋体" w:hAnsi="宋体" w:hint="eastAsia"/>
          <w:b w:val="0"/>
          <w:bCs/>
          <w:szCs w:val="18"/>
        </w:rPr>
        <w:t>删除</w:t>
      </w:r>
    </w:p>
    <w:p w14:paraId="6B4C51D7" w14:textId="77777777" w:rsidR="00E808E2" w:rsidRPr="000D5BA9" w:rsidRDefault="00E808E2" w:rsidP="000303ED">
      <w:pPr>
        <w:ind w:leftChars="200" w:left="360" w:firstLineChars="0" w:firstLine="0"/>
        <w:rPr>
          <w:rFonts w:ascii="宋体" w:eastAsia="宋体" w:hAnsi="宋体"/>
          <w:b w:val="0"/>
          <w:bCs/>
          <w:szCs w:val="18"/>
        </w:rPr>
      </w:pPr>
    </w:p>
    <w:p w14:paraId="69EC8922"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修改之后在k</w:t>
      </w:r>
      <w:r w:rsidRPr="000D5BA9">
        <w:rPr>
          <w:rFonts w:ascii="宋体" w:eastAsia="宋体" w:hAnsi="宋体"/>
          <w:b w:val="0"/>
          <w:bCs/>
          <w:szCs w:val="18"/>
        </w:rPr>
        <w:t>8s</w:t>
      </w:r>
      <w:r w:rsidRPr="000D5BA9">
        <w:rPr>
          <w:rFonts w:ascii="宋体" w:eastAsia="宋体" w:hAnsi="宋体" w:hint="eastAsia"/>
          <w:b w:val="0"/>
          <w:bCs/>
          <w:szCs w:val="18"/>
        </w:rPr>
        <w:t>各个节点执行</w:t>
      </w:r>
    </w:p>
    <w:p w14:paraId="3255CA13"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systemctl restart kubelet</w:t>
      </w:r>
    </w:p>
    <w:p w14:paraId="203603E3" w14:textId="77777777" w:rsidR="00E808E2" w:rsidRPr="000D5BA9" w:rsidRDefault="00E808E2" w:rsidP="000303ED">
      <w:pPr>
        <w:ind w:leftChars="200" w:left="360" w:firstLineChars="0" w:firstLine="0"/>
        <w:rPr>
          <w:rFonts w:ascii="宋体" w:eastAsia="宋体" w:hAnsi="宋体"/>
          <w:b w:val="0"/>
          <w:bCs/>
          <w:szCs w:val="18"/>
        </w:rPr>
      </w:pPr>
    </w:p>
    <w:p w14:paraId="533FCBCB"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kubectl</w:t>
      </w:r>
      <w:r w:rsidRPr="000D5BA9">
        <w:rPr>
          <w:rFonts w:ascii="宋体" w:eastAsia="宋体" w:hAnsi="宋体"/>
          <w:b w:val="0"/>
          <w:bCs/>
          <w:szCs w:val="18"/>
        </w:rPr>
        <w:t xml:space="preserve"> get cs </w:t>
      </w:r>
    </w:p>
    <w:p w14:paraId="517A0AA7"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显示如下</w:t>
      </w:r>
      <w:r w:rsidRPr="000D5BA9">
        <w:rPr>
          <w:rFonts w:ascii="宋体" w:eastAsia="宋体" w:hAnsi="宋体"/>
          <w:b w:val="0"/>
          <w:bCs/>
          <w:szCs w:val="18"/>
        </w:rPr>
        <w:t>:</w:t>
      </w:r>
    </w:p>
    <w:p w14:paraId="51F795B0"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NAME                 STATUS    MESSAGE             ERROR</w:t>
      </w:r>
    </w:p>
    <w:p w14:paraId="223665CB"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controller-manager   Healthy   ok                  </w:t>
      </w:r>
    </w:p>
    <w:p w14:paraId="1BEBE2F5"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scheduler            Healthy   ok                  </w:t>
      </w:r>
    </w:p>
    <w:p w14:paraId="436E8C0C"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etcd-0               Healthy   {"health":"true"}</w:t>
      </w:r>
    </w:p>
    <w:p w14:paraId="02FF874C" w14:textId="77777777" w:rsidR="00E808E2" w:rsidRPr="000D5BA9" w:rsidRDefault="00E808E2" w:rsidP="000303ED">
      <w:pPr>
        <w:ind w:leftChars="200" w:left="360" w:firstLineChars="0" w:firstLine="0"/>
        <w:rPr>
          <w:rFonts w:ascii="宋体" w:eastAsia="宋体" w:hAnsi="宋体"/>
          <w:b w:val="0"/>
          <w:bCs/>
          <w:szCs w:val="18"/>
        </w:rPr>
      </w:pPr>
    </w:p>
    <w:p w14:paraId="1FF62768"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ss -antulp | grep :10251</w:t>
      </w:r>
    </w:p>
    <w:p w14:paraId="41528E7C"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ss -antulp | grep :10252</w:t>
      </w:r>
    </w:p>
    <w:p w14:paraId="17310364"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可以看到相应的端口已经被物理机监听了</w:t>
      </w:r>
    </w:p>
    <w:p w14:paraId="4E5BCCB9"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lastRenderedPageBreak/>
        <w:t>点击status-&gt;targets，可看到如下</w:t>
      </w:r>
    </w:p>
    <w:bookmarkEnd w:id="0"/>
    <w:p w14:paraId="32C9B44B"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noProof/>
          <w:szCs w:val="18"/>
        </w:rPr>
        <w:drawing>
          <wp:inline distT="0" distB="0" distL="0" distR="0" wp14:anchorId="511D6643" wp14:editId="6FE8FD44">
            <wp:extent cx="5274310" cy="394970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49700"/>
                    </a:xfrm>
                    <a:prstGeom prst="rect">
                      <a:avLst/>
                    </a:prstGeom>
                  </pic:spPr>
                </pic:pic>
              </a:graphicData>
            </a:graphic>
          </wp:inline>
        </w:drawing>
      </w:r>
    </w:p>
    <w:p w14:paraId="7F1667FA"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hint="eastAsia"/>
          <w:b w:val="0"/>
          <w:bCs/>
          <w:szCs w:val="18"/>
        </w:rPr>
        <w:t>kubernetes</w:t>
      </w:r>
      <w:r w:rsidRPr="000D5BA9">
        <w:rPr>
          <w:rFonts w:ascii="宋体" w:eastAsia="宋体" w:hAnsi="宋体"/>
          <w:b w:val="0"/>
          <w:bCs/>
          <w:szCs w:val="18"/>
        </w:rPr>
        <w:t>-</w:t>
      </w:r>
      <w:r w:rsidRPr="000D5BA9">
        <w:rPr>
          <w:rFonts w:ascii="宋体" w:eastAsia="宋体" w:hAnsi="宋体" w:hint="eastAsia"/>
          <w:b w:val="0"/>
          <w:bCs/>
          <w:szCs w:val="18"/>
        </w:rPr>
        <w:t>kube</w:t>
      </w:r>
      <w:r w:rsidRPr="000D5BA9">
        <w:rPr>
          <w:rFonts w:ascii="宋体" w:eastAsia="宋体" w:hAnsi="宋体"/>
          <w:b w:val="0"/>
          <w:bCs/>
          <w:szCs w:val="18"/>
        </w:rPr>
        <w:t>-</w:t>
      </w:r>
      <w:r w:rsidRPr="000D5BA9">
        <w:rPr>
          <w:rFonts w:ascii="宋体" w:eastAsia="宋体" w:hAnsi="宋体" w:hint="eastAsia"/>
          <w:b w:val="0"/>
          <w:bCs/>
          <w:szCs w:val="18"/>
        </w:rPr>
        <w:t>proxy显示如下：</w:t>
      </w:r>
    </w:p>
    <w:p w14:paraId="199FCDA5"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noProof/>
          <w:szCs w:val="18"/>
        </w:rPr>
        <w:drawing>
          <wp:inline distT="0" distB="0" distL="0" distR="0" wp14:anchorId="58490D3E" wp14:editId="058DE0F7">
            <wp:extent cx="5274310" cy="80391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03910"/>
                    </a:xfrm>
                    <a:prstGeom prst="rect">
                      <a:avLst/>
                    </a:prstGeom>
                  </pic:spPr>
                </pic:pic>
              </a:graphicData>
            </a:graphic>
          </wp:inline>
        </w:drawing>
      </w:r>
    </w:p>
    <w:p w14:paraId="51D38AA9"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hint="eastAsia"/>
          <w:b w:val="0"/>
          <w:bCs/>
          <w:szCs w:val="18"/>
        </w:rPr>
        <w:t>是因为kube-proxy默认端口1</w:t>
      </w:r>
      <w:r w:rsidRPr="000D5BA9">
        <w:rPr>
          <w:rFonts w:ascii="宋体" w:eastAsia="宋体" w:hAnsi="宋体"/>
          <w:b w:val="0"/>
          <w:bCs/>
          <w:szCs w:val="18"/>
        </w:rPr>
        <w:t>0249</w:t>
      </w:r>
      <w:r w:rsidRPr="000D5BA9">
        <w:rPr>
          <w:rFonts w:ascii="宋体" w:eastAsia="宋体" w:hAnsi="宋体" w:hint="eastAsia"/>
          <w:b w:val="0"/>
          <w:bCs/>
          <w:szCs w:val="18"/>
        </w:rPr>
        <w:t>是监听在1</w:t>
      </w:r>
      <w:r w:rsidRPr="000D5BA9">
        <w:rPr>
          <w:rFonts w:ascii="宋体" w:eastAsia="宋体" w:hAnsi="宋体"/>
          <w:b w:val="0"/>
          <w:bCs/>
          <w:szCs w:val="18"/>
        </w:rPr>
        <w:t>27.0.0.1</w:t>
      </w:r>
      <w:r w:rsidRPr="000D5BA9">
        <w:rPr>
          <w:rFonts w:ascii="宋体" w:eastAsia="宋体" w:hAnsi="宋体" w:hint="eastAsia"/>
          <w:b w:val="0"/>
          <w:bCs/>
          <w:szCs w:val="18"/>
        </w:rPr>
        <w:t>上的，需要改成监听到物理节点上，按如下方法修改，线上建议在安装k</w:t>
      </w:r>
      <w:r w:rsidRPr="000D5BA9">
        <w:rPr>
          <w:rFonts w:ascii="宋体" w:eastAsia="宋体" w:hAnsi="宋体"/>
          <w:b w:val="0"/>
          <w:bCs/>
          <w:szCs w:val="18"/>
        </w:rPr>
        <w:t>8s</w:t>
      </w:r>
      <w:r w:rsidRPr="000D5BA9">
        <w:rPr>
          <w:rFonts w:ascii="宋体" w:eastAsia="宋体" w:hAnsi="宋体" w:hint="eastAsia"/>
          <w:b w:val="0"/>
          <w:bCs/>
          <w:szCs w:val="18"/>
        </w:rPr>
        <w:t>的时候就做修改，这样风险小一些：</w:t>
      </w:r>
    </w:p>
    <w:p w14:paraId="3B7B4F4F"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b w:val="0"/>
          <w:bCs/>
          <w:szCs w:val="18"/>
        </w:rPr>
        <w:t>kubectl edit configmap kube-proxy -n kube-system</w:t>
      </w:r>
    </w:p>
    <w:p w14:paraId="049E6258"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hint="eastAsia"/>
          <w:b w:val="0"/>
          <w:bCs/>
          <w:szCs w:val="18"/>
        </w:rPr>
        <w:t>把</w:t>
      </w:r>
      <w:r w:rsidRPr="000D5BA9">
        <w:rPr>
          <w:rFonts w:ascii="宋体" w:eastAsia="宋体" w:hAnsi="宋体"/>
          <w:b w:val="0"/>
          <w:bCs/>
          <w:szCs w:val="18"/>
        </w:rPr>
        <w:t>metricsBindAddress这段修改成metricsBindAddress: 0.0.0.0:10249</w:t>
      </w:r>
    </w:p>
    <w:p w14:paraId="4B2F78E0"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hint="eastAsia"/>
          <w:b w:val="0"/>
          <w:bCs/>
          <w:szCs w:val="18"/>
        </w:rPr>
        <w:t>然后重新启动</w:t>
      </w:r>
      <w:r w:rsidRPr="000D5BA9">
        <w:rPr>
          <w:rFonts w:ascii="宋体" w:eastAsia="宋体" w:hAnsi="宋体"/>
          <w:b w:val="0"/>
          <w:bCs/>
          <w:szCs w:val="18"/>
        </w:rPr>
        <w:t>kube-proxy这个pod</w:t>
      </w:r>
    </w:p>
    <w:p w14:paraId="773CF7F9"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kubectl get pods -n kube-system | grep kube-proxy |awk '{print $1}' | xargs kubectl delete pods -n kube-system</w:t>
      </w:r>
    </w:p>
    <w:p w14:paraId="7901FA0C"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b w:val="0"/>
          <w:bCs/>
          <w:szCs w:val="18"/>
        </w:rPr>
        <w:t>[root@xianchaomaster1]# ss  -antulp |grep :10249</w:t>
      </w:r>
    </w:p>
    <w:p w14:paraId="5BE2A275"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hint="eastAsia"/>
          <w:b w:val="0"/>
          <w:bCs/>
          <w:szCs w:val="18"/>
        </w:rPr>
        <w:t>可显示如下</w:t>
      </w:r>
    </w:p>
    <w:p w14:paraId="207F4556"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tcp    LISTEN     0      128    [::]:10249              [::]:*                 </w:t>
      </w:r>
    </w:p>
    <w:p w14:paraId="4D93BE1F" w14:textId="77777777" w:rsidR="004F272A" w:rsidRPr="000D5BA9" w:rsidRDefault="004F272A" w:rsidP="004F272A">
      <w:pPr>
        <w:ind w:leftChars="200" w:left="360" w:firstLineChars="0" w:firstLine="0"/>
        <w:rPr>
          <w:rFonts w:ascii="宋体" w:eastAsia="宋体" w:hAnsi="宋体"/>
          <w:b w:val="0"/>
          <w:bCs/>
          <w:szCs w:val="18"/>
        </w:rPr>
      </w:pPr>
      <w:r w:rsidRPr="000D5BA9">
        <w:rPr>
          <w:rFonts w:ascii="宋体" w:eastAsia="宋体" w:hAnsi="宋体"/>
          <w:b w:val="0"/>
          <w:bCs/>
          <w:szCs w:val="18"/>
        </w:rPr>
        <w:t>点击status-&gt;targets，可看到如下</w:t>
      </w:r>
    </w:p>
    <w:p w14:paraId="3C10EBDB" w14:textId="2F3BCF64" w:rsidR="00C3135C" w:rsidRDefault="00C3135C" w:rsidP="000303ED">
      <w:pPr>
        <w:ind w:leftChars="200" w:left="360" w:firstLineChars="0" w:firstLine="0"/>
        <w:rPr>
          <w:rFonts w:ascii="宋体" w:eastAsia="宋体" w:hAnsi="宋体"/>
          <w:b w:val="0"/>
          <w:bCs/>
          <w:szCs w:val="18"/>
        </w:rPr>
      </w:pPr>
    </w:p>
    <w:p w14:paraId="24900E30" w14:textId="77777777" w:rsidR="00DB0FAE" w:rsidRDefault="00DB0FAE" w:rsidP="000303ED">
      <w:pPr>
        <w:ind w:leftChars="200" w:left="360" w:firstLineChars="0" w:firstLine="0"/>
        <w:rPr>
          <w:rFonts w:ascii="宋体" w:eastAsia="宋体" w:hAnsi="宋体"/>
          <w:b w:val="0"/>
          <w:bCs/>
          <w:szCs w:val="18"/>
        </w:rPr>
      </w:pPr>
    </w:p>
    <w:p w14:paraId="2EF8E618" w14:textId="3C08A17C" w:rsidR="00E808E2" w:rsidRPr="000D5BA9" w:rsidRDefault="00FE0563" w:rsidP="000303ED">
      <w:pPr>
        <w:ind w:leftChars="200" w:left="360" w:firstLineChars="0" w:firstLine="0"/>
        <w:rPr>
          <w:rFonts w:ascii="宋体" w:eastAsia="宋体" w:hAnsi="宋体"/>
          <w:b w:val="0"/>
          <w:bCs/>
          <w:szCs w:val="18"/>
        </w:rPr>
      </w:pPr>
      <w:r w:rsidRPr="000D5BA9">
        <w:rPr>
          <w:rFonts w:ascii="宋体" w:eastAsia="宋体" w:hAnsi="宋体"/>
          <w:noProof/>
        </w:rPr>
        <w:lastRenderedPageBreak/>
        <w:drawing>
          <wp:inline distT="0" distB="0" distL="0" distR="0" wp14:anchorId="28196E43" wp14:editId="78C4C130">
            <wp:extent cx="5274310" cy="35782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78225"/>
                    </a:xfrm>
                    <a:prstGeom prst="rect">
                      <a:avLst/>
                    </a:prstGeom>
                  </pic:spPr>
                </pic:pic>
              </a:graphicData>
            </a:graphic>
          </wp:inline>
        </w:drawing>
      </w:r>
    </w:p>
    <w:p w14:paraId="1D9FEC1B" w14:textId="5089B35B" w:rsidR="00E808E2" w:rsidRDefault="00E808E2" w:rsidP="000303ED">
      <w:pPr>
        <w:ind w:leftChars="200" w:left="360" w:firstLineChars="0" w:firstLine="0"/>
        <w:rPr>
          <w:rFonts w:ascii="宋体" w:eastAsia="宋体" w:hAnsi="宋体"/>
          <w:b w:val="0"/>
          <w:bCs/>
          <w:szCs w:val="18"/>
        </w:rPr>
      </w:pPr>
    </w:p>
    <w:p w14:paraId="4DB2931C" w14:textId="77777777" w:rsidR="003D1CC2" w:rsidRPr="000D5BA9" w:rsidRDefault="003D1CC2" w:rsidP="000303ED">
      <w:pPr>
        <w:ind w:leftChars="200" w:left="360" w:firstLineChars="0" w:firstLine="0"/>
        <w:rPr>
          <w:rFonts w:ascii="宋体" w:eastAsia="宋体" w:hAnsi="宋体"/>
          <w:b w:val="0"/>
          <w:bCs/>
          <w:szCs w:val="18"/>
        </w:rPr>
      </w:pPr>
    </w:p>
    <w:p w14:paraId="1B3182EE"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点击Alerts，可看到如下</w:t>
      </w:r>
    </w:p>
    <w:p w14:paraId="5578A400"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noProof/>
          <w:szCs w:val="18"/>
        </w:rPr>
        <w:drawing>
          <wp:inline distT="0" distB="0" distL="0" distR="0" wp14:anchorId="2EFC0440" wp14:editId="153BDEA6">
            <wp:extent cx="5274310" cy="2755265"/>
            <wp:effectExtent l="0" t="0" r="2540" b="698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5265"/>
                    </a:xfrm>
                    <a:prstGeom prst="rect">
                      <a:avLst/>
                    </a:prstGeom>
                  </pic:spPr>
                </pic:pic>
              </a:graphicData>
            </a:graphic>
          </wp:inline>
        </w:drawing>
      </w:r>
    </w:p>
    <w:p w14:paraId="10386F0B"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把controller-manager的cpu使用率大于90%展开，可看到如下</w:t>
      </w:r>
    </w:p>
    <w:p w14:paraId="6008A0B5"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noProof/>
          <w:szCs w:val="18"/>
        </w:rPr>
        <w:lastRenderedPageBreak/>
        <w:drawing>
          <wp:inline distT="0" distB="0" distL="0" distR="0" wp14:anchorId="34D94026" wp14:editId="0D7ED457">
            <wp:extent cx="5274310" cy="2342515"/>
            <wp:effectExtent l="0" t="0" r="254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2515"/>
                    </a:xfrm>
                    <a:prstGeom prst="rect">
                      <a:avLst/>
                    </a:prstGeom>
                  </pic:spPr>
                </pic:pic>
              </a:graphicData>
            </a:graphic>
          </wp:inline>
        </w:drawing>
      </w:r>
    </w:p>
    <w:p w14:paraId="460A23EF"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FIRING表示prometheus已经将告警发给alertmanager，在Alertmanager 中可以看到有一个 alert。 </w:t>
      </w:r>
    </w:p>
    <w:p w14:paraId="0E115C0C"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szCs w:val="18"/>
        </w:rPr>
        <w:t>登录到alertmanager web界面</w:t>
      </w:r>
    </w:p>
    <w:p w14:paraId="4B04F221" w14:textId="5D4F930D"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浏览器输入192.168.40.1</w:t>
      </w:r>
      <w:r w:rsidR="00121721" w:rsidRPr="000D5BA9">
        <w:rPr>
          <w:rFonts w:ascii="宋体" w:eastAsia="宋体" w:hAnsi="宋体"/>
          <w:b w:val="0"/>
          <w:bCs/>
          <w:szCs w:val="18"/>
        </w:rPr>
        <w:t>8</w:t>
      </w:r>
      <w:r w:rsidRPr="000D5BA9">
        <w:rPr>
          <w:rFonts w:ascii="宋体" w:eastAsia="宋体" w:hAnsi="宋体"/>
          <w:b w:val="0"/>
          <w:bCs/>
          <w:szCs w:val="18"/>
        </w:rPr>
        <w:t>0:30066，显示如下</w:t>
      </w:r>
    </w:p>
    <w:p w14:paraId="17C9B78E"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noProof/>
          <w:szCs w:val="18"/>
        </w:rPr>
        <w:drawing>
          <wp:inline distT="0" distB="0" distL="0" distR="0" wp14:anchorId="55A4BB9C" wp14:editId="2BBE3DBE">
            <wp:extent cx="5274310" cy="2436495"/>
            <wp:effectExtent l="0" t="0" r="254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6495"/>
                    </a:xfrm>
                    <a:prstGeom prst="rect">
                      <a:avLst/>
                    </a:prstGeom>
                  </pic:spPr>
                </pic:pic>
              </a:graphicData>
            </a:graphic>
          </wp:inline>
        </w:drawing>
      </w:r>
    </w:p>
    <w:p w14:paraId="309374B7"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szCs w:val="18"/>
        </w:rPr>
        <w:t>这样我在我的qq邮箱，1980570647@qq.com就可以收到报警了，如下</w:t>
      </w:r>
    </w:p>
    <w:p w14:paraId="23F157D0" w14:textId="77777777" w:rsidR="00E808E2" w:rsidRPr="000D5BA9" w:rsidRDefault="00E808E2" w:rsidP="000303ED">
      <w:pPr>
        <w:ind w:leftChars="200" w:left="360" w:firstLineChars="0" w:firstLine="0"/>
        <w:rPr>
          <w:rFonts w:ascii="宋体" w:eastAsia="宋体" w:hAnsi="宋体"/>
          <w:b w:val="0"/>
          <w:bCs/>
          <w:szCs w:val="18"/>
        </w:rPr>
      </w:pPr>
      <w:r w:rsidRPr="000D5BA9">
        <w:rPr>
          <w:rFonts w:ascii="宋体" w:eastAsia="宋体" w:hAnsi="宋体"/>
          <w:b w:val="0"/>
          <w:bCs/>
          <w:noProof/>
          <w:szCs w:val="18"/>
        </w:rPr>
        <w:drawing>
          <wp:inline distT="0" distB="0" distL="0" distR="0" wp14:anchorId="3C537558" wp14:editId="68C98A35">
            <wp:extent cx="5274310" cy="326390"/>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390"/>
                    </a:xfrm>
                    <a:prstGeom prst="rect">
                      <a:avLst/>
                    </a:prstGeom>
                  </pic:spPr>
                </pic:pic>
              </a:graphicData>
            </a:graphic>
          </wp:inline>
        </w:drawing>
      </w:r>
    </w:p>
    <w:p w14:paraId="7CC29D67" w14:textId="77777777" w:rsidR="00E808E2" w:rsidRPr="000D5BA9" w:rsidRDefault="00E808E2" w:rsidP="000303ED">
      <w:pPr>
        <w:ind w:leftChars="200" w:left="360" w:firstLineChars="0" w:firstLine="0"/>
        <w:rPr>
          <w:rFonts w:ascii="宋体" w:eastAsia="宋体" w:hAnsi="宋体"/>
          <w:b w:val="0"/>
          <w:bCs/>
          <w:szCs w:val="18"/>
        </w:rPr>
      </w:pPr>
    </w:p>
    <w:p w14:paraId="6B71D18A" w14:textId="77777777" w:rsidR="0020481D" w:rsidRPr="000D5BA9" w:rsidRDefault="0020481D" w:rsidP="00AD182E">
      <w:pPr>
        <w:ind w:leftChars="200" w:left="360" w:firstLineChars="0" w:firstLine="0"/>
        <w:rPr>
          <w:rFonts w:ascii="宋体" w:eastAsia="宋体" w:hAnsi="宋体"/>
          <w:b w:val="0"/>
          <w:bCs/>
          <w:szCs w:val="18"/>
        </w:rPr>
      </w:pPr>
    </w:p>
    <w:p w14:paraId="76A91603" w14:textId="5D5016CA" w:rsidR="00122709" w:rsidRPr="000D5BA9" w:rsidRDefault="000A27F0" w:rsidP="00AD182E">
      <w:pPr>
        <w:ind w:leftChars="200" w:left="360" w:firstLineChars="0" w:firstLine="0"/>
        <w:rPr>
          <w:rFonts w:ascii="宋体" w:eastAsia="宋体" w:hAnsi="宋体"/>
          <w:b w:val="0"/>
          <w:bCs/>
          <w:szCs w:val="18"/>
        </w:rPr>
      </w:pPr>
      <w:r w:rsidRPr="000D5BA9">
        <w:rPr>
          <w:rFonts w:ascii="宋体" w:eastAsia="宋体" w:hAnsi="宋体" w:hint="eastAsia"/>
          <w:b w:val="0"/>
          <w:bCs/>
          <w:color w:val="FF0000"/>
          <w:szCs w:val="18"/>
        </w:rPr>
        <w:t>扩展：</w:t>
      </w:r>
      <w:r w:rsidR="00121721" w:rsidRPr="000D5BA9">
        <w:rPr>
          <w:rFonts w:ascii="宋体" w:eastAsia="宋体" w:hAnsi="宋体" w:hint="eastAsia"/>
          <w:b w:val="0"/>
          <w:bCs/>
          <w:szCs w:val="18"/>
        </w:rPr>
        <w:t>暴力更新配置文件</w:t>
      </w:r>
    </w:p>
    <w:p w14:paraId="4A6E145F" w14:textId="77777777" w:rsidR="00121721" w:rsidRPr="000D5BA9" w:rsidRDefault="00121721" w:rsidP="000A27F0">
      <w:pPr>
        <w:ind w:leftChars="200" w:left="360" w:firstLineChars="0" w:firstLine="0"/>
        <w:rPr>
          <w:rFonts w:ascii="宋体" w:eastAsia="宋体" w:hAnsi="宋体"/>
          <w:b w:val="0"/>
          <w:bCs/>
          <w:szCs w:val="18"/>
        </w:rPr>
      </w:pPr>
      <w:r w:rsidRPr="000D5BA9">
        <w:rPr>
          <w:rFonts w:ascii="宋体" w:eastAsia="宋体" w:hAnsi="宋体" w:hint="eastAsia"/>
          <w:szCs w:val="18"/>
        </w:rPr>
        <w:t>修改prometheus任何一个配置文件之后，可</w:t>
      </w:r>
      <w:r w:rsidRPr="000D5BA9">
        <w:rPr>
          <w:rFonts w:ascii="宋体" w:eastAsia="宋体" w:hAnsi="宋体"/>
          <w:szCs w:val="18"/>
        </w:rPr>
        <w:t>通过kubectl apply使配置生效</w:t>
      </w:r>
      <w:r w:rsidRPr="000D5BA9">
        <w:rPr>
          <w:rFonts w:ascii="宋体" w:eastAsia="宋体" w:hAnsi="宋体" w:hint="eastAsia"/>
          <w:szCs w:val="18"/>
        </w:rPr>
        <w:t>，执行顺序如下：</w:t>
      </w:r>
    </w:p>
    <w:p w14:paraId="7C104DC2" w14:textId="77777777" w:rsidR="00121721" w:rsidRPr="000D5BA9" w:rsidRDefault="00121721" w:rsidP="000A27F0">
      <w:pPr>
        <w:ind w:leftChars="200" w:left="360" w:firstLineChars="0" w:firstLine="0"/>
        <w:rPr>
          <w:rFonts w:ascii="宋体" w:eastAsia="宋体" w:hAnsi="宋体"/>
          <w:b w:val="0"/>
          <w:bCs/>
          <w:szCs w:val="18"/>
        </w:rPr>
      </w:pPr>
      <w:r w:rsidRPr="000D5BA9">
        <w:rPr>
          <w:rFonts w:ascii="宋体" w:eastAsia="宋体" w:hAnsi="宋体"/>
          <w:b w:val="0"/>
          <w:bCs/>
          <w:szCs w:val="18"/>
        </w:rPr>
        <w:t>kubectl delete -f alertmanager-cm.yaml</w:t>
      </w:r>
    </w:p>
    <w:p w14:paraId="18841619" w14:textId="77777777" w:rsidR="00121721" w:rsidRPr="000D5BA9" w:rsidRDefault="00121721" w:rsidP="000A27F0">
      <w:pPr>
        <w:ind w:leftChars="200" w:left="360" w:firstLineChars="0" w:firstLine="0"/>
        <w:rPr>
          <w:rFonts w:ascii="宋体" w:eastAsia="宋体" w:hAnsi="宋体"/>
          <w:b w:val="0"/>
          <w:bCs/>
          <w:szCs w:val="18"/>
        </w:rPr>
      </w:pPr>
      <w:r w:rsidRPr="000D5BA9">
        <w:rPr>
          <w:rFonts w:ascii="宋体" w:eastAsia="宋体" w:hAnsi="宋体"/>
          <w:b w:val="0"/>
          <w:bCs/>
          <w:szCs w:val="18"/>
        </w:rPr>
        <w:t>kubectl apply -f alertmanager-cm.yaml</w:t>
      </w:r>
    </w:p>
    <w:p w14:paraId="1E50720F" w14:textId="77777777" w:rsidR="00121721" w:rsidRPr="000D5BA9" w:rsidRDefault="00121721" w:rsidP="000A27F0">
      <w:pPr>
        <w:ind w:leftChars="200" w:left="360" w:firstLineChars="0" w:firstLine="0"/>
        <w:rPr>
          <w:rFonts w:ascii="宋体" w:eastAsia="宋体" w:hAnsi="宋体"/>
          <w:b w:val="0"/>
          <w:bCs/>
          <w:szCs w:val="18"/>
        </w:rPr>
      </w:pPr>
      <w:r w:rsidRPr="000D5BA9">
        <w:rPr>
          <w:rFonts w:ascii="宋体" w:eastAsia="宋体" w:hAnsi="宋体"/>
          <w:b w:val="0"/>
          <w:bCs/>
          <w:szCs w:val="18"/>
        </w:rPr>
        <w:t>kubectl delete -f prometheus-alertmanager-cfg.yaml</w:t>
      </w:r>
    </w:p>
    <w:p w14:paraId="0F346D0A" w14:textId="77777777" w:rsidR="00121721" w:rsidRPr="000D5BA9" w:rsidRDefault="00121721" w:rsidP="000A27F0">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kubectl apply  -f prometheus-alertmanager-cfg.yaml </w:t>
      </w:r>
    </w:p>
    <w:p w14:paraId="6947C5F6" w14:textId="77777777" w:rsidR="00121721" w:rsidRPr="000D5BA9" w:rsidRDefault="00121721" w:rsidP="000A27F0">
      <w:pPr>
        <w:ind w:leftChars="200" w:left="360" w:firstLineChars="0" w:firstLine="0"/>
        <w:rPr>
          <w:rFonts w:ascii="宋体" w:eastAsia="宋体" w:hAnsi="宋体"/>
          <w:b w:val="0"/>
          <w:bCs/>
          <w:szCs w:val="18"/>
        </w:rPr>
      </w:pPr>
      <w:r w:rsidRPr="000D5BA9">
        <w:rPr>
          <w:rFonts w:ascii="宋体" w:eastAsia="宋体" w:hAnsi="宋体" w:hint="eastAsia"/>
          <w:b w:val="0"/>
          <w:bCs/>
          <w:szCs w:val="18"/>
        </w:rPr>
        <w:t>kubectl</w:t>
      </w:r>
      <w:r w:rsidRPr="000D5BA9">
        <w:rPr>
          <w:rFonts w:ascii="宋体" w:eastAsia="宋体" w:hAnsi="宋体"/>
          <w:b w:val="0"/>
          <w:bCs/>
          <w:szCs w:val="18"/>
        </w:rPr>
        <w:t xml:space="preserve"> delete -f  prometheus-</w:t>
      </w:r>
      <w:r w:rsidRPr="000D5BA9">
        <w:rPr>
          <w:rFonts w:ascii="宋体" w:eastAsia="宋体" w:hAnsi="宋体" w:hint="eastAsia"/>
          <w:b w:val="0"/>
          <w:bCs/>
          <w:szCs w:val="18"/>
        </w:rPr>
        <w:t>alertmanager</w:t>
      </w:r>
      <w:r w:rsidRPr="000D5BA9">
        <w:rPr>
          <w:rFonts w:ascii="宋体" w:eastAsia="宋体" w:hAnsi="宋体"/>
          <w:b w:val="0"/>
          <w:bCs/>
          <w:szCs w:val="18"/>
        </w:rPr>
        <w:t>-deploy.yaml</w:t>
      </w:r>
      <w:r w:rsidRPr="000D5BA9">
        <w:rPr>
          <w:rFonts w:ascii="宋体" w:eastAsia="宋体" w:hAnsi="宋体"/>
          <w:b w:val="0"/>
          <w:bCs/>
          <w:szCs w:val="18"/>
        </w:rPr>
        <w:br/>
        <w:t>kubectl apply  -f prometheus-</w:t>
      </w:r>
      <w:r w:rsidRPr="000D5BA9">
        <w:rPr>
          <w:rFonts w:ascii="宋体" w:eastAsia="宋体" w:hAnsi="宋体" w:hint="eastAsia"/>
          <w:b w:val="0"/>
          <w:bCs/>
          <w:szCs w:val="18"/>
        </w:rPr>
        <w:t>alertmanager</w:t>
      </w:r>
      <w:r w:rsidRPr="000D5BA9">
        <w:rPr>
          <w:rFonts w:ascii="宋体" w:eastAsia="宋体" w:hAnsi="宋体"/>
          <w:b w:val="0"/>
          <w:bCs/>
          <w:szCs w:val="18"/>
        </w:rPr>
        <w:t>-deploy.yaml</w:t>
      </w:r>
    </w:p>
    <w:p w14:paraId="701E0336" w14:textId="38F0FE8E" w:rsidR="00121721" w:rsidRPr="000D5BA9" w:rsidRDefault="00121721" w:rsidP="00AD182E">
      <w:pPr>
        <w:ind w:leftChars="200" w:left="360" w:firstLineChars="0" w:firstLine="0"/>
        <w:rPr>
          <w:rFonts w:ascii="宋体" w:eastAsia="宋体" w:hAnsi="宋体"/>
          <w:b w:val="0"/>
          <w:bCs/>
          <w:szCs w:val="18"/>
        </w:rPr>
      </w:pPr>
    </w:p>
    <w:p w14:paraId="10625BAA" w14:textId="28634693" w:rsidR="00CF2E22" w:rsidRPr="000D5BA9" w:rsidRDefault="00CF2E22" w:rsidP="00AD182E">
      <w:pPr>
        <w:ind w:leftChars="200" w:left="360" w:firstLineChars="0" w:firstLine="0"/>
        <w:rPr>
          <w:rFonts w:ascii="宋体" w:eastAsia="宋体" w:hAnsi="宋体"/>
          <w:b w:val="0"/>
          <w:bCs/>
          <w:szCs w:val="18"/>
        </w:rPr>
      </w:pPr>
    </w:p>
    <w:p w14:paraId="5EC8B89A" w14:textId="5C728D70" w:rsidR="00CF2E22" w:rsidRPr="000D5BA9" w:rsidRDefault="00CF2E22" w:rsidP="00CF2E22">
      <w:pPr>
        <w:pStyle w:val="1"/>
        <w:rPr>
          <w:bCs w:val="0"/>
          <w:szCs w:val="18"/>
        </w:rPr>
      </w:pPr>
      <w:r w:rsidRPr="000D5BA9">
        <w:rPr>
          <w:bCs w:val="0"/>
          <w:szCs w:val="18"/>
        </w:rPr>
        <w:t>1</w:t>
      </w:r>
      <w:r w:rsidR="00E100FC" w:rsidRPr="000D5BA9">
        <w:rPr>
          <w:bCs w:val="0"/>
          <w:szCs w:val="18"/>
        </w:rPr>
        <w:t>4</w:t>
      </w:r>
      <w:r w:rsidRPr="000D5BA9">
        <w:rPr>
          <w:rFonts w:hint="eastAsia"/>
          <w:bCs w:val="0"/>
          <w:szCs w:val="18"/>
        </w:rPr>
        <w:t>、配置alertmanager</w:t>
      </w:r>
      <w:r w:rsidRPr="000D5BA9">
        <w:rPr>
          <w:bCs w:val="0"/>
          <w:szCs w:val="18"/>
        </w:rPr>
        <w:t>-</w:t>
      </w:r>
      <w:r w:rsidRPr="000D5BA9">
        <w:rPr>
          <w:rFonts w:hint="eastAsia"/>
          <w:bCs w:val="0"/>
          <w:szCs w:val="18"/>
        </w:rPr>
        <w:t>发送报警到</w:t>
      </w:r>
      <w:r w:rsidR="00963035" w:rsidRPr="000D5BA9">
        <w:rPr>
          <w:rFonts w:hint="eastAsia"/>
          <w:bCs w:val="0"/>
          <w:szCs w:val="18"/>
        </w:rPr>
        <w:t>钉钉</w:t>
      </w:r>
    </w:p>
    <w:p w14:paraId="371C56F2"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打开电脑版钉钉创建机器人</w:t>
      </w:r>
      <w:r w:rsidRPr="000D5BA9">
        <w:rPr>
          <w:rFonts w:ascii="宋体" w:eastAsia="宋体" w:hAnsi="宋体"/>
          <w:b w:val="0"/>
          <w:bCs/>
          <w:szCs w:val="18"/>
        </w:rPr>
        <w:br/>
      </w:r>
      <w:r w:rsidRPr="000D5BA9">
        <w:rPr>
          <w:rFonts w:ascii="宋体" w:eastAsia="宋体" w:hAnsi="宋体"/>
          <w:szCs w:val="18"/>
        </w:rPr>
        <w:t>1.创建钉钉机器人</w:t>
      </w:r>
    </w:p>
    <w:p w14:paraId="554048B8"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打开电脑版钉钉，创建一个群，创建自定义机器人，按如下步骤创建</w:t>
      </w:r>
    </w:p>
    <w:p w14:paraId="1E32ADA3" w14:textId="20364724" w:rsidR="00BF5B26" w:rsidRDefault="00000000" w:rsidP="000A7C64">
      <w:pPr>
        <w:ind w:leftChars="200" w:left="360" w:firstLineChars="0" w:firstLine="0"/>
        <w:rPr>
          <w:rFonts w:ascii="宋体" w:eastAsia="宋体" w:hAnsi="宋体"/>
          <w:b w:val="0"/>
          <w:bCs/>
          <w:szCs w:val="18"/>
        </w:rPr>
      </w:pPr>
      <w:hyperlink r:id="rId20" w:anchor="/serverapi2/qf2nxq" w:history="1">
        <w:r w:rsidR="008D4E8C" w:rsidRPr="00223606">
          <w:rPr>
            <w:rStyle w:val="a9"/>
            <w:rFonts w:ascii="宋体" w:eastAsia="宋体" w:hAnsi="宋体"/>
            <w:b w:val="0"/>
            <w:bCs/>
            <w:szCs w:val="18"/>
          </w:rPr>
          <w:t>https://ding-doc.dingtalk.com/doc#/serverapi2/qf2nxq</w:t>
        </w:r>
      </w:hyperlink>
    </w:p>
    <w:p w14:paraId="4688E935" w14:textId="5D53F4A3" w:rsidR="008D4E8C" w:rsidRDefault="008D4E8C" w:rsidP="000A7C64">
      <w:pPr>
        <w:ind w:leftChars="200" w:left="360" w:firstLineChars="0" w:firstLine="0"/>
        <w:rPr>
          <w:rFonts w:ascii="宋体" w:eastAsia="宋体" w:hAnsi="宋体"/>
          <w:b w:val="0"/>
          <w:bCs/>
          <w:szCs w:val="18"/>
        </w:rPr>
      </w:pPr>
    </w:p>
    <w:p w14:paraId="4F5A5C70" w14:textId="77777777" w:rsidR="008D4E8C" w:rsidRPr="000D5BA9" w:rsidRDefault="008D4E8C" w:rsidP="008D4E8C">
      <w:pPr>
        <w:ind w:leftChars="200" w:left="360" w:firstLineChars="0" w:firstLine="0"/>
        <w:rPr>
          <w:rFonts w:ascii="宋体" w:eastAsia="宋体" w:hAnsi="宋体"/>
          <w:b w:val="0"/>
          <w:bCs/>
          <w:szCs w:val="18"/>
        </w:rPr>
      </w:pPr>
      <w:r w:rsidRPr="009353DF">
        <w:rPr>
          <w:rFonts w:ascii="宋体" w:eastAsia="宋体" w:hAnsi="宋体"/>
          <w:b w:val="0"/>
          <w:bCs/>
          <w:szCs w:val="18"/>
        </w:rPr>
        <w:t>https://developers.dingtalk.com/document/app/custom-robot-access</w:t>
      </w:r>
    </w:p>
    <w:p w14:paraId="78DCF2C5" w14:textId="77777777" w:rsidR="008D4E8C" w:rsidRPr="008D4E8C" w:rsidRDefault="008D4E8C" w:rsidP="000A7C64">
      <w:pPr>
        <w:ind w:leftChars="200" w:left="360" w:firstLineChars="0" w:firstLine="0"/>
        <w:rPr>
          <w:rFonts w:ascii="宋体" w:eastAsia="宋体" w:hAnsi="宋体"/>
          <w:b w:val="0"/>
          <w:bCs/>
          <w:szCs w:val="18"/>
        </w:rPr>
      </w:pPr>
    </w:p>
    <w:p w14:paraId="193C042F" w14:textId="77777777" w:rsidR="00BF5B26" w:rsidRPr="000D5BA9" w:rsidRDefault="00BF5B26" w:rsidP="000A7C64">
      <w:pPr>
        <w:ind w:leftChars="200" w:left="360" w:firstLineChars="0" w:firstLine="0"/>
        <w:rPr>
          <w:rFonts w:ascii="宋体" w:eastAsia="宋体" w:hAnsi="宋体"/>
          <w:b w:val="0"/>
          <w:bCs/>
          <w:szCs w:val="18"/>
        </w:rPr>
      </w:pPr>
    </w:p>
    <w:p w14:paraId="2E793ADE"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我创建的机器人如下：</w:t>
      </w:r>
    </w:p>
    <w:p w14:paraId="7BD42E89"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群设置</w:t>
      </w:r>
      <w:r w:rsidRPr="000D5BA9">
        <w:rPr>
          <w:rFonts w:ascii="宋体" w:eastAsia="宋体" w:hAnsi="宋体"/>
          <w:b w:val="0"/>
          <w:bCs/>
          <w:szCs w:val="18"/>
        </w:rPr>
        <w:t>--&gt;智能群助手--&gt;添加机器人--&gt;自定义--&gt;添加</w:t>
      </w:r>
    </w:p>
    <w:p w14:paraId="160A4073" w14:textId="77777777" w:rsidR="00BF5B26" w:rsidRPr="000D5BA9" w:rsidRDefault="00BF5B26" w:rsidP="000A7C64">
      <w:pPr>
        <w:ind w:leftChars="200" w:left="360" w:firstLineChars="0" w:firstLine="0"/>
        <w:rPr>
          <w:rFonts w:ascii="宋体" w:eastAsia="宋体" w:hAnsi="宋体"/>
          <w:b w:val="0"/>
          <w:bCs/>
          <w:szCs w:val="18"/>
        </w:rPr>
      </w:pPr>
    </w:p>
    <w:p w14:paraId="225726DD" w14:textId="7626DD39"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机器人名称：</w:t>
      </w:r>
      <w:r w:rsidR="00AF4C2B" w:rsidRPr="00AF4C2B">
        <w:rPr>
          <w:rFonts w:ascii="宋体" w:eastAsia="宋体" w:hAnsi="宋体"/>
          <w:b w:val="0"/>
          <w:bCs/>
          <w:szCs w:val="18"/>
        </w:rPr>
        <w:t>test</w:t>
      </w:r>
    </w:p>
    <w:p w14:paraId="047AB0C6"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接收群组：钉钉报警测试</w:t>
      </w:r>
    </w:p>
    <w:p w14:paraId="71DC5027" w14:textId="77777777" w:rsidR="00BF5B26" w:rsidRPr="000D5BA9" w:rsidRDefault="00BF5B26" w:rsidP="000A7C64">
      <w:pPr>
        <w:ind w:leftChars="200" w:left="360" w:firstLineChars="0" w:firstLine="0"/>
        <w:rPr>
          <w:rFonts w:ascii="宋体" w:eastAsia="宋体" w:hAnsi="宋体"/>
          <w:b w:val="0"/>
          <w:bCs/>
          <w:szCs w:val="18"/>
        </w:rPr>
      </w:pPr>
    </w:p>
    <w:p w14:paraId="2BFBD929"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安全设置：</w:t>
      </w:r>
    </w:p>
    <w:p w14:paraId="77C6D06F"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自定义关键词：</w:t>
      </w:r>
      <w:r w:rsidRPr="000D5BA9">
        <w:rPr>
          <w:rFonts w:ascii="宋体" w:eastAsia="宋体" w:hAnsi="宋体"/>
          <w:b w:val="0"/>
          <w:bCs/>
          <w:szCs w:val="18"/>
        </w:rPr>
        <w:t>cluster1</w:t>
      </w:r>
    </w:p>
    <w:p w14:paraId="21372AA9" w14:textId="77777777" w:rsidR="00BF5B26" w:rsidRPr="000D5BA9" w:rsidRDefault="00BF5B26" w:rsidP="000A7C64">
      <w:pPr>
        <w:ind w:leftChars="200" w:left="360" w:firstLineChars="0" w:firstLine="0"/>
        <w:rPr>
          <w:rFonts w:ascii="宋体" w:eastAsia="宋体" w:hAnsi="宋体"/>
          <w:b w:val="0"/>
          <w:bCs/>
          <w:szCs w:val="18"/>
        </w:rPr>
      </w:pPr>
    </w:p>
    <w:p w14:paraId="5C6C6471" w14:textId="075713D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上面配置好之后点击完成即可，这样就会创建一个</w:t>
      </w:r>
      <w:r w:rsidR="004951A1">
        <w:rPr>
          <w:rFonts w:ascii="宋体" w:eastAsia="宋体" w:hAnsi="宋体" w:hint="eastAsia"/>
          <w:b w:val="0"/>
          <w:bCs/>
          <w:szCs w:val="18"/>
        </w:rPr>
        <w:t>test</w:t>
      </w:r>
      <w:r w:rsidRPr="000D5BA9">
        <w:rPr>
          <w:rFonts w:ascii="宋体" w:eastAsia="宋体" w:hAnsi="宋体"/>
          <w:b w:val="0"/>
          <w:bCs/>
          <w:szCs w:val="18"/>
        </w:rPr>
        <w:t>的报警机器人，创建机器人成功之后怎么查看webhook，按如下：</w:t>
      </w:r>
    </w:p>
    <w:p w14:paraId="45563517" w14:textId="77777777" w:rsidR="00BF5B26" w:rsidRPr="000D5BA9" w:rsidRDefault="00BF5B26" w:rsidP="000A7C64">
      <w:pPr>
        <w:ind w:leftChars="200" w:left="360" w:firstLineChars="0" w:firstLine="0"/>
        <w:rPr>
          <w:rFonts w:ascii="宋体" w:eastAsia="宋体" w:hAnsi="宋体"/>
          <w:b w:val="0"/>
          <w:bCs/>
          <w:szCs w:val="18"/>
        </w:rPr>
      </w:pPr>
    </w:p>
    <w:p w14:paraId="173F9EBB" w14:textId="47FEBB04"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点击智能群助手，可以看到刚才创建的</w:t>
      </w:r>
      <w:r w:rsidR="00B35505">
        <w:rPr>
          <w:rFonts w:ascii="宋体" w:eastAsia="宋体" w:hAnsi="宋体"/>
          <w:b w:val="0"/>
          <w:bCs/>
          <w:szCs w:val="18"/>
        </w:rPr>
        <w:t>test</w:t>
      </w:r>
      <w:r w:rsidRPr="000D5BA9">
        <w:rPr>
          <w:rFonts w:ascii="宋体" w:eastAsia="宋体" w:hAnsi="宋体"/>
          <w:b w:val="0"/>
          <w:bCs/>
          <w:szCs w:val="18"/>
        </w:rPr>
        <w:t>这个机器人，点击</w:t>
      </w:r>
      <w:r w:rsidR="00B35505">
        <w:rPr>
          <w:rFonts w:ascii="宋体" w:eastAsia="宋体" w:hAnsi="宋体"/>
          <w:b w:val="0"/>
          <w:bCs/>
          <w:szCs w:val="18"/>
        </w:rPr>
        <w:t>test</w:t>
      </w:r>
      <w:r w:rsidRPr="000D5BA9">
        <w:rPr>
          <w:rFonts w:ascii="宋体" w:eastAsia="宋体" w:hAnsi="宋体"/>
          <w:b w:val="0"/>
          <w:bCs/>
          <w:szCs w:val="18"/>
        </w:rPr>
        <w:t>，就会进入到</w:t>
      </w:r>
      <w:r w:rsidR="00B35505">
        <w:rPr>
          <w:rFonts w:ascii="宋体" w:eastAsia="宋体" w:hAnsi="宋体"/>
          <w:b w:val="0"/>
          <w:bCs/>
          <w:szCs w:val="18"/>
        </w:rPr>
        <w:t>test</w:t>
      </w:r>
      <w:r w:rsidRPr="000D5BA9">
        <w:rPr>
          <w:rFonts w:ascii="宋体" w:eastAsia="宋体" w:hAnsi="宋体"/>
          <w:b w:val="0"/>
          <w:bCs/>
          <w:szCs w:val="18"/>
        </w:rPr>
        <w:t>机器人的设置界面</w:t>
      </w:r>
    </w:p>
    <w:p w14:paraId="7EB92A92"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出现如下内容：</w:t>
      </w:r>
    </w:p>
    <w:p w14:paraId="20A31D8D" w14:textId="40414545"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机器人名称：</w:t>
      </w:r>
      <w:r w:rsidR="00B35505">
        <w:rPr>
          <w:rFonts w:ascii="宋体" w:eastAsia="宋体" w:hAnsi="宋体"/>
          <w:b w:val="0"/>
          <w:bCs/>
          <w:szCs w:val="18"/>
        </w:rPr>
        <w:t>test</w:t>
      </w:r>
    </w:p>
    <w:p w14:paraId="2CB15D1A"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接受群组：钉钉报警测试</w:t>
      </w:r>
    </w:p>
    <w:p w14:paraId="2B4D6EBC" w14:textId="4CAE2F00" w:rsidR="00BF5B26"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消息推送：开启</w:t>
      </w:r>
    </w:p>
    <w:p w14:paraId="514E0364" w14:textId="77777777" w:rsidR="00BC3B1F" w:rsidRPr="000D5BA9" w:rsidRDefault="00BC3B1F" w:rsidP="000A7C64">
      <w:pPr>
        <w:ind w:leftChars="200" w:left="360" w:firstLineChars="0" w:firstLine="0"/>
        <w:rPr>
          <w:rFonts w:ascii="宋体" w:eastAsia="宋体" w:hAnsi="宋体"/>
          <w:b w:val="0"/>
          <w:bCs/>
          <w:szCs w:val="18"/>
        </w:rPr>
      </w:pPr>
    </w:p>
    <w:p w14:paraId="1D520E18" w14:textId="77777777" w:rsidR="00B35505"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webhook：</w:t>
      </w:r>
    </w:p>
    <w:bookmarkStart w:id="1" w:name="_Hlk73795929"/>
    <w:p w14:paraId="0D53ED5D" w14:textId="6E252494" w:rsidR="007D1520" w:rsidRDefault="00BC3B1F" w:rsidP="000A7C64">
      <w:pPr>
        <w:ind w:leftChars="200" w:left="360" w:firstLineChars="0" w:firstLine="0"/>
        <w:rPr>
          <w:rFonts w:ascii="宋体" w:eastAsia="宋体" w:hAnsi="宋体"/>
          <w:b w:val="0"/>
          <w:bCs/>
          <w:szCs w:val="18"/>
        </w:rPr>
      </w:pPr>
      <w:r>
        <w:rPr>
          <w:rFonts w:ascii="宋体" w:eastAsia="宋体" w:hAnsi="宋体"/>
          <w:b w:val="0"/>
          <w:bCs/>
          <w:szCs w:val="18"/>
        </w:rPr>
        <w:fldChar w:fldCharType="begin"/>
      </w:r>
      <w:r>
        <w:rPr>
          <w:rFonts w:ascii="宋体" w:eastAsia="宋体" w:hAnsi="宋体"/>
          <w:b w:val="0"/>
          <w:bCs/>
          <w:szCs w:val="18"/>
        </w:rPr>
        <w:instrText xml:space="preserve"> HYPERLINK "</w:instrText>
      </w:r>
      <w:r w:rsidRPr="00BC3B1F">
        <w:rPr>
          <w:rFonts w:ascii="宋体" w:eastAsia="宋体" w:hAnsi="宋体"/>
          <w:b w:val="0"/>
          <w:bCs/>
          <w:szCs w:val="18"/>
        </w:rPr>
        <w:instrText>https://oapi.dingtalk.com/robot/send?access_token=8a53475677339a11cec453c608543c3d85ea73b330ea70c4b2de96a0839cbb90</w:instrText>
      </w:r>
      <w:r>
        <w:rPr>
          <w:rFonts w:ascii="宋体" w:eastAsia="宋体" w:hAnsi="宋体"/>
          <w:b w:val="0"/>
          <w:bCs/>
          <w:szCs w:val="18"/>
        </w:rPr>
        <w:instrText xml:space="preserve">" </w:instrText>
      </w:r>
      <w:r>
        <w:rPr>
          <w:rFonts w:ascii="宋体" w:eastAsia="宋体" w:hAnsi="宋体"/>
          <w:b w:val="0"/>
          <w:bCs/>
          <w:szCs w:val="18"/>
        </w:rPr>
        <w:fldChar w:fldCharType="separate"/>
      </w:r>
      <w:r w:rsidRPr="00223606">
        <w:rPr>
          <w:rStyle w:val="a9"/>
          <w:rFonts w:ascii="宋体" w:eastAsia="宋体" w:hAnsi="宋体"/>
          <w:b w:val="0"/>
          <w:bCs/>
          <w:szCs w:val="18"/>
        </w:rPr>
        <w:t>https://oapi.dingtalk.com/robot/send?access_token=8a53475677339a11cec453c608543c3d85ea73b330ea70c4b2de96a0839cbb90</w:t>
      </w:r>
      <w:r>
        <w:rPr>
          <w:rFonts w:ascii="宋体" w:eastAsia="宋体" w:hAnsi="宋体"/>
          <w:b w:val="0"/>
          <w:bCs/>
          <w:szCs w:val="18"/>
        </w:rPr>
        <w:fldChar w:fldCharType="end"/>
      </w:r>
    </w:p>
    <w:bookmarkEnd w:id="1"/>
    <w:p w14:paraId="0DCCC6E4" w14:textId="77777777" w:rsidR="00BC3B1F" w:rsidRPr="00BC3B1F" w:rsidRDefault="00BC3B1F" w:rsidP="000A7C64">
      <w:pPr>
        <w:ind w:leftChars="200" w:left="360" w:firstLineChars="0" w:firstLine="0"/>
        <w:rPr>
          <w:rFonts w:ascii="宋体" w:eastAsia="宋体" w:hAnsi="宋体"/>
          <w:b w:val="0"/>
          <w:bCs/>
          <w:szCs w:val="18"/>
        </w:rPr>
      </w:pPr>
    </w:p>
    <w:p w14:paraId="4AFE6679"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安全设置：</w:t>
      </w:r>
    </w:p>
    <w:p w14:paraId="1CAE17E3" w14:textId="6C81B77D" w:rsidR="00BF5B26"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自定义关键词：</w:t>
      </w:r>
      <w:r w:rsidRPr="000D5BA9">
        <w:rPr>
          <w:rFonts w:ascii="宋体" w:eastAsia="宋体" w:hAnsi="宋体"/>
          <w:b w:val="0"/>
          <w:bCs/>
          <w:szCs w:val="18"/>
        </w:rPr>
        <w:t>cluster1</w:t>
      </w:r>
    </w:p>
    <w:p w14:paraId="476937BC" w14:textId="77777777" w:rsidR="007D1520" w:rsidRPr="000D5BA9" w:rsidRDefault="007D1520" w:rsidP="000A7C64">
      <w:pPr>
        <w:ind w:leftChars="200" w:left="360" w:firstLineChars="0" w:firstLine="0"/>
        <w:rPr>
          <w:rFonts w:ascii="宋体" w:eastAsia="宋体" w:hAnsi="宋体"/>
          <w:b w:val="0"/>
          <w:bCs/>
          <w:szCs w:val="18"/>
        </w:rPr>
      </w:pPr>
    </w:p>
    <w:p w14:paraId="5DD71077" w14:textId="237726A2"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szCs w:val="18"/>
        </w:rPr>
        <w:t>2.安装钉钉的webhook插件，在k8s的</w:t>
      </w:r>
      <w:r w:rsidR="000A7C64" w:rsidRPr="000D5BA9">
        <w:rPr>
          <w:rFonts w:ascii="宋体" w:eastAsia="宋体" w:hAnsi="宋体" w:hint="eastAsia"/>
          <w:szCs w:val="18"/>
        </w:rPr>
        <w:t>控制</w:t>
      </w:r>
      <w:r w:rsidRPr="000D5BA9">
        <w:rPr>
          <w:rFonts w:ascii="宋体" w:eastAsia="宋体" w:hAnsi="宋体"/>
          <w:szCs w:val="18"/>
        </w:rPr>
        <w:t>节点</w:t>
      </w:r>
      <w:r w:rsidR="000A7C64" w:rsidRPr="000D5BA9">
        <w:rPr>
          <w:rFonts w:ascii="宋体" w:eastAsia="宋体" w:hAnsi="宋体" w:hint="eastAsia"/>
          <w:szCs w:val="18"/>
        </w:rPr>
        <w:t>xianchaomaster</w:t>
      </w:r>
      <w:r w:rsidR="000A7C64" w:rsidRPr="000D5BA9">
        <w:rPr>
          <w:rFonts w:ascii="宋体" w:eastAsia="宋体" w:hAnsi="宋体"/>
          <w:szCs w:val="18"/>
        </w:rPr>
        <w:t>1</w:t>
      </w:r>
      <w:r w:rsidRPr="000D5BA9">
        <w:rPr>
          <w:rFonts w:ascii="宋体" w:eastAsia="宋体" w:hAnsi="宋体"/>
          <w:szCs w:val="18"/>
        </w:rPr>
        <w:t>操作</w:t>
      </w:r>
      <w:r w:rsidRPr="000D5BA9">
        <w:rPr>
          <w:rFonts w:ascii="宋体" w:eastAsia="宋体" w:hAnsi="宋体"/>
          <w:b w:val="0"/>
          <w:bCs/>
          <w:szCs w:val="18"/>
        </w:rPr>
        <w:br/>
        <w:t>tar zxvf prometheus-webhook-dingtalk-0.3.0.linux-amd64.tar.gz</w:t>
      </w:r>
    </w:p>
    <w:p w14:paraId="1E9F9D7E"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szCs w:val="18"/>
        </w:rPr>
        <w:t>prometheus-webhook-dingtalk-0.3.0.linux-amd64.tar.gz压缩包所在的百度网盘地址如下：</w:t>
      </w:r>
    </w:p>
    <w:p w14:paraId="6C69B2B4"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链接：</w:t>
      </w:r>
      <w:r w:rsidRPr="000D5BA9">
        <w:rPr>
          <w:rFonts w:ascii="宋体" w:eastAsia="宋体" w:hAnsi="宋体"/>
          <w:b w:val="0"/>
          <w:bCs/>
          <w:szCs w:val="18"/>
        </w:rPr>
        <w:t xml:space="preserve">https://pan.baidu.com/s/1_HtVZsItq2KsYvOlkIP9DQ </w:t>
      </w:r>
    </w:p>
    <w:p w14:paraId="2DF98B9E"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提取码：</w:t>
      </w:r>
      <w:r w:rsidRPr="000D5BA9">
        <w:rPr>
          <w:rFonts w:ascii="宋体" w:eastAsia="宋体" w:hAnsi="宋体"/>
          <w:b w:val="0"/>
          <w:bCs/>
          <w:szCs w:val="18"/>
        </w:rPr>
        <w:t>d59o</w:t>
      </w:r>
    </w:p>
    <w:p w14:paraId="596DF959" w14:textId="77777777" w:rsidR="00BF5B26" w:rsidRPr="000D5BA9" w:rsidRDefault="00BF5B26" w:rsidP="000A7C64">
      <w:pPr>
        <w:ind w:leftChars="200" w:left="360" w:firstLineChars="0" w:firstLine="0"/>
        <w:rPr>
          <w:rFonts w:ascii="宋体" w:eastAsia="宋体" w:hAnsi="宋体"/>
          <w:b w:val="0"/>
          <w:bCs/>
          <w:szCs w:val="18"/>
        </w:rPr>
      </w:pPr>
    </w:p>
    <w:p w14:paraId="6B03BA13"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cd prometheus-webhook-dingtalk-0.3.0.linux-amd64</w:t>
      </w:r>
    </w:p>
    <w:p w14:paraId="09065694"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szCs w:val="18"/>
        </w:rPr>
        <w:lastRenderedPageBreak/>
        <w:t>启动钉钉报警插件</w:t>
      </w:r>
    </w:p>
    <w:p w14:paraId="0DD9989A" w14:textId="73916523" w:rsidR="003F7FF8" w:rsidRPr="000D5BA9" w:rsidRDefault="00BC3B1F" w:rsidP="000A7C64">
      <w:pPr>
        <w:ind w:leftChars="200" w:left="360" w:firstLineChars="0" w:firstLine="0"/>
        <w:rPr>
          <w:rFonts w:ascii="宋体" w:eastAsia="宋体" w:hAnsi="宋体"/>
          <w:szCs w:val="18"/>
        </w:rPr>
      </w:pPr>
      <w:r w:rsidRPr="000D5BA9">
        <w:rPr>
          <w:rFonts w:ascii="宋体" w:eastAsia="宋体" w:hAnsi="宋体"/>
          <w:b w:val="0"/>
          <w:bCs/>
          <w:szCs w:val="18"/>
        </w:rPr>
        <w:t>nohup ./prometheus-webhook-dingtalk --web.listen-address="0.0.0.0:8060" --ding.profile="cluster1=</w:t>
      </w:r>
      <w:hyperlink r:id="rId21" w:history="1">
        <w:r w:rsidRPr="00223606">
          <w:rPr>
            <w:rStyle w:val="a9"/>
            <w:rFonts w:ascii="宋体" w:eastAsia="宋体" w:hAnsi="宋体"/>
            <w:b w:val="0"/>
            <w:bCs/>
            <w:szCs w:val="18"/>
          </w:rPr>
          <w:t>https://oapi.dingtalk.com/robot/send?access_token=8a53475677339a11cec453c608543c3d85ea73b330ea70c4b2de96a0839cbb90</w:t>
        </w:r>
      </w:hyperlink>
      <w:r w:rsidRPr="000D5BA9">
        <w:rPr>
          <w:rFonts w:ascii="宋体" w:eastAsia="宋体" w:hAnsi="宋体"/>
          <w:b w:val="0"/>
          <w:bCs/>
          <w:szCs w:val="18"/>
        </w:rPr>
        <w:t>" &amp;</w:t>
      </w:r>
      <w:r w:rsidR="00BF5B26" w:rsidRPr="000D5BA9">
        <w:rPr>
          <w:rFonts w:ascii="宋体" w:eastAsia="宋体" w:hAnsi="宋体"/>
          <w:b w:val="0"/>
          <w:bCs/>
          <w:szCs w:val="18"/>
        </w:rPr>
        <w:br/>
      </w:r>
    </w:p>
    <w:p w14:paraId="53341FFD" w14:textId="2B5242CE"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szCs w:val="18"/>
        </w:rPr>
        <w:t>对原来的</w:t>
      </w:r>
      <w:r w:rsidR="008D6C1F" w:rsidRPr="000D5BA9">
        <w:rPr>
          <w:rFonts w:ascii="宋体" w:eastAsia="宋体" w:hAnsi="宋体" w:hint="eastAsia"/>
          <w:szCs w:val="18"/>
        </w:rPr>
        <w:t>alertmanager</w:t>
      </w:r>
      <w:r w:rsidR="00AB42E3" w:rsidRPr="000D5BA9">
        <w:rPr>
          <w:rFonts w:ascii="宋体" w:eastAsia="宋体" w:hAnsi="宋体"/>
          <w:szCs w:val="18"/>
        </w:rPr>
        <w:t>-cm.yaml</w:t>
      </w:r>
      <w:r w:rsidRPr="000D5BA9">
        <w:rPr>
          <w:rFonts w:ascii="宋体" w:eastAsia="宋体" w:hAnsi="宋体"/>
          <w:szCs w:val="18"/>
        </w:rPr>
        <w:t>文件做备份</w:t>
      </w:r>
      <w:r w:rsidRPr="000D5BA9">
        <w:rPr>
          <w:rFonts w:ascii="宋体" w:eastAsia="宋体" w:hAnsi="宋体"/>
          <w:b w:val="0"/>
          <w:bCs/>
          <w:szCs w:val="18"/>
        </w:rPr>
        <w:br/>
        <w:t>cp alertmanager-cm.yaml alertmanager-cm.yaml.bak</w:t>
      </w:r>
    </w:p>
    <w:p w14:paraId="11BC1DE8"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szCs w:val="18"/>
        </w:rPr>
        <w:t>重新生成一个新的alertmanager-cm.yaml文件</w:t>
      </w:r>
    </w:p>
    <w:p w14:paraId="78D3FD75" w14:textId="77777777" w:rsidR="00BF5B26" w:rsidRPr="000D5BA9" w:rsidRDefault="00BF5B26" w:rsidP="000A7C64">
      <w:pPr>
        <w:ind w:leftChars="200" w:left="360" w:firstLineChars="0" w:firstLine="0"/>
        <w:rPr>
          <w:rFonts w:ascii="宋体" w:eastAsia="宋体" w:hAnsi="宋体"/>
          <w:b w:val="0"/>
          <w:bCs/>
          <w:szCs w:val="18"/>
        </w:rPr>
      </w:pPr>
    </w:p>
    <w:p w14:paraId="77AF69D6"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cat &gt;alertmanager-cm.yaml &lt;&lt;EOF</w:t>
      </w:r>
    </w:p>
    <w:p w14:paraId="1F7C2C28"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kind: ConfigMap</w:t>
      </w:r>
    </w:p>
    <w:p w14:paraId="79B6C648"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apiVersion: v1</w:t>
      </w:r>
    </w:p>
    <w:p w14:paraId="73E1AA7E"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metadata:</w:t>
      </w:r>
    </w:p>
    <w:p w14:paraId="3356AB2C"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name: alertmanager</w:t>
      </w:r>
    </w:p>
    <w:p w14:paraId="1EF17327"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namespace: monitor-sa</w:t>
      </w:r>
    </w:p>
    <w:p w14:paraId="2FDB738A"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data:</w:t>
      </w:r>
    </w:p>
    <w:p w14:paraId="10EC3CD8"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alertmanager.yml: |-</w:t>
      </w:r>
    </w:p>
    <w:p w14:paraId="51E6D76D"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global:</w:t>
      </w:r>
    </w:p>
    <w:p w14:paraId="1FE349D7"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resolve_timeout: 1m</w:t>
      </w:r>
    </w:p>
    <w:p w14:paraId="6D947D64"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smtp_smarthost: 'smtp.163.com:25'</w:t>
      </w:r>
    </w:p>
    <w:p w14:paraId="749B5FAF" w14:textId="5F4589F3"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smtp_from: '1501157</w:t>
      </w:r>
      <w:r w:rsidR="00CD1C39" w:rsidRPr="000D5BA9">
        <w:rPr>
          <w:rFonts w:ascii="宋体" w:eastAsia="宋体" w:hAnsi="宋体"/>
          <w:b w:val="0"/>
          <w:bCs/>
          <w:szCs w:val="18"/>
        </w:rPr>
        <w:t>2657</w:t>
      </w:r>
      <w:r w:rsidRPr="000D5BA9">
        <w:rPr>
          <w:rFonts w:ascii="宋体" w:eastAsia="宋体" w:hAnsi="宋体"/>
          <w:b w:val="0"/>
          <w:bCs/>
          <w:szCs w:val="18"/>
        </w:rPr>
        <w:t>@163.com'</w:t>
      </w:r>
    </w:p>
    <w:p w14:paraId="07B2AE3F"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smtp_auth_username: '1501157****'</w:t>
      </w:r>
    </w:p>
    <w:p w14:paraId="6CD34920" w14:textId="1E003F96"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smtp_auth_password: </w:t>
      </w:r>
      <w:r w:rsidR="00CD1C39" w:rsidRPr="000D5BA9">
        <w:rPr>
          <w:rFonts w:ascii="宋体" w:eastAsia="宋体" w:hAnsi="宋体"/>
          <w:b w:val="0"/>
          <w:bCs/>
          <w:szCs w:val="18"/>
        </w:rPr>
        <w:t>‘</w:t>
      </w:r>
      <w:r w:rsidR="00CD1C39" w:rsidRPr="000D5BA9">
        <w:rPr>
          <w:rFonts w:ascii="宋体" w:eastAsia="宋体" w:hAnsi="宋体"/>
        </w:rPr>
        <w:t>BGWHYUOSOOHWEUJM</w:t>
      </w:r>
      <w:r w:rsidR="00CD1C39" w:rsidRPr="000D5BA9">
        <w:rPr>
          <w:rFonts w:ascii="宋体" w:eastAsia="宋体" w:hAnsi="宋体"/>
          <w:b w:val="0"/>
          <w:bCs/>
          <w:szCs w:val="18"/>
        </w:rPr>
        <w:t>'</w:t>
      </w:r>
    </w:p>
    <w:p w14:paraId="00A95135"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smtp_require_tls: false</w:t>
      </w:r>
    </w:p>
    <w:p w14:paraId="7A9D060A"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route:</w:t>
      </w:r>
    </w:p>
    <w:p w14:paraId="74FD98C7"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group_by: [alertname]</w:t>
      </w:r>
    </w:p>
    <w:p w14:paraId="3FDB0C4B"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group_wait: 10s</w:t>
      </w:r>
    </w:p>
    <w:p w14:paraId="517378C7"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group_interval: 10s</w:t>
      </w:r>
    </w:p>
    <w:p w14:paraId="55ED5AD6"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repeat_interval: 10m</w:t>
      </w:r>
    </w:p>
    <w:p w14:paraId="0DC296D7"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receiver: cluster1</w:t>
      </w:r>
    </w:p>
    <w:p w14:paraId="7D217A70"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receivers:</w:t>
      </w:r>
    </w:p>
    <w:p w14:paraId="08630DB5"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name: cluster1</w:t>
      </w:r>
    </w:p>
    <w:p w14:paraId="5B118556"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webhook_configs:</w:t>
      </w:r>
    </w:p>
    <w:p w14:paraId="4A351101" w14:textId="5FFEB752"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url: 'http://192.168.40.1</w:t>
      </w:r>
      <w:r w:rsidR="00DA40CC" w:rsidRPr="000D5BA9">
        <w:rPr>
          <w:rFonts w:ascii="宋体" w:eastAsia="宋体" w:hAnsi="宋体"/>
          <w:b w:val="0"/>
          <w:bCs/>
          <w:szCs w:val="18"/>
        </w:rPr>
        <w:t>8</w:t>
      </w:r>
      <w:r w:rsidRPr="000D5BA9">
        <w:rPr>
          <w:rFonts w:ascii="宋体" w:eastAsia="宋体" w:hAnsi="宋体"/>
          <w:b w:val="0"/>
          <w:bCs/>
          <w:szCs w:val="18"/>
        </w:rPr>
        <w:t>0:8060/dingtalk/cluster1/send'</w:t>
      </w:r>
    </w:p>
    <w:p w14:paraId="70DA2841"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send_resolved: true</w:t>
      </w:r>
    </w:p>
    <w:p w14:paraId="7C473E18"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EOF</w:t>
      </w:r>
    </w:p>
    <w:p w14:paraId="542621EB" w14:textId="77777777" w:rsidR="00BF5B26" w:rsidRPr="000D5BA9" w:rsidRDefault="00BF5B26" w:rsidP="000A7C64">
      <w:pPr>
        <w:ind w:leftChars="200" w:left="360" w:firstLineChars="0" w:firstLine="0"/>
        <w:rPr>
          <w:rFonts w:ascii="宋体" w:eastAsia="宋体" w:hAnsi="宋体"/>
          <w:b w:val="0"/>
          <w:bCs/>
          <w:szCs w:val="18"/>
        </w:rPr>
      </w:pPr>
    </w:p>
    <w:p w14:paraId="55F0104F"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szCs w:val="18"/>
        </w:rPr>
        <w:t>修改prometheus任何一个配置文件之后，可</w:t>
      </w:r>
      <w:r w:rsidRPr="000D5BA9">
        <w:rPr>
          <w:rFonts w:ascii="宋体" w:eastAsia="宋体" w:hAnsi="宋体"/>
          <w:szCs w:val="18"/>
        </w:rPr>
        <w:t>通过kubectl apply使配置生效</w:t>
      </w:r>
      <w:r w:rsidRPr="000D5BA9">
        <w:rPr>
          <w:rFonts w:ascii="宋体" w:eastAsia="宋体" w:hAnsi="宋体" w:hint="eastAsia"/>
          <w:szCs w:val="18"/>
        </w:rPr>
        <w:t>，执行顺序如下：</w:t>
      </w:r>
    </w:p>
    <w:p w14:paraId="75AE7BAA" w14:textId="209480CC"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kubectl </w:t>
      </w:r>
      <w:r w:rsidR="007366E5" w:rsidRPr="000D5BA9">
        <w:rPr>
          <w:rFonts w:ascii="宋体" w:eastAsia="宋体" w:hAnsi="宋体"/>
          <w:b w:val="0"/>
          <w:bCs/>
          <w:szCs w:val="18"/>
        </w:rPr>
        <w:t xml:space="preserve"> </w:t>
      </w:r>
      <w:r w:rsidRPr="000D5BA9">
        <w:rPr>
          <w:rFonts w:ascii="宋体" w:eastAsia="宋体" w:hAnsi="宋体"/>
          <w:b w:val="0"/>
          <w:bCs/>
          <w:szCs w:val="18"/>
        </w:rPr>
        <w:t>delete -f  alertmanager-cm.yaml</w:t>
      </w:r>
    </w:p>
    <w:p w14:paraId="41CB2836" w14:textId="77777777"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kubectl apply  -f alertmanager-c</w:t>
      </w:r>
      <w:r w:rsidRPr="000D5BA9">
        <w:rPr>
          <w:rFonts w:ascii="宋体" w:eastAsia="宋体" w:hAnsi="宋体" w:hint="eastAsia"/>
          <w:b w:val="0"/>
          <w:bCs/>
          <w:szCs w:val="18"/>
        </w:rPr>
        <w:t>m</w:t>
      </w:r>
      <w:r w:rsidRPr="000D5BA9">
        <w:rPr>
          <w:rFonts w:ascii="宋体" w:eastAsia="宋体" w:hAnsi="宋体"/>
          <w:b w:val="0"/>
          <w:bCs/>
          <w:szCs w:val="18"/>
        </w:rPr>
        <w:t>.yaml</w:t>
      </w:r>
    </w:p>
    <w:p w14:paraId="29D27869" w14:textId="7C1DD398"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kubectl </w:t>
      </w:r>
      <w:r w:rsidR="007366E5" w:rsidRPr="000D5BA9">
        <w:rPr>
          <w:rFonts w:ascii="宋体" w:eastAsia="宋体" w:hAnsi="宋体"/>
          <w:b w:val="0"/>
          <w:bCs/>
          <w:szCs w:val="18"/>
        </w:rPr>
        <w:t xml:space="preserve"> </w:t>
      </w:r>
      <w:r w:rsidRPr="000D5BA9">
        <w:rPr>
          <w:rFonts w:ascii="宋体" w:eastAsia="宋体" w:hAnsi="宋体"/>
          <w:b w:val="0"/>
          <w:bCs/>
          <w:szCs w:val="18"/>
        </w:rPr>
        <w:t>delete -f prometheus-alertmanager-cfg.yaml</w:t>
      </w:r>
    </w:p>
    <w:p w14:paraId="0A6210FD" w14:textId="1F4B64FB"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kubectl </w:t>
      </w:r>
      <w:r w:rsidR="007366E5" w:rsidRPr="000D5BA9">
        <w:rPr>
          <w:rFonts w:ascii="宋体" w:eastAsia="宋体" w:hAnsi="宋体"/>
          <w:b w:val="0"/>
          <w:bCs/>
          <w:szCs w:val="18"/>
        </w:rPr>
        <w:t xml:space="preserve"> </w:t>
      </w:r>
      <w:r w:rsidRPr="000D5BA9">
        <w:rPr>
          <w:rFonts w:ascii="宋体" w:eastAsia="宋体" w:hAnsi="宋体"/>
          <w:b w:val="0"/>
          <w:bCs/>
          <w:szCs w:val="18"/>
        </w:rPr>
        <w:t xml:space="preserve">apply  -f prometheus-alertmanager-cfg.yaml </w:t>
      </w:r>
    </w:p>
    <w:p w14:paraId="6F328044" w14:textId="5082BD51" w:rsidR="00BF5B26" w:rsidRPr="000D5BA9" w:rsidRDefault="00BF5B26" w:rsidP="000A7C64">
      <w:pPr>
        <w:ind w:leftChars="200" w:left="360" w:firstLineChars="0" w:firstLine="0"/>
        <w:rPr>
          <w:rFonts w:ascii="宋体" w:eastAsia="宋体" w:hAnsi="宋体"/>
          <w:b w:val="0"/>
          <w:bCs/>
          <w:szCs w:val="18"/>
        </w:rPr>
      </w:pPr>
      <w:r w:rsidRPr="000D5BA9">
        <w:rPr>
          <w:rFonts w:ascii="宋体" w:eastAsia="宋体" w:hAnsi="宋体" w:hint="eastAsia"/>
          <w:b w:val="0"/>
          <w:bCs/>
          <w:szCs w:val="18"/>
        </w:rPr>
        <w:t>kubectl</w:t>
      </w:r>
      <w:r w:rsidRPr="000D5BA9">
        <w:rPr>
          <w:rFonts w:ascii="宋体" w:eastAsia="宋体" w:hAnsi="宋体"/>
          <w:b w:val="0"/>
          <w:bCs/>
          <w:szCs w:val="18"/>
        </w:rPr>
        <w:t xml:space="preserve"> </w:t>
      </w:r>
      <w:r w:rsidR="007366E5" w:rsidRPr="000D5BA9">
        <w:rPr>
          <w:rFonts w:ascii="宋体" w:eastAsia="宋体" w:hAnsi="宋体"/>
          <w:b w:val="0"/>
          <w:bCs/>
          <w:szCs w:val="18"/>
        </w:rPr>
        <w:t xml:space="preserve"> </w:t>
      </w:r>
      <w:r w:rsidRPr="000D5BA9">
        <w:rPr>
          <w:rFonts w:ascii="宋体" w:eastAsia="宋体" w:hAnsi="宋体"/>
          <w:b w:val="0"/>
          <w:bCs/>
          <w:szCs w:val="18"/>
        </w:rPr>
        <w:t>delete -f  prometheus-</w:t>
      </w:r>
      <w:r w:rsidRPr="000D5BA9">
        <w:rPr>
          <w:rFonts w:ascii="宋体" w:eastAsia="宋体" w:hAnsi="宋体" w:hint="eastAsia"/>
          <w:b w:val="0"/>
          <w:bCs/>
          <w:szCs w:val="18"/>
        </w:rPr>
        <w:t>alertmanager</w:t>
      </w:r>
      <w:r w:rsidRPr="000D5BA9">
        <w:rPr>
          <w:rFonts w:ascii="宋体" w:eastAsia="宋体" w:hAnsi="宋体"/>
          <w:b w:val="0"/>
          <w:bCs/>
          <w:szCs w:val="18"/>
        </w:rPr>
        <w:t>-deploy.yaml</w:t>
      </w:r>
      <w:r w:rsidRPr="000D5BA9">
        <w:rPr>
          <w:rFonts w:ascii="宋体" w:eastAsia="宋体" w:hAnsi="宋体"/>
          <w:b w:val="0"/>
          <w:bCs/>
          <w:szCs w:val="18"/>
        </w:rPr>
        <w:br/>
      </w:r>
      <w:r w:rsidRPr="000D5BA9">
        <w:rPr>
          <w:rFonts w:ascii="宋体" w:eastAsia="宋体" w:hAnsi="宋体"/>
          <w:b w:val="0"/>
          <w:bCs/>
          <w:szCs w:val="18"/>
        </w:rPr>
        <w:lastRenderedPageBreak/>
        <w:t xml:space="preserve">kubectl </w:t>
      </w:r>
      <w:r w:rsidR="007366E5" w:rsidRPr="000D5BA9">
        <w:rPr>
          <w:rFonts w:ascii="宋体" w:eastAsia="宋体" w:hAnsi="宋体"/>
          <w:b w:val="0"/>
          <w:bCs/>
          <w:szCs w:val="18"/>
        </w:rPr>
        <w:t xml:space="preserve"> </w:t>
      </w:r>
      <w:r w:rsidRPr="000D5BA9">
        <w:rPr>
          <w:rFonts w:ascii="宋体" w:eastAsia="宋体" w:hAnsi="宋体"/>
          <w:b w:val="0"/>
          <w:bCs/>
          <w:szCs w:val="18"/>
        </w:rPr>
        <w:t>apply  -f prometheus-</w:t>
      </w:r>
      <w:r w:rsidRPr="000D5BA9">
        <w:rPr>
          <w:rFonts w:ascii="宋体" w:eastAsia="宋体" w:hAnsi="宋体" w:hint="eastAsia"/>
          <w:b w:val="0"/>
          <w:bCs/>
          <w:szCs w:val="18"/>
        </w:rPr>
        <w:t>alertmanager</w:t>
      </w:r>
      <w:r w:rsidRPr="000D5BA9">
        <w:rPr>
          <w:rFonts w:ascii="宋体" w:eastAsia="宋体" w:hAnsi="宋体"/>
          <w:b w:val="0"/>
          <w:bCs/>
          <w:szCs w:val="18"/>
        </w:rPr>
        <w:t>-deploy.yaml</w:t>
      </w:r>
    </w:p>
    <w:p w14:paraId="3466DABB" w14:textId="77777777" w:rsidR="00963035" w:rsidRPr="000D5BA9" w:rsidRDefault="00963035" w:rsidP="00963035">
      <w:pPr>
        <w:ind w:firstLine="361"/>
        <w:rPr>
          <w:rFonts w:ascii="宋体" w:eastAsia="宋体" w:hAnsi="宋体"/>
        </w:rPr>
      </w:pPr>
    </w:p>
    <w:p w14:paraId="039749A0" w14:textId="5DF038E5" w:rsidR="00CF2E22" w:rsidRPr="000D5BA9" w:rsidRDefault="00CF2E22" w:rsidP="00AD182E">
      <w:pPr>
        <w:ind w:leftChars="200" w:left="360" w:firstLineChars="0" w:firstLine="0"/>
        <w:rPr>
          <w:rFonts w:ascii="宋体" w:eastAsia="宋体" w:hAnsi="宋体"/>
          <w:b w:val="0"/>
          <w:bCs/>
          <w:szCs w:val="18"/>
        </w:rPr>
      </w:pPr>
    </w:p>
    <w:p w14:paraId="393C3636" w14:textId="415D16FB" w:rsidR="00E100FC" w:rsidRPr="000D5BA9" w:rsidRDefault="00E100FC" w:rsidP="00E100FC">
      <w:pPr>
        <w:pStyle w:val="1"/>
        <w:rPr>
          <w:bCs w:val="0"/>
          <w:szCs w:val="18"/>
        </w:rPr>
      </w:pPr>
      <w:r w:rsidRPr="000D5BA9">
        <w:rPr>
          <w:bCs w:val="0"/>
          <w:szCs w:val="18"/>
        </w:rPr>
        <w:t>15</w:t>
      </w:r>
      <w:r w:rsidRPr="000D5BA9">
        <w:rPr>
          <w:rFonts w:hint="eastAsia"/>
          <w:bCs w:val="0"/>
          <w:szCs w:val="18"/>
        </w:rPr>
        <w:t>、配置alertmanager</w:t>
      </w:r>
      <w:r w:rsidRPr="000D5BA9">
        <w:rPr>
          <w:bCs w:val="0"/>
          <w:szCs w:val="18"/>
        </w:rPr>
        <w:t>-</w:t>
      </w:r>
      <w:r w:rsidRPr="000D5BA9">
        <w:rPr>
          <w:rFonts w:hint="eastAsia"/>
          <w:bCs w:val="0"/>
          <w:szCs w:val="18"/>
        </w:rPr>
        <w:t>发送报警到微信</w:t>
      </w:r>
    </w:p>
    <w:p w14:paraId="0D1B3BAF"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1</w:t>
      </w:r>
      <w:r w:rsidRPr="000D5BA9">
        <w:rPr>
          <w:rFonts w:ascii="宋体" w:eastAsia="宋体" w:hAnsi="宋体" w:hint="eastAsia"/>
          <w:b w:val="0"/>
          <w:bCs/>
          <w:szCs w:val="18"/>
        </w:rPr>
        <w:t>注册企业微信</w:t>
      </w:r>
    </w:p>
    <w:p w14:paraId="68CD5741" w14:textId="77777777" w:rsidR="00831495" w:rsidRPr="000D5BA9" w:rsidRDefault="00831495" w:rsidP="002C40F2">
      <w:pPr>
        <w:ind w:leftChars="200" w:left="360" w:firstLineChars="0" w:firstLine="0"/>
        <w:rPr>
          <w:rFonts w:ascii="宋体" w:eastAsia="宋体" w:hAnsi="宋体"/>
          <w:b w:val="0"/>
          <w:bCs/>
          <w:szCs w:val="18"/>
        </w:rPr>
      </w:pPr>
    </w:p>
    <w:p w14:paraId="289938AC"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登陆网址：</w:t>
      </w:r>
    </w:p>
    <w:p w14:paraId="191FF315" w14:textId="77777777" w:rsidR="00831495" w:rsidRPr="000D5BA9" w:rsidRDefault="00000000" w:rsidP="002C40F2">
      <w:pPr>
        <w:ind w:leftChars="200" w:left="360" w:firstLineChars="0" w:firstLine="0"/>
        <w:rPr>
          <w:rFonts w:ascii="宋体" w:eastAsia="宋体" w:hAnsi="宋体"/>
          <w:b w:val="0"/>
          <w:bCs/>
          <w:szCs w:val="18"/>
        </w:rPr>
      </w:pPr>
      <w:hyperlink r:id="rId22" w:history="1">
        <w:r w:rsidR="00831495" w:rsidRPr="000D5BA9">
          <w:rPr>
            <w:rFonts w:ascii="宋体" w:eastAsia="宋体" w:hAnsi="宋体"/>
            <w:b w:val="0"/>
            <w:bCs/>
            <w:szCs w:val="18"/>
          </w:rPr>
          <w:t>https://work.weixin.qq.com/</w:t>
        </w:r>
      </w:hyperlink>
    </w:p>
    <w:p w14:paraId="79BD22E0" w14:textId="77777777" w:rsidR="00831495" w:rsidRPr="000D5BA9" w:rsidRDefault="00831495" w:rsidP="002C40F2">
      <w:pPr>
        <w:ind w:leftChars="200" w:left="360" w:firstLineChars="0" w:firstLine="0"/>
        <w:rPr>
          <w:rFonts w:ascii="宋体" w:eastAsia="宋体" w:hAnsi="宋体"/>
          <w:b w:val="0"/>
          <w:bCs/>
          <w:szCs w:val="18"/>
        </w:rPr>
      </w:pPr>
    </w:p>
    <w:p w14:paraId="67EFD8B1"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找到应用管理，创建应用</w:t>
      </w:r>
    </w:p>
    <w:p w14:paraId="7758FF19"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应用名字wechat</w:t>
      </w:r>
    </w:p>
    <w:p w14:paraId="2C3F6B81"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创建成功之后显示如下：</w:t>
      </w:r>
    </w:p>
    <w:p w14:paraId="180BEC70" w14:textId="77777777" w:rsidR="00831495" w:rsidRPr="000D5BA9" w:rsidRDefault="00831495" w:rsidP="00831495">
      <w:pPr>
        <w:ind w:firstLine="361"/>
        <w:rPr>
          <w:rFonts w:ascii="宋体" w:eastAsia="宋体" w:hAnsi="宋体"/>
          <w:noProof/>
        </w:rPr>
      </w:pPr>
    </w:p>
    <w:p w14:paraId="1C7A3D7C" w14:textId="77777777" w:rsidR="00831495" w:rsidRPr="000D5BA9" w:rsidRDefault="00831495" w:rsidP="00831495">
      <w:pPr>
        <w:ind w:firstLine="361"/>
        <w:rPr>
          <w:rFonts w:ascii="宋体" w:eastAsia="宋体" w:hAnsi="宋体"/>
          <w:noProof/>
        </w:rPr>
      </w:pPr>
      <w:r w:rsidRPr="000D5BA9">
        <w:rPr>
          <w:rFonts w:ascii="宋体" w:eastAsia="宋体" w:hAnsi="宋体"/>
          <w:noProof/>
        </w:rPr>
        <w:drawing>
          <wp:inline distT="0" distB="0" distL="0" distR="0" wp14:anchorId="7E8ED74B" wp14:editId="48E65FCB">
            <wp:extent cx="5274310" cy="2666365"/>
            <wp:effectExtent l="0" t="0" r="254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6365"/>
                    </a:xfrm>
                    <a:prstGeom prst="rect">
                      <a:avLst/>
                    </a:prstGeom>
                  </pic:spPr>
                </pic:pic>
              </a:graphicData>
            </a:graphic>
          </wp:inline>
        </w:drawing>
      </w:r>
    </w:p>
    <w:p w14:paraId="18958BC0" w14:textId="77777777" w:rsidR="00831495" w:rsidRPr="000D5BA9" w:rsidRDefault="00831495" w:rsidP="00831495">
      <w:pPr>
        <w:ind w:firstLine="361"/>
        <w:rPr>
          <w:rFonts w:ascii="宋体" w:eastAsia="宋体" w:hAnsi="宋体"/>
        </w:rPr>
      </w:pPr>
    </w:p>
    <w:p w14:paraId="3C1F0617" w14:textId="77777777" w:rsidR="00831495" w:rsidRPr="000D5BA9" w:rsidRDefault="00831495" w:rsidP="00831495">
      <w:pPr>
        <w:ind w:firstLine="361"/>
        <w:rPr>
          <w:rFonts w:ascii="宋体" w:eastAsia="宋体" w:hAnsi="宋体"/>
        </w:rPr>
      </w:pPr>
    </w:p>
    <w:p w14:paraId="0D3962D2"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AgentId</w:t>
      </w:r>
      <w:r w:rsidRPr="000D5BA9">
        <w:rPr>
          <w:rFonts w:ascii="宋体" w:eastAsia="宋体" w:hAnsi="宋体" w:hint="eastAsia"/>
          <w:b w:val="0"/>
          <w:bCs/>
          <w:szCs w:val="18"/>
        </w:rPr>
        <w:t>：</w:t>
      </w:r>
      <w:r w:rsidRPr="000D5BA9">
        <w:rPr>
          <w:rFonts w:ascii="宋体" w:eastAsia="宋体" w:hAnsi="宋体"/>
          <w:b w:val="0"/>
          <w:bCs/>
          <w:szCs w:val="18"/>
        </w:rPr>
        <w:t>1000003</w:t>
      </w:r>
    </w:p>
    <w:p w14:paraId="6D90CA2F"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Secret</w:t>
      </w:r>
      <w:r w:rsidRPr="000D5BA9">
        <w:rPr>
          <w:rFonts w:ascii="宋体" w:eastAsia="宋体" w:hAnsi="宋体" w:hint="eastAsia"/>
          <w:b w:val="0"/>
          <w:bCs/>
          <w:szCs w:val="18"/>
        </w:rPr>
        <w:t>：</w:t>
      </w:r>
      <w:r w:rsidRPr="000D5BA9">
        <w:rPr>
          <w:rFonts w:ascii="宋体" w:eastAsia="宋体" w:hAnsi="宋体"/>
          <w:b w:val="0"/>
          <w:bCs/>
          <w:szCs w:val="18"/>
        </w:rPr>
        <w:t>Ov5SWq_JqrolsOj6dD4Jg9qaMu1TTaDzVTCrXHcjlFs</w:t>
      </w:r>
    </w:p>
    <w:p w14:paraId="07A79444" w14:textId="77777777" w:rsidR="00831495" w:rsidRPr="000D5BA9" w:rsidRDefault="00831495" w:rsidP="002C40F2">
      <w:pPr>
        <w:ind w:firstLineChars="0" w:firstLine="0"/>
        <w:rPr>
          <w:rFonts w:ascii="宋体" w:eastAsia="宋体" w:hAnsi="宋体"/>
          <w:b w:val="0"/>
          <w:bCs/>
          <w:szCs w:val="18"/>
        </w:rPr>
      </w:pPr>
    </w:p>
    <w:p w14:paraId="42EFAC60"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2.</w:t>
      </w:r>
      <w:r w:rsidRPr="000D5BA9">
        <w:rPr>
          <w:rFonts w:ascii="宋体" w:eastAsia="宋体" w:hAnsi="宋体" w:hint="eastAsia"/>
          <w:b w:val="0"/>
          <w:bCs/>
          <w:szCs w:val="18"/>
        </w:rPr>
        <w:t>修改alertmanager</w:t>
      </w:r>
      <w:r w:rsidRPr="000D5BA9">
        <w:rPr>
          <w:rFonts w:ascii="宋体" w:eastAsia="宋体" w:hAnsi="宋体"/>
          <w:b w:val="0"/>
          <w:bCs/>
          <w:szCs w:val="18"/>
        </w:rPr>
        <w:t>-</w:t>
      </w:r>
      <w:r w:rsidRPr="000D5BA9">
        <w:rPr>
          <w:rFonts w:ascii="宋体" w:eastAsia="宋体" w:hAnsi="宋体" w:hint="eastAsia"/>
          <w:b w:val="0"/>
          <w:bCs/>
          <w:szCs w:val="18"/>
        </w:rPr>
        <w:t>cm</w:t>
      </w:r>
      <w:r w:rsidRPr="000D5BA9">
        <w:rPr>
          <w:rFonts w:ascii="宋体" w:eastAsia="宋体" w:hAnsi="宋体"/>
          <w:b w:val="0"/>
          <w:bCs/>
          <w:szCs w:val="18"/>
        </w:rPr>
        <w:t>.yaml</w:t>
      </w:r>
    </w:p>
    <w:p w14:paraId="7FB4B723" w14:textId="77777777" w:rsidR="00831495" w:rsidRPr="000D5BA9" w:rsidRDefault="00831495" w:rsidP="002C40F2">
      <w:pPr>
        <w:ind w:leftChars="200" w:left="360" w:firstLineChars="0" w:firstLine="0"/>
        <w:rPr>
          <w:rFonts w:ascii="宋体" w:eastAsia="宋体" w:hAnsi="宋体"/>
          <w:b w:val="0"/>
          <w:bCs/>
          <w:szCs w:val="18"/>
        </w:rPr>
      </w:pPr>
    </w:p>
    <w:p w14:paraId="52E2B8DE"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global:</w:t>
      </w:r>
    </w:p>
    <w:p w14:paraId="5EDAFFED"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smtp_smarthost: 'smtp.163.com:25'</w:t>
      </w:r>
    </w:p>
    <w:p w14:paraId="12991ACA" w14:textId="4953C9B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smtp_from: '1501157</w:t>
      </w:r>
      <w:r w:rsidR="002C40F2" w:rsidRPr="000D5BA9">
        <w:rPr>
          <w:rFonts w:ascii="宋体" w:eastAsia="宋体" w:hAnsi="宋体"/>
          <w:b w:val="0"/>
          <w:bCs/>
          <w:szCs w:val="18"/>
        </w:rPr>
        <w:t>2657</w:t>
      </w:r>
      <w:r w:rsidRPr="000D5BA9">
        <w:rPr>
          <w:rFonts w:ascii="宋体" w:eastAsia="宋体" w:hAnsi="宋体"/>
          <w:b w:val="0"/>
          <w:bCs/>
          <w:szCs w:val="18"/>
        </w:rPr>
        <w:t>@163.com'</w:t>
      </w:r>
    </w:p>
    <w:p w14:paraId="16A57C3F" w14:textId="29DDC6A8"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smtp_auth_username: '1501157</w:t>
      </w:r>
      <w:r w:rsidR="002C40F2" w:rsidRPr="000D5BA9">
        <w:rPr>
          <w:rFonts w:ascii="宋体" w:eastAsia="宋体" w:hAnsi="宋体"/>
          <w:b w:val="0"/>
          <w:bCs/>
          <w:szCs w:val="18"/>
        </w:rPr>
        <w:t>2657</w:t>
      </w:r>
      <w:r w:rsidRPr="000D5BA9">
        <w:rPr>
          <w:rFonts w:ascii="宋体" w:eastAsia="宋体" w:hAnsi="宋体"/>
          <w:b w:val="0"/>
          <w:bCs/>
          <w:szCs w:val="18"/>
        </w:rPr>
        <w:t>'</w:t>
      </w:r>
    </w:p>
    <w:p w14:paraId="659C2D97" w14:textId="62A17CFA"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smtp_auth_password: '</w:t>
      </w:r>
      <w:r w:rsidR="002C40F2" w:rsidRPr="000D5BA9">
        <w:rPr>
          <w:rFonts w:ascii="宋体" w:eastAsia="宋体" w:hAnsi="宋体"/>
        </w:rPr>
        <w:t>BGWHYUOSOOHWEUJM</w:t>
      </w:r>
      <w:r w:rsidRPr="000D5BA9">
        <w:rPr>
          <w:rFonts w:ascii="宋体" w:eastAsia="宋体" w:hAnsi="宋体"/>
          <w:b w:val="0"/>
          <w:bCs/>
          <w:szCs w:val="18"/>
        </w:rPr>
        <w:t>'</w:t>
      </w:r>
    </w:p>
    <w:p w14:paraId="338DD63E"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smtp_require_tls: false</w:t>
      </w:r>
    </w:p>
    <w:p w14:paraId="6360E0F0"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route:</w:t>
      </w:r>
    </w:p>
    <w:p w14:paraId="16A23DEB"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group_by: [alertname]</w:t>
      </w:r>
    </w:p>
    <w:p w14:paraId="692E14F8"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group_wait: 10s</w:t>
      </w:r>
    </w:p>
    <w:p w14:paraId="27E75B91"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lastRenderedPageBreak/>
        <w:t xml:space="preserve">    group_interval: 10s</w:t>
      </w:r>
    </w:p>
    <w:p w14:paraId="71B08B9C"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repeat_interval: 3m</w:t>
      </w:r>
    </w:p>
    <w:p w14:paraId="1CE8D9E2"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receiver: "prometheus"</w:t>
      </w:r>
    </w:p>
    <w:p w14:paraId="2BFB7078"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receivers:</w:t>
      </w:r>
    </w:p>
    <w:p w14:paraId="68167C5D"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name: 'prometheus'</w:t>
      </w:r>
    </w:p>
    <w:p w14:paraId="41ADF4A5"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wechat_configs:</w:t>
      </w:r>
    </w:p>
    <w:p w14:paraId="498F3741"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 corp_id: wwa82df90a693abb15</w:t>
      </w:r>
    </w:p>
    <w:p w14:paraId="1647A63C"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to_user: '@all'</w:t>
      </w:r>
    </w:p>
    <w:p w14:paraId="55C11BAB"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agent_id: 1000003</w:t>
      </w:r>
    </w:p>
    <w:p w14:paraId="6C4F6116"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    api_secret: Ov5SWq_JqrolsOj6dD4Jg9qaMu1TTaDzVTCrXHcjlFs</w:t>
      </w:r>
    </w:p>
    <w:p w14:paraId="3578B9B2" w14:textId="77777777" w:rsidR="00831495" w:rsidRPr="000D5BA9" w:rsidRDefault="00831495" w:rsidP="002C40F2">
      <w:pPr>
        <w:ind w:firstLineChars="0" w:firstLine="0"/>
        <w:rPr>
          <w:rFonts w:ascii="宋体" w:eastAsia="宋体" w:hAnsi="宋体"/>
          <w:b w:val="0"/>
          <w:bCs/>
          <w:szCs w:val="18"/>
        </w:rPr>
      </w:pPr>
    </w:p>
    <w:p w14:paraId="7378BE59"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参数说明：</w:t>
      </w:r>
    </w:p>
    <w:p w14:paraId="7A2B509E"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xml:space="preserve">secret: 企业微信("企业应用"--&gt;"自定应用"[Prometheus]--&gt; "Secret") </w:t>
      </w:r>
    </w:p>
    <w:p w14:paraId="6AC0BA00"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wechat是本人自创建应用名称</w:t>
      </w:r>
      <w:r w:rsidRPr="000D5BA9">
        <w:rPr>
          <w:rFonts w:ascii="宋体" w:eastAsia="宋体" w:hAnsi="宋体"/>
          <w:b w:val="0"/>
          <w:bCs/>
          <w:szCs w:val="18"/>
        </w:rPr>
        <w:br/>
        <w:t>corp_id: 企业信息("我的企业"---&gt;"CorpID"[在底部])</w:t>
      </w:r>
      <w:r w:rsidRPr="000D5BA9">
        <w:rPr>
          <w:rFonts w:ascii="宋体" w:eastAsia="宋体" w:hAnsi="宋体"/>
          <w:b w:val="0"/>
          <w:bCs/>
          <w:szCs w:val="18"/>
        </w:rPr>
        <w:br/>
        <w:t xml:space="preserve">agent_id: 企业微信("企业应用"--&gt;"自定应用"[Prometheus]--&gt; "AgentId") </w:t>
      </w:r>
    </w:p>
    <w:p w14:paraId="7EAC94E5"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wechat是自创建应用名称</w:t>
      </w:r>
      <w:r w:rsidRPr="000D5BA9">
        <w:rPr>
          <w:rFonts w:ascii="宋体" w:eastAsia="宋体" w:hAnsi="宋体" w:hint="eastAsia"/>
          <w:b w:val="0"/>
          <w:bCs/>
          <w:szCs w:val="18"/>
        </w:rPr>
        <w:t xml:space="preserve"> #在这创建的应用名字是</w:t>
      </w:r>
      <w:r w:rsidRPr="000D5BA9">
        <w:rPr>
          <w:rFonts w:ascii="宋体" w:eastAsia="宋体" w:hAnsi="宋体"/>
          <w:b w:val="0"/>
          <w:bCs/>
          <w:szCs w:val="18"/>
        </w:rPr>
        <w:t>wechat</w:t>
      </w:r>
      <w:r w:rsidRPr="000D5BA9">
        <w:rPr>
          <w:rFonts w:ascii="宋体" w:eastAsia="宋体" w:hAnsi="宋体" w:hint="eastAsia"/>
          <w:b w:val="0"/>
          <w:bCs/>
          <w:szCs w:val="18"/>
        </w:rPr>
        <w:t>，那么在配置route时，receiver也应该是Prometheus</w:t>
      </w:r>
    </w:p>
    <w:p w14:paraId="3DD921E8"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to_user: '@all' :</w:t>
      </w:r>
      <w:r w:rsidRPr="000D5BA9">
        <w:rPr>
          <w:rFonts w:ascii="宋体" w:eastAsia="宋体" w:hAnsi="宋体" w:hint="eastAsia"/>
          <w:b w:val="0"/>
          <w:bCs/>
          <w:szCs w:val="18"/>
        </w:rPr>
        <w:t>发送报警到所有人</w:t>
      </w:r>
    </w:p>
    <w:p w14:paraId="26CF882F" w14:textId="0F4B2D20" w:rsidR="00831495" w:rsidRPr="000D5BA9" w:rsidRDefault="00831495" w:rsidP="002C40F2">
      <w:pPr>
        <w:ind w:firstLineChars="0" w:firstLine="0"/>
        <w:rPr>
          <w:rFonts w:ascii="宋体" w:eastAsia="宋体" w:hAnsi="宋体"/>
          <w:b w:val="0"/>
          <w:bCs/>
          <w:szCs w:val="18"/>
        </w:rPr>
      </w:pPr>
    </w:p>
    <w:p w14:paraId="0C370EB8" w14:textId="780D7F41" w:rsidR="00831495" w:rsidRPr="000D5BA9" w:rsidRDefault="00831495" w:rsidP="00C2382B">
      <w:pPr>
        <w:ind w:leftChars="200" w:left="360" w:firstLineChars="0" w:firstLine="0"/>
        <w:rPr>
          <w:rFonts w:ascii="宋体" w:eastAsia="宋体" w:hAnsi="宋体"/>
          <w:b w:val="0"/>
          <w:bCs/>
          <w:szCs w:val="18"/>
        </w:rPr>
      </w:pPr>
      <w:r w:rsidRPr="000D5BA9">
        <w:rPr>
          <w:rFonts w:ascii="宋体" w:eastAsia="宋体" w:hAnsi="宋体" w:hint="eastAsia"/>
          <w:b w:val="0"/>
          <w:bCs/>
          <w:szCs w:val="18"/>
        </w:rPr>
        <w:t>3</w:t>
      </w:r>
      <w:r w:rsidRPr="000D5BA9">
        <w:rPr>
          <w:rFonts w:ascii="宋体" w:eastAsia="宋体" w:hAnsi="宋体"/>
          <w:b w:val="0"/>
          <w:bCs/>
          <w:szCs w:val="18"/>
        </w:rPr>
        <w:t>.</w:t>
      </w:r>
      <w:r w:rsidRPr="000D5BA9">
        <w:rPr>
          <w:rFonts w:ascii="宋体" w:eastAsia="宋体" w:hAnsi="宋体" w:hint="eastAsia"/>
          <w:b w:val="0"/>
          <w:bCs/>
          <w:szCs w:val="18"/>
        </w:rPr>
        <w:t>配置自定义告警模板</w:t>
      </w:r>
    </w:p>
    <w:p w14:paraId="373C6829"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cat template_wechat.tmpl</w:t>
      </w:r>
    </w:p>
    <w:p w14:paraId="2374CA06"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define "wechat.default.message" }}</w:t>
      </w:r>
    </w:p>
    <w:p w14:paraId="52770A44"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range .Alerts }}</w:t>
      </w:r>
    </w:p>
    <w:p w14:paraId="3BD1B47C"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========start==========</w:t>
      </w:r>
    </w:p>
    <w:p w14:paraId="7705D475"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告警程序：</w:t>
      </w:r>
      <w:r w:rsidRPr="000D5BA9">
        <w:rPr>
          <w:rFonts w:ascii="宋体" w:eastAsia="宋体" w:hAnsi="宋体"/>
          <w:b w:val="0"/>
          <w:bCs/>
          <w:szCs w:val="18"/>
        </w:rPr>
        <w:t>node_exporter</w:t>
      </w:r>
    </w:p>
    <w:p w14:paraId="35B47D6C"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告警名称：</w:t>
      </w:r>
      <w:r w:rsidRPr="000D5BA9">
        <w:rPr>
          <w:rFonts w:ascii="宋体" w:eastAsia="宋体" w:hAnsi="宋体"/>
          <w:b w:val="0"/>
          <w:bCs/>
          <w:szCs w:val="18"/>
        </w:rPr>
        <w:t>{{ .Labels.alertname }}</w:t>
      </w:r>
    </w:p>
    <w:p w14:paraId="683C67E2"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故障主机</w:t>
      </w:r>
      <w:r w:rsidRPr="000D5BA9">
        <w:rPr>
          <w:rFonts w:ascii="宋体" w:eastAsia="宋体" w:hAnsi="宋体"/>
          <w:b w:val="0"/>
          <w:bCs/>
          <w:szCs w:val="18"/>
        </w:rPr>
        <w:t>: {{ .Labels.instance }}</w:t>
      </w:r>
    </w:p>
    <w:p w14:paraId="706A2629"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告警主题</w:t>
      </w:r>
      <w:r w:rsidRPr="000D5BA9">
        <w:rPr>
          <w:rFonts w:ascii="宋体" w:eastAsia="宋体" w:hAnsi="宋体"/>
          <w:b w:val="0"/>
          <w:bCs/>
          <w:szCs w:val="18"/>
        </w:rPr>
        <w:t>: {{ .Annotations.summary }}</w:t>
      </w:r>
    </w:p>
    <w:p w14:paraId="3346E3AA"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hint="eastAsia"/>
          <w:b w:val="0"/>
          <w:bCs/>
          <w:szCs w:val="18"/>
        </w:rPr>
        <w:t>告警信息</w:t>
      </w:r>
      <w:r w:rsidRPr="000D5BA9">
        <w:rPr>
          <w:rFonts w:ascii="宋体" w:eastAsia="宋体" w:hAnsi="宋体"/>
          <w:b w:val="0"/>
          <w:bCs/>
          <w:szCs w:val="18"/>
        </w:rPr>
        <w:t>: {{ .Annotations.description }}</w:t>
      </w:r>
    </w:p>
    <w:p w14:paraId="4198B278"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========end==========</w:t>
      </w:r>
    </w:p>
    <w:p w14:paraId="1A038AE6" w14:textId="77777777" w:rsidR="00831495" w:rsidRPr="000D5BA9" w:rsidRDefault="00831495" w:rsidP="002C40F2">
      <w:pPr>
        <w:ind w:leftChars="200" w:left="360" w:firstLineChars="0" w:firstLine="0"/>
        <w:rPr>
          <w:rFonts w:ascii="宋体" w:eastAsia="宋体" w:hAnsi="宋体"/>
          <w:b w:val="0"/>
          <w:bCs/>
          <w:szCs w:val="18"/>
        </w:rPr>
      </w:pPr>
      <w:r w:rsidRPr="000D5BA9">
        <w:rPr>
          <w:rFonts w:ascii="宋体" w:eastAsia="宋体" w:hAnsi="宋体"/>
          <w:b w:val="0"/>
          <w:bCs/>
          <w:szCs w:val="18"/>
        </w:rPr>
        <w:t>{{ end }}</w:t>
      </w:r>
    </w:p>
    <w:p w14:paraId="63C384C0" w14:textId="212DBDC2" w:rsidR="00CF2E22" w:rsidRPr="000D5BA9" w:rsidRDefault="00831495" w:rsidP="00414FEA">
      <w:pPr>
        <w:ind w:leftChars="200" w:left="360" w:firstLineChars="0" w:firstLine="0"/>
        <w:rPr>
          <w:rFonts w:ascii="宋体" w:eastAsia="宋体" w:hAnsi="宋体"/>
          <w:b w:val="0"/>
          <w:bCs/>
          <w:szCs w:val="18"/>
        </w:rPr>
      </w:pPr>
      <w:r w:rsidRPr="000D5BA9">
        <w:rPr>
          <w:rFonts w:ascii="宋体" w:eastAsia="宋体" w:hAnsi="宋体"/>
          <w:b w:val="0"/>
          <w:bCs/>
          <w:szCs w:val="18"/>
        </w:rPr>
        <w:t>{{ end }}</w:t>
      </w:r>
    </w:p>
    <w:p w14:paraId="72D57E03" w14:textId="03501E52" w:rsidR="0013522E" w:rsidRPr="000D5BA9" w:rsidRDefault="0013522E" w:rsidP="00414FEA">
      <w:pPr>
        <w:ind w:leftChars="200" w:left="360" w:firstLineChars="0" w:firstLine="0"/>
        <w:rPr>
          <w:rFonts w:ascii="宋体" w:eastAsia="宋体" w:hAnsi="宋体"/>
          <w:b w:val="0"/>
          <w:bCs/>
          <w:szCs w:val="18"/>
        </w:rPr>
      </w:pPr>
    </w:p>
    <w:p w14:paraId="33A7F28D" w14:textId="4D10DEFF" w:rsidR="0013522E" w:rsidRPr="000D5BA9" w:rsidRDefault="0013522E" w:rsidP="00414FEA">
      <w:pPr>
        <w:ind w:leftChars="200" w:left="360" w:firstLineChars="0" w:firstLine="0"/>
        <w:rPr>
          <w:rFonts w:ascii="宋体" w:eastAsia="宋体" w:hAnsi="宋体"/>
          <w:b w:val="0"/>
          <w:bCs/>
          <w:szCs w:val="18"/>
        </w:rPr>
      </w:pPr>
    </w:p>
    <w:p w14:paraId="27502D97" w14:textId="70F71E6C" w:rsidR="0013522E" w:rsidRPr="000D5BA9" w:rsidRDefault="0013522E" w:rsidP="0013522E">
      <w:pPr>
        <w:pStyle w:val="1"/>
        <w:rPr>
          <w:bCs w:val="0"/>
          <w:szCs w:val="18"/>
        </w:rPr>
      </w:pPr>
      <w:r w:rsidRPr="000D5BA9">
        <w:rPr>
          <w:bCs w:val="0"/>
          <w:szCs w:val="18"/>
        </w:rPr>
        <w:t>1</w:t>
      </w:r>
      <w:r w:rsidR="00B65557" w:rsidRPr="000D5BA9">
        <w:rPr>
          <w:bCs w:val="0"/>
          <w:szCs w:val="18"/>
        </w:rPr>
        <w:t>6</w:t>
      </w:r>
      <w:r w:rsidRPr="000D5BA9">
        <w:rPr>
          <w:rFonts w:hint="eastAsia"/>
          <w:bCs w:val="0"/>
          <w:szCs w:val="18"/>
        </w:rPr>
        <w:t>、</w:t>
      </w:r>
      <w:r w:rsidR="00B65557" w:rsidRPr="000D5BA9">
        <w:rPr>
          <w:rFonts w:hint="eastAsia"/>
          <w:bCs w:val="0"/>
          <w:szCs w:val="18"/>
        </w:rPr>
        <w:t>Prometheus</w:t>
      </w:r>
      <w:r w:rsidR="00B65557" w:rsidRPr="000D5BA9">
        <w:rPr>
          <w:bCs w:val="0"/>
          <w:szCs w:val="18"/>
        </w:rPr>
        <w:t xml:space="preserve"> </w:t>
      </w:r>
      <w:r w:rsidR="00B65557" w:rsidRPr="000D5BA9">
        <w:rPr>
          <w:rFonts w:hint="eastAsia"/>
          <w:bCs w:val="0"/>
          <w:szCs w:val="18"/>
        </w:rPr>
        <w:t>PromQ</w:t>
      </w:r>
      <w:r w:rsidR="002952BA" w:rsidRPr="000D5BA9">
        <w:rPr>
          <w:rFonts w:hint="eastAsia"/>
          <w:bCs w:val="0"/>
          <w:szCs w:val="18"/>
        </w:rPr>
        <w:t>L</w:t>
      </w:r>
      <w:r w:rsidR="00B65557" w:rsidRPr="000D5BA9">
        <w:rPr>
          <w:rFonts w:hint="eastAsia"/>
          <w:bCs w:val="0"/>
          <w:szCs w:val="18"/>
        </w:rPr>
        <w:t>语法</w:t>
      </w:r>
    </w:p>
    <w:p w14:paraId="609D7BFD" w14:textId="0026FFF8" w:rsidR="00B65557" w:rsidRPr="000D5BA9" w:rsidRDefault="004A36D1" w:rsidP="00B65557">
      <w:pPr>
        <w:ind w:firstLine="361"/>
        <w:rPr>
          <w:rFonts w:ascii="宋体" w:eastAsia="宋体" w:hAnsi="宋体"/>
        </w:rPr>
      </w:pPr>
      <w:r w:rsidRPr="000D5BA9">
        <w:rPr>
          <w:rFonts w:ascii="宋体" w:eastAsia="宋体" w:hAnsi="宋体"/>
        </w:rPr>
        <w:t>PromQL（Prometheus Query Language）是 Prometheus 自己开发的表达式语言，语言表现力很丰富，内置函数也很多。使用它可以对时序数据进行筛选和聚合。</w:t>
      </w:r>
    </w:p>
    <w:p w14:paraId="733689EF" w14:textId="0E56828D" w:rsidR="00495B65" w:rsidRPr="000D5BA9" w:rsidRDefault="00495B65" w:rsidP="00B65557">
      <w:pPr>
        <w:ind w:firstLine="361"/>
        <w:rPr>
          <w:rFonts w:ascii="宋体" w:eastAsia="宋体" w:hAnsi="宋体"/>
        </w:rPr>
      </w:pPr>
    </w:p>
    <w:p w14:paraId="4D830D5A" w14:textId="3D0B5F0D" w:rsidR="00A56EBD" w:rsidRPr="000D5BA9" w:rsidRDefault="00495B65" w:rsidP="00A56EBD">
      <w:pPr>
        <w:pStyle w:val="2"/>
      </w:pPr>
      <w:r w:rsidRPr="000D5BA9">
        <w:t xml:space="preserve">16.1 </w:t>
      </w:r>
      <w:r w:rsidRPr="000D5BA9">
        <w:rPr>
          <w:rFonts w:hint="eastAsia"/>
        </w:rPr>
        <w:t>数据类型</w:t>
      </w:r>
    </w:p>
    <w:p w14:paraId="115C8D8E" w14:textId="77777777" w:rsidR="003277AE" w:rsidRPr="000D5BA9" w:rsidRDefault="003277AE" w:rsidP="00A56EBD">
      <w:pPr>
        <w:ind w:firstLine="361"/>
        <w:rPr>
          <w:rFonts w:ascii="宋体" w:eastAsia="宋体" w:hAnsi="宋体"/>
        </w:rPr>
      </w:pPr>
      <w:r w:rsidRPr="000D5BA9">
        <w:rPr>
          <w:rFonts w:ascii="宋体" w:eastAsia="宋体" w:hAnsi="宋体"/>
        </w:rPr>
        <w:t>PromQL 表达式计算出来的值有以下几种类型：</w:t>
      </w:r>
    </w:p>
    <w:p w14:paraId="26AF3111" w14:textId="77777777" w:rsidR="003277AE" w:rsidRPr="000D5BA9" w:rsidRDefault="003277AE" w:rsidP="00A56EBD">
      <w:pPr>
        <w:ind w:firstLine="361"/>
        <w:rPr>
          <w:rFonts w:ascii="宋体" w:eastAsia="宋体" w:hAnsi="宋体"/>
        </w:rPr>
      </w:pPr>
      <w:r w:rsidRPr="000D5BA9">
        <w:rPr>
          <w:rFonts w:ascii="宋体" w:eastAsia="宋体" w:hAnsi="宋体"/>
        </w:rPr>
        <w:t>瞬时向量 (Instant vector): 一组时序，每个时序只有一个采样值</w:t>
      </w:r>
    </w:p>
    <w:p w14:paraId="29FA20A9" w14:textId="77777777" w:rsidR="003277AE" w:rsidRPr="000D5BA9" w:rsidRDefault="003277AE" w:rsidP="00A56EBD">
      <w:pPr>
        <w:ind w:firstLine="361"/>
        <w:rPr>
          <w:rFonts w:ascii="宋体" w:eastAsia="宋体" w:hAnsi="宋体"/>
        </w:rPr>
      </w:pPr>
      <w:r w:rsidRPr="000D5BA9">
        <w:rPr>
          <w:rFonts w:ascii="宋体" w:eastAsia="宋体" w:hAnsi="宋体"/>
        </w:rPr>
        <w:t>区间向量 (Range vector): 一组时序，每个时序包含一段时间内的多个采样值</w:t>
      </w:r>
    </w:p>
    <w:p w14:paraId="7BC3B1CE" w14:textId="77777777" w:rsidR="003277AE" w:rsidRPr="000D5BA9" w:rsidRDefault="003277AE" w:rsidP="00A56EBD">
      <w:pPr>
        <w:ind w:firstLine="361"/>
        <w:rPr>
          <w:rFonts w:ascii="宋体" w:eastAsia="宋体" w:hAnsi="宋体"/>
        </w:rPr>
      </w:pPr>
      <w:r w:rsidRPr="000D5BA9">
        <w:rPr>
          <w:rFonts w:ascii="宋体" w:eastAsia="宋体" w:hAnsi="宋体"/>
        </w:rPr>
        <w:lastRenderedPageBreak/>
        <w:t>标量数据 (Scalar): 一个浮点数</w:t>
      </w:r>
    </w:p>
    <w:p w14:paraId="17CF24F2" w14:textId="784A558E" w:rsidR="00495B65" w:rsidRPr="000D5BA9" w:rsidRDefault="003277AE" w:rsidP="00A56EBD">
      <w:pPr>
        <w:ind w:firstLine="361"/>
        <w:rPr>
          <w:rFonts w:ascii="宋体" w:eastAsia="宋体" w:hAnsi="宋体"/>
        </w:rPr>
      </w:pPr>
      <w:r w:rsidRPr="000D5BA9">
        <w:rPr>
          <w:rFonts w:ascii="宋体" w:eastAsia="宋体" w:hAnsi="宋体"/>
        </w:rPr>
        <w:t>字符串 (String): 一个字符串，暂时未用</w:t>
      </w:r>
    </w:p>
    <w:p w14:paraId="56C10EA3" w14:textId="77777777" w:rsidR="00A56EBD" w:rsidRPr="000D5BA9" w:rsidRDefault="00A56EBD" w:rsidP="00A56EBD">
      <w:pPr>
        <w:ind w:firstLine="361"/>
        <w:rPr>
          <w:rFonts w:ascii="宋体" w:eastAsia="宋体" w:hAnsi="宋体"/>
        </w:rPr>
      </w:pPr>
    </w:p>
    <w:p w14:paraId="1B47A9F7" w14:textId="349D5567" w:rsidR="0013522E" w:rsidRPr="000D5BA9" w:rsidRDefault="00A56EBD" w:rsidP="00A56EBD">
      <w:pPr>
        <w:pStyle w:val="3"/>
        <w:rPr>
          <w:rFonts w:ascii="宋体" w:eastAsia="宋体" w:hAnsi="宋体"/>
          <w:szCs w:val="22"/>
        </w:rPr>
      </w:pPr>
      <w:r w:rsidRPr="000D5BA9">
        <w:rPr>
          <w:rFonts w:ascii="宋体" w:eastAsia="宋体" w:hAnsi="宋体" w:hint="eastAsia"/>
        </w:rPr>
        <w:t>1</w:t>
      </w:r>
      <w:r w:rsidRPr="000D5BA9">
        <w:rPr>
          <w:rFonts w:ascii="宋体" w:eastAsia="宋体" w:hAnsi="宋体"/>
        </w:rPr>
        <w:t xml:space="preserve">6.1.1 </w:t>
      </w:r>
      <w:r w:rsidRPr="000D5BA9">
        <w:rPr>
          <w:rFonts w:ascii="宋体" w:eastAsia="宋体" w:hAnsi="宋体"/>
          <w:szCs w:val="22"/>
        </w:rPr>
        <w:t>瞬时向量</w:t>
      </w:r>
      <w:r w:rsidR="008A0F27" w:rsidRPr="000D5BA9">
        <w:rPr>
          <w:rFonts w:ascii="宋体" w:eastAsia="宋体" w:hAnsi="宋体" w:hint="eastAsia"/>
          <w:szCs w:val="22"/>
        </w:rPr>
        <w:t>选择器</w:t>
      </w:r>
    </w:p>
    <w:p w14:paraId="4E01FB1D" w14:textId="514C2823" w:rsidR="00A56EBD" w:rsidRPr="000D5BA9" w:rsidRDefault="00A56EBD" w:rsidP="00A56EBD">
      <w:pPr>
        <w:ind w:firstLine="361"/>
        <w:rPr>
          <w:rFonts w:ascii="宋体" w:eastAsia="宋体" w:hAnsi="宋体"/>
        </w:rPr>
      </w:pPr>
      <w:r w:rsidRPr="000D5BA9">
        <w:rPr>
          <w:rFonts w:ascii="宋体" w:eastAsia="宋体" w:hAnsi="宋体"/>
        </w:rPr>
        <w:t>瞬时向量选择器用来选择一组时序在某个采样点的采样值。</w:t>
      </w:r>
      <w:r w:rsidRPr="000D5BA9">
        <w:rPr>
          <w:rFonts w:ascii="宋体" w:eastAsia="宋体" w:hAnsi="宋体"/>
        </w:rPr>
        <w:br/>
        <w:t>最简单的情况就是指定一个度量指标，选择出所有属于该度量指标的时序的当前采样值。比如下面的表达式：</w:t>
      </w:r>
    </w:p>
    <w:p w14:paraId="71AC9F0D" w14:textId="751B0299" w:rsidR="00F73F8D" w:rsidRPr="000D5BA9" w:rsidRDefault="00F73F8D" w:rsidP="00A56EBD">
      <w:pPr>
        <w:ind w:firstLine="361"/>
        <w:rPr>
          <w:rFonts w:ascii="宋体" w:eastAsia="宋体" w:hAnsi="宋体"/>
        </w:rPr>
      </w:pPr>
      <w:r w:rsidRPr="000D5BA9">
        <w:rPr>
          <w:rFonts w:ascii="宋体" w:eastAsia="宋体" w:hAnsi="宋体"/>
        </w:rPr>
        <w:t>apiserver_request_total</w:t>
      </w:r>
    </w:p>
    <w:p w14:paraId="283FB0ED" w14:textId="75245BDA" w:rsidR="00C4561F" w:rsidRPr="000D5BA9" w:rsidRDefault="00C4561F" w:rsidP="00A56EBD">
      <w:pPr>
        <w:ind w:firstLine="361"/>
        <w:rPr>
          <w:rFonts w:ascii="宋体" w:eastAsia="宋体" w:hAnsi="宋体"/>
        </w:rPr>
      </w:pPr>
      <w:r w:rsidRPr="000D5BA9">
        <w:rPr>
          <w:rFonts w:ascii="宋体" w:eastAsia="宋体" w:hAnsi="宋体"/>
          <w:noProof/>
        </w:rPr>
        <w:drawing>
          <wp:inline distT="0" distB="0" distL="0" distR="0" wp14:anchorId="0EE4ABB7" wp14:editId="29B5E13F">
            <wp:extent cx="5274310" cy="706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06120"/>
                    </a:xfrm>
                    <a:prstGeom prst="rect">
                      <a:avLst/>
                    </a:prstGeom>
                  </pic:spPr>
                </pic:pic>
              </a:graphicData>
            </a:graphic>
          </wp:inline>
        </w:drawing>
      </w:r>
    </w:p>
    <w:p w14:paraId="7842920D" w14:textId="77777777" w:rsidR="00FB510E" w:rsidRPr="000D5BA9" w:rsidRDefault="00FB510E" w:rsidP="00A56EBD">
      <w:pPr>
        <w:ind w:firstLine="361"/>
        <w:rPr>
          <w:rFonts w:ascii="宋体" w:eastAsia="宋体" w:hAnsi="宋体"/>
        </w:rPr>
      </w:pPr>
    </w:p>
    <w:p w14:paraId="2EE7454A" w14:textId="140D9E65" w:rsidR="00A56EBD" w:rsidRPr="000D5BA9" w:rsidRDefault="00F265B0" w:rsidP="00A56EBD">
      <w:pPr>
        <w:ind w:firstLine="361"/>
        <w:rPr>
          <w:rFonts w:ascii="宋体" w:eastAsia="宋体" w:hAnsi="宋体"/>
        </w:rPr>
      </w:pPr>
      <w:r w:rsidRPr="000D5BA9">
        <w:rPr>
          <w:rFonts w:ascii="宋体" w:eastAsia="宋体" w:hAnsi="宋体"/>
        </w:rPr>
        <w:t xml:space="preserve">可以通过在后面添加用大括号包围起来的一组标签键值对来对时序进行过滤。比如下面的表达式筛选出了 job 为 </w:t>
      </w:r>
      <w:r w:rsidR="00FB399A" w:rsidRPr="000D5BA9">
        <w:rPr>
          <w:rFonts w:ascii="宋体" w:eastAsia="宋体" w:hAnsi="宋体"/>
        </w:rPr>
        <w:t>kubernetes-apiserver</w:t>
      </w:r>
      <w:r w:rsidR="00FB399A" w:rsidRPr="000D5BA9">
        <w:rPr>
          <w:rFonts w:ascii="宋体" w:eastAsia="宋体" w:hAnsi="宋体" w:hint="eastAsia"/>
        </w:rPr>
        <w:t>s</w:t>
      </w:r>
      <w:r w:rsidRPr="000D5BA9">
        <w:rPr>
          <w:rFonts w:ascii="宋体" w:eastAsia="宋体" w:hAnsi="宋体"/>
        </w:rPr>
        <w:t xml:space="preserve">，并且 </w:t>
      </w:r>
      <w:r w:rsidR="00FB399A" w:rsidRPr="000D5BA9">
        <w:rPr>
          <w:rFonts w:ascii="宋体" w:eastAsia="宋体" w:hAnsi="宋体"/>
        </w:rPr>
        <w:t>resource</w:t>
      </w:r>
      <w:r w:rsidRPr="000D5BA9">
        <w:rPr>
          <w:rFonts w:ascii="宋体" w:eastAsia="宋体" w:hAnsi="宋体"/>
        </w:rPr>
        <w:t xml:space="preserve">为 </w:t>
      </w:r>
      <w:r w:rsidR="00FB399A" w:rsidRPr="000D5BA9">
        <w:rPr>
          <w:rFonts w:ascii="宋体" w:eastAsia="宋体" w:hAnsi="宋体" w:hint="eastAsia"/>
        </w:rPr>
        <w:t>pod</w:t>
      </w:r>
      <w:r w:rsidRPr="000D5BA9">
        <w:rPr>
          <w:rFonts w:ascii="宋体" w:eastAsia="宋体" w:hAnsi="宋体"/>
        </w:rPr>
        <w:t>的时序：</w:t>
      </w:r>
    </w:p>
    <w:p w14:paraId="263FF15E" w14:textId="605045CD" w:rsidR="00FB510E" w:rsidRPr="000D5BA9" w:rsidRDefault="00FB510E" w:rsidP="00A56EBD">
      <w:pPr>
        <w:ind w:firstLine="361"/>
        <w:rPr>
          <w:rFonts w:ascii="宋体" w:eastAsia="宋体" w:hAnsi="宋体"/>
        </w:rPr>
      </w:pPr>
      <w:r w:rsidRPr="000D5BA9">
        <w:rPr>
          <w:rFonts w:ascii="宋体" w:eastAsia="宋体" w:hAnsi="宋体"/>
        </w:rPr>
        <w:t>apiserver_request_total{job="kubernetes-apiserver",resource="pods"}</w:t>
      </w:r>
    </w:p>
    <w:p w14:paraId="0292C149" w14:textId="530DD201" w:rsidR="00D90D53" w:rsidRPr="000D5BA9" w:rsidRDefault="00D90D53" w:rsidP="00A56EBD">
      <w:pPr>
        <w:ind w:firstLine="361"/>
        <w:rPr>
          <w:rFonts w:ascii="宋体" w:eastAsia="宋体" w:hAnsi="宋体"/>
        </w:rPr>
      </w:pPr>
    </w:p>
    <w:p w14:paraId="4023D8EF" w14:textId="77777777" w:rsidR="00B71D37" w:rsidRPr="000D5BA9" w:rsidRDefault="00B71D37" w:rsidP="005744CA">
      <w:pPr>
        <w:ind w:firstLine="361"/>
        <w:rPr>
          <w:rFonts w:ascii="宋体" w:eastAsia="宋体" w:hAnsi="宋体"/>
        </w:rPr>
      </w:pPr>
      <w:r w:rsidRPr="000D5BA9">
        <w:rPr>
          <w:rFonts w:ascii="宋体" w:eastAsia="宋体" w:hAnsi="宋体"/>
        </w:rPr>
        <w:t>匹配标签值时可以是等于，也可以使用正则表达式。总共有下面几种匹配操作符：</w:t>
      </w:r>
    </w:p>
    <w:p w14:paraId="3A461434" w14:textId="77777777" w:rsidR="00B71D37" w:rsidRPr="000D5BA9" w:rsidRDefault="00B71D37" w:rsidP="005744CA">
      <w:pPr>
        <w:ind w:firstLine="361"/>
        <w:rPr>
          <w:rFonts w:ascii="宋体" w:eastAsia="宋体" w:hAnsi="宋体"/>
        </w:rPr>
      </w:pPr>
      <w:r w:rsidRPr="000D5BA9">
        <w:rPr>
          <w:rFonts w:ascii="宋体" w:eastAsia="宋体" w:hAnsi="宋体"/>
        </w:rPr>
        <w:t>=：完全相等</w:t>
      </w:r>
    </w:p>
    <w:p w14:paraId="2D81DE64" w14:textId="77777777" w:rsidR="00B71D37" w:rsidRPr="000D5BA9" w:rsidRDefault="00B71D37" w:rsidP="005744CA">
      <w:pPr>
        <w:ind w:firstLine="361"/>
        <w:rPr>
          <w:rFonts w:ascii="宋体" w:eastAsia="宋体" w:hAnsi="宋体"/>
        </w:rPr>
      </w:pPr>
      <w:r w:rsidRPr="000D5BA9">
        <w:rPr>
          <w:rFonts w:ascii="宋体" w:eastAsia="宋体" w:hAnsi="宋体"/>
        </w:rPr>
        <w:t>!=： 不相等</w:t>
      </w:r>
    </w:p>
    <w:p w14:paraId="6A3D7173" w14:textId="77777777" w:rsidR="00B71D37" w:rsidRPr="000D5BA9" w:rsidRDefault="00B71D37" w:rsidP="005744CA">
      <w:pPr>
        <w:ind w:firstLine="361"/>
        <w:rPr>
          <w:rFonts w:ascii="宋体" w:eastAsia="宋体" w:hAnsi="宋体"/>
        </w:rPr>
      </w:pPr>
      <w:r w:rsidRPr="000D5BA9">
        <w:rPr>
          <w:rFonts w:ascii="宋体" w:eastAsia="宋体" w:hAnsi="宋体"/>
        </w:rPr>
        <w:t>=~： 正则表达式匹配</w:t>
      </w:r>
    </w:p>
    <w:p w14:paraId="523641C9" w14:textId="525D6FFA" w:rsidR="00B71D37" w:rsidRPr="000D5BA9" w:rsidRDefault="00B71D37" w:rsidP="005744CA">
      <w:pPr>
        <w:ind w:firstLine="361"/>
        <w:rPr>
          <w:rFonts w:ascii="宋体" w:eastAsia="宋体" w:hAnsi="宋体"/>
        </w:rPr>
      </w:pPr>
      <w:r w:rsidRPr="000D5BA9">
        <w:rPr>
          <w:rFonts w:ascii="宋体" w:eastAsia="宋体" w:hAnsi="宋体"/>
        </w:rPr>
        <w:t>!~： 正则表达式不匹配</w:t>
      </w:r>
    </w:p>
    <w:p w14:paraId="659DB0D8" w14:textId="77777777" w:rsidR="005744CA" w:rsidRPr="000D5BA9" w:rsidRDefault="005744CA" w:rsidP="005744CA">
      <w:pPr>
        <w:ind w:firstLine="361"/>
        <w:rPr>
          <w:rFonts w:ascii="宋体" w:eastAsia="宋体" w:hAnsi="宋体"/>
        </w:rPr>
      </w:pPr>
    </w:p>
    <w:p w14:paraId="543E4AF4" w14:textId="60955D69" w:rsidR="00D90D53" w:rsidRPr="000D5BA9" w:rsidRDefault="00B71D37" w:rsidP="00A56EBD">
      <w:pPr>
        <w:ind w:firstLine="361"/>
        <w:rPr>
          <w:rFonts w:ascii="宋体" w:eastAsia="宋体" w:hAnsi="宋体"/>
        </w:rPr>
      </w:pPr>
      <w:r w:rsidRPr="000D5BA9">
        <w:rPr>
          <w:rFonts w:ascii="宋体" w:eastAsia="宋体" w:hAnsi="宋体"/>
        </w:rPr>
        <w:t>下面的表达式筛选出了</w:t>
      </w:r>
      <w:r w:rsidR="005744CA" w:rsidRPr="000D5BA9">
        <w:rPr>
          <w:rFonts w:ascii="宋体" w:eastAsia="宋体" w:hAnsi="宋体"/>
        </w:rPr>
        <w:t>container</w:t>
      </w:r>
      <w:r w:rsidR="005744CA" w:rsidRPr="000D5BA9">
        <w:rPr>
          <w:rFonts w:ascii="宋体" w:eastAsia="宋体" w:hAnsi="宋体" w:hint="eastAsia"/>
        </w:rPr>
        <w:t>是</w:t>
      </w:r>
      <w:r w:rsidR="005744CA" w:rsidRPr="000D5BA9">
        <w:rPr>
          <w:rFonts w:ascii="宋体" w:eastAsia="宋体" w:hAnsi="宋体"/>
        </w:rPr>
        <w:t>kube-scheduler</w:t>
      </w:r>
      <w:r w:rsidR="00FB412B" w:rsidRPr="000D5BA9">
        <w:rPr>
          <w:rFonts w:ascii="宋体" w:eastAsia="宋体" w:hAnsi="宋体" w:hint="eastAsia"/>
        </w:rPr>
        <w:t>或</w:t>
      </w:r>
      <w:r w:rsidR="005744CA" w:rsidRPr="000D5BA9">
        <w:rPr>
          <w:rFonts w:ascii="宋体" w:eastAsia="宋体" w:hAnsi="宋体"/>
        </w:rPr>
        <w:t>kube-proxy</w:t>
      </w:r>
      <w:r w:rsidR="00A93D8F" w:rsidRPr="000D5BA9">
        <w:rPr>
          <w:rFonts w:ascii="宋体" w:eastAsia="宋体" w:hAnsi="宋体" w:hint="eastAsia"/>
        </w:rPr>
        <w:t>或</w:t>
      </w:r>
      <w:r w:rsidR="005744CA" w:rsidRPr="000D5BA9">
        <w:rPr>
          <w:rFonts w:ascii="宋体" w:eastAsia="宋体" w:hAnsi="宋体"/>
        </w:rPr>
        <w:t>kube-apiserver</w:t>
      </w:r>
      <w:r w:rsidR="005744CA" w:rsidRPr="000D5BA9">
        <w:rPr>
          <w:rFonts w:ascii="宋体" w:eastAsia="宋体" w:hAnsi="宋体" w:hint="eastAsia"/>
        </w:rPr>
        <w:t>的时序数据</w:t>
      </w:r>
    </w:p>
    <w:p w14:paraId="362EADD5" w14:textId="56FBDA5C" w:rsidR="005744CA" w:rsidRPr="000D5BA9" w:rsidRDefault="0051258D" w:rsidP="00A56EBD">
      <w:pPr>
        <w:ind w:firstLine="361"/>
        <w:rPr>
          <w:rFonts w:ascii="宋体" w:eastAsia="宋体" w:hAnsi="宋体"/>
        </w:rPr>
      </w:pPr>
      <w:r w:rsidRPr="000D5BA9">
        <w:rPr>
          <w:rFonts w:ascii="宋体" w:eastAsia="宋体" w:hAnsi="宋体"/>
        </w:rPr>
        <w:t>container_processes{container=~"kube-scheduler|kube-proxy|kube-apiserver"}</w:t>
      </w:r>
    </w:p>
    <w:p w14:paraId="4FAB1F46" w14:textId="2095A1E7" w:rsidR="00FB412B" w:rsidRPr="000D5BA9" w:rsidRDefault="00FB412B" w:rsidP="00A56EBD">
      <w:pPr>
        <w:ind w:firstLine="361"/>
        <w:rPr>
          <w:rFonts w:ascii="宋体" w:eastAsia="宋体" w:hAnsi="宋体"/>
        </w:rPr>
      </w:pPr>
    </w:p>
    <w:p w14:paraId="2D96AB45" w14:textId="77065B93" w:rsidR="00C5708A" w:rsidRPr="000D5BA9" w:rsidRDefault="00C5708A" w:rsidP="00C5708A">
      <w:pPr>
        <w:pStyle w:val="3"/>
        <w:rPr>
          <w:rFonts w:ascii="宋体" w:eastAsia="宋体" w:hAnsi="宋体"/>
          <w:szCs w:val="22"/>
        </w:rPr>
      </w:pPr>
      <w:r w:rsidRPr="000D5BA9">
        <w:rPr>
          <w:rFonts w:ascii="宋体" w:eastAsia="宋体" w:hAnsi="宋体" w:hint="eastAsia"/>
        </w:rPr>
        <w:t>1</w:t>
      </w:r>
      <w:r w:rsidRPr="000D5BA9">
        <w:rPr>
          <w:rFonts w:ascii="宋体" w:eastAsia="宋体" w:hAnsi="宋体"/>
        </w:rPr>
        <w:t>6.1.</w:t>
      </w:r>
      <w:r w:rsidR="00A51C44" w:rsidRPr="000D5BA9">
        <w:rPr>
          <w:rFonts w:ascii="宋体" w:eastAsia="宋体" w:hAnsi="宋体"/>
        </w:rPr>
        <w:t>2</w:t>
      </w:r>
      <w:r w:rsidRPr="000D5BA9">
        <w:rPr>
          <w:rFonts w:ascii="宋体" w:eastAsia="宋体" w:hAnsi="宋体"/>
        </w:rPr>
        <w:t xml:space="preserve"> </w:t>
      </w:r>
      <w:r w:rsidR="00776EA0" w:rsidRPr="000D5BA9">
        <w:rPr>
          <w:rFonts w:ascii="宋体" w:eastAsia="宋体" w:hAnsi="宋体" w:hint="eastAsia"/>
          <w:szCs w:val="22"/>
        </w:rPr>
        <w:t>区间</w:t>
      </w:r>
      <w:r w:rsidRPr="000D5BA9">
        <w:rPr>
          <w:rFonts w:ascii="宋体" w:eastAsia="宋体" w:hAnsi="宋体"/>
          <w:szCs w:val="22"/>
        </w:rPr>
        <w:t>向量</w:t>
      </w:r>
      <w:r w:rsidRPr="000D5BA9">
        <w:rPr>
          <w:rFonts w:ascii="宋体" w:eastAsia="宋体" w:hAnsi="宋体" w:hint="eastAsia"/>
          <w:szCs w:val="22"/>
        </w:rPr>
        <w:t>选择器</w:t>
      </w:r>
    </w:p>
    <w:p w14:paraId="2770CDDF" w14:textId="213A06E4" w:rsidR="00C5708A" w:rsidRPr="000D5BA9" w:rsidRDefault="00501645" w:rsidP="00675C20">
      <w:pPr>
        <w:ind w:firstLine="361"/>
        <w:rPr>
          <w:rFonts w:ascii="宋体" w:eastAsia="宋体" w:hAnsi="宋体"/>
        </w:rPr>
      </w:pPr>
      <w:r w:rsidRPr="000D5BA9">
        <w:rPr>
          <w:rFonts w:ascii="宋体" w:eastAsia="宋体" w:hAnsi="宋体"/>
        </w:rPr>
        <w:t>区间向量选择器类似于瞬时向量选择器，不同的是它选择的是过去一段时间的采样值。可以通过在瞬时向量选择器后面添加包含在 [] 里的时长来得到区间向量选择器。比如下面的表达式选出了所有度量指标为</w:t>
      </w:r>
      <w:r w:rsidR="00675C20" w:rsidRPr="000D5BA9">
        <w:rPr>
          <w:rFonts w:ascii="宋体" w:eastAsia="宋体" w:hAnsi="宋体"/>
        </w:rPr>
        <w:t>apiserver_request_total</w:t>
      </w:r>
      <w:r w:rsidR="00675C20" w:rsidRPr="000D5BA9">
        <w:rPr>
          <w:rFonts w:ascii="宋体" w:eastAsia="宋体" w:hAnsi="宋体" w:hint="eastAsia"/>
        </w:rPr>
        <w:t>且resource是p</w:t>
      </w:r>
      <w:r w:rsidR="005F0F49" w:rsidRPr="000D5BA9">
        <w:rPr>
          <w:rFonts w:ascii="宋体" w:eastAsia="宋体" w:hAnsi="宋体" w:hint="eastAsia"/>
        </w:rPr>
        <w:t>od</w:t>
      </w:r>
      <w:r w:rsidRPr="000D5BA9">
        <w:rPr>
          <w:rFonts w:ascii="宋体" w:eastAsia="宋体" w:hAnsi="宋体"/>
        </w:rPr>
        <w:t>的时序在过去</w:t>
      </w:r>
      <w:r w:rsidR="002E4F4F" w:rsidRPr="000D5BA9">
        <w:rPr>
          <w:rFonts w:ascii="宋体" w:eastAsia="宋体" w:hAnsi="宋体"/>
        </w:rPr>
        <w:t>1</w:t>
      </w:r>
      <w:r w:rsidRPr="000D5BA9">
        <w:rPr>
          <w:rFonts w:ascii="宋体" w:eastAsia="宋体" w:hAnsi="宋体"/>
        </w:rPr>
        <w:t xml:space="preserve"> 分钟的采样值。</w:t>
      </w:r>
    </w:p>
    <w:p w14:paraId="0DA18F17" w14:textId="77777777" w:rsidR="00675C20" w:rsidRPr="000D5BA9" w:rsidRDefault="00675C20" w:rsidP="00675C20">
      <w:pPr>
        <w:ind w:firstLine="361"/>
        <w:rPr>
          <w:rFonts w:ascii="宋体" w:eastAsia="宋体" w:hAnsi="宋体"/>
        </w:rPr>
      </w:pPr>
    </w:p>
    <w:p w14:paraId="3795E55C" w14:textId="26CD3E9E" w:rsidR="00675C20" w:rsidRPr="000D5BA9" w:rsidRDefault="00675C20" w:rsidP="00675C20">
      <w:pPr>
        <w:ind w:firstLine="361"/>
        <w:rPr>
          <w:rFonts w:ascii="宋体" w:eastAsia="宋体" w:hAnsi="宋体"/>
        </w:rPr>
      </w:pPr>
      <w:r w:rsidRPr="000D5BA9">
        <w:rPr>
          <w:rFonts w:ascii="宋体" w:eastAsia="宋体" w:hAnsi="宋体"/>
        </w:rPr>
        <w:t>apiserver_request_total{job="kubernetes-apiserver",resource="pods"}[</w:t>
      </w:r>
      <w:r w:rsidR="002E4F4F" w:rsidRPr="000D5BA9">
        <w:rPr>
          <w:rFonts w:ascii="宋体" w:eastAsia="宋体" w:hAnsi="宋体"/>
        </w:rPr>
        <w:t>1</w:t>
      </w:r>
      <w:r w:rsidRPr="000D5BA9">
        <w:rPr>
          <w:rFonts w:ascii="宋体" w:eastAsia="宋体" w:hAnsi="宋体"/>
        </w:rPr>
        <w:t>m]</w:t>
      </w:r>
    </w:p>
    <w:p w14:paraId="0A142D9A" w14:textId="6D2B5504" w:rsidR="00675C20" w:rsidRPr="000D5BA9" w:rsidRDefault="002E4F4F" w:rsidP="00675C20">
      <w:pPr>
        <w:ind w:firstLine="361"/>
        <w:rPr>
          <w:rFonts w:ascii="宋体" w:eastAsia="宋体" w:hAnsi="宋体"/>
        </w:rPr>
      </w:pPr>
      <w:r w:rsidRPr="000D5BA9">
        <w:rPr>
          <w:rFonts w:ascii="宋体" w:eastAsia="宋体" w:hAnsi="宋体"/>
          <w:noProof/>
        </w:rPr>
        <w:lastRenderedPageBreak/>
        <w:drawing>
          <wp:inline distT="0" distB="0" distL="0" distR="0" wp14:anchorId="12D7C8A6" wp14:editId="7CF45912">
            <wp:extent cx="5274310" cy="22358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35835"/>
                    </a:xfrm>
                    <a:prstGeom prst="rect">
                      <a:avLst/>
                    </a:prstGeom>
                  </pic:spPr>
                </pic:pic>
              </a:graphicData>
            </a:graphic>
          </wp:inline>
        </w:drawing>
      </w:r>
    </w:p>
    <w:p w14:paraId="32697650" w14:textId="18A55F49" w:rsidR="009D7320" w:rsidRPr="000D5BA9" w:rsidRDefault="009D7320" w:rsidP="00675C20">
      <w:pPr>
        <w:ind w:firstLine="361"/>
        <w:rPr>
          <w:rFonts w:ascii="宋体" w:eastAsia="宋体" w:hAnsi="宋体"/>
        </w:rPr>
      </w:pPr>
      <w:r w:rsidRPr="000D5BA9">
        <w:rPr>
          <w:rFonts w:ascii="宋体" w:eastAsia="宋体" w:hAnsi="宋体" w:hint="eastAsia"/>
        </w:rPr>
        <w:t>这个不支持Graph，需要选择Console，才会看到采集的数据</w:t>
      </w:r>
    </w:p>
    <w:p w14:paraId="1B4522A7" w14:textId="352D45F9" w:rsidR="009D7320" w:rsidRPr="000D5BA9" w:rsidRDefault="009D7320" w:rsidP="00675C20">
      <w:pPr>
        <w:ind w:firstLine="361"/>
        <w:rPr>
          <w:rFonts w:ascii="宋体" w:eastAsia="宋体" w:hAnsi="宋体"/>
        </w:rPr>
      </w:pPr>
    </w:p>
    <w:p w14:paraId="1380A37F" w14:textId="77777777" w:rsidR="009B32B0" w:rsidRPr="000D5BA9" w:rsidRDefault="009B32B0" w:rsidP="00A80CE3">
      <w:pPr>
        <w:ind w:firstLine="361"/>
        <w:rPr>
          <w:rFonts w:ascii="宋体" w:eastAsia="宋体" w:hAnsi="宋体"/>
        </w:rPr>
      </w:pPr>
      <w:r w:rsidRPr="000D5BA9">
        <w:rPr>
          <w:rFonts w:ascii="宋体" w:eastAsia="宋体" w:hAnsi="宋体"/>
        </w:rPr>
        <w:t>说明：时长的单位可以是下面几种之一：</w:t>
      </w:r>
    </w:p>
    <w:p w14:paraId="490D027F" w14:textId="77777777" w:rsidR="009B32B0" w:rsidRPr="000D5BA9" w:rsidRDefault="009B32B0" w:rsidP="00A80CE3">
      <w:pPr>
        <w:ind w:firstLine="361"/>
        <w:rPr>
          <w:rFonts w:ascii="宋体" w:eastAsia="宋体" w:hAnsi="宋体"/>
        </w:rPr>
      </w:pPr>
      <w:r w:rsidRPr="000D5BA9">
        <w:rPr>
          <w:rFonts w:ascii="宋体" w:eastAsia="宋体" w:hAnsi="宋体"/>
        </w:rPr>
        <w:t>s：seconds</w:t>
      </w:r>
    </w:p>
    <w:p w14:paraId="1325A74B" w14:textId="77777777" w:rsidR="009B32B0" w:rsidRPr="000D5BA9" w:rsidRDefault="009B32B0" w:rsidP="00A80CE3">
      <w:pPr>
        <w:ind w:firstLine="361"/>
        <w:rPr>
          <w:rFonts w:ascii="宋体" w:eastAsia="宋体" w:hAnsi="宋体"/>
        </w:rPr>
      </w:pPr>
      <w:r w:rsidRPr="000D5BA9">
        <w:rPr>
          <w:rFonts w:ascii="宋体" w:eastAsia="宋体" w:hAnsi="宋体"/>
        </w:rPr>
        <w:t>m：minutes</w:t>
      </w:r>
    </w:p>
    <w:p w14:paraId="268FA3F7" w14:textId="77777777" w:rsidR="009B32B0" w:rsidRPr="000D5BA9" w:rsidRDefault="009B32B0" w:rsidP="00A80CE3">
      <w:pPr>
        <w:ind w:firstLine="361"/>
        <w:rPr>
          <w:rFonts w:ascii="宋体" w:eastAsia="宋体" w:hAnsi="宋体"/>
        </w:rPr>
      </w:pPr>
      <w:r w:rsidRPr="000D5BA9">
        <w:rPr>
          <w:rFonts w:ascii="宋体" w:eastAsia="宋体" w:hAnsi="宋体"/>
        </w:rPr>
        <w:t>h：hours</w:t>
      </w:r>
    </w:p>
    <w:p w14:paraId="6F920BA7" w14:textId="77777777" w:rsidR="009B32B0" w:rsidRPr="000D5BA9" w:rsidRDefault="009B32B0" w:rsidP="00A80CE3">
      <w:pPr>
        <w:ind w:firstLine="361"/>
        <w:rPr>
          <w:rFonts w:ascii="宋体" w:eastAsia="宋体" w:hAnsi="宋体"/>
        </w:rPr>
      </w:pPr>
      <w:r w:rsidRPr="000D5BA9">
        <w:rPr>
          <w:rFonts w:ascii="宋体" w:eastAsia="宋体" w:hAnsi="宋体"/>
        </w:rPr>
        <w:t>d：days</w:t>
      </w:r>
    </w:p>
    <w:p w14:paraId="50D5E61A" w14:textId="77777777" w:rsidR="009B32B0" w:rsidRPr="000D5BA9" w:rsidRDefault="009B32B0" w:rsidP="00A80CE3">
      <w:pPr>
        <w:ind w:firstLine="361"/>
        <w:rPr>
          <w:rFonts w:ascii="宋体" w:eastAsia="宋体" w:hAnsi="宋体"/>
        </w:rPr>
      </w:pPr>
      <w:r w:rsidRPr="000D5BA9">
        <w:rPr>
          <w:rFonts w:ascii="宋体" w:eastAsia="宋体" w:hAnsi="宋体"/>
        </w:rPr>
        <w:t>w：weeks</w:t>
      </w:r>
    </w:p>
    <w:p w14:paraId="38E94498" w14:textId="77777777" w:rsidR="009B32B0" w:rsidRPr="000D5BA9" w:rsidRDefault="009B32B0" w:rsidP="00A80CE3">
      <w:pPr>
        <w:ind w:firstLine="361"/>
        <w:rPr>
          <w:rFonts w:ascii="宋体" w:eastAsia="宋体" w:hAnsi="宋体"/>
        </w:rPr>
      </w:pPr>
      <w:r w:rsidRPr="000D5BA9">
        <w:rPr>
          <w:rFonts w:ascii="宋体" w:eastAsia="宋体" w:hAnsi="宋体"/>
        </w:rPr>
        <w:t>y：years</w:t>
      </w:r>
    </w:p>
    <w:p w14:paraId="24E23DD8" w14:textId="136DEF2E" w:rsidR="009B32B0" w:rsidRPr="000D5BA9" w:rsidRDefault="009B32B0" w:rsidP="00675C20">
      <w:pPr>
        <w:ind w:firstLine="361"/>
        <w:rPr>
          <w:rFonts w:ascii="宋体" w:eastAsia="宋体" w:hAnsi="宋体"/>
        </w:rPr>
      </w:pPr>
    </w:p>
    <w:p w14:paraId="14079350" w14:textId="7F42277D" w:rsidR="00A80CE3" w:rsidRPr="000D5BA9" w:rsidRDefault="00A80CE3" w:rsidP="00A80CE3">
      <w:pPr>
        <w:pStyle w:val="3"/>
        <w:rPr>
          <w:rFonts w:ascii="宋体" w:eastAsia="宋体" w:hAnsi="宋体"/>
          <w:szCs w:val="22"/>
        </w:rPr>
      </w:pPr>
      <w:r w:rsidRPr="000D5BA9">
        <w:rPr>
          <w:rFonts w:ascii="宋体" w:eastAsia="宋体" w:hAnsi="宋体" w:hint="eastAsia"/>
        </w:rPr>
        <w:t>1</w:t>
      </w:r>
      <w:r w:rsidRPr="000D5BA9">
        <w:rPr>
          <w:rFonts w:ascii="宋体" w:eastAsia="宋体" w:hAnsi="宋体"/>
        </w:rPr>
        <w:t xml:space="preserve">6.1.3 </w:t>
      </w:r>
      <w:r w:rsidRPr="000D5BA9">
        <w:rPr>
          <w:rFonts w:ascii="宋体" w:eastAsia="宋体" w:hAnsi="宋体" w:hint="eastAsia"/>
          <w:szCs w:val="22"/>
        </w:rPr>
        <w:t>偏移</w:t>
      </w:r>
      <w:r w:rsidRPr="000D5BA9">
        <w:rPr>
          <w:rFonts w:ascii="宋体" w:eastAsia="宋体" w:hAnsi="宋体"/>
          <w:szCs w:val="22"/>
        </w:rPr>
        <w:t>向量</w:t>
      </w:r>
      <w:r w:rsidRPr="000D5BA9">
        <w:rPr>
          <w:rFonts w:ascii="宋体" w:eastAsia="宋体" w:hAnsi="宋体" w:hint="eastAsia"/>
          <w:szCs w:val="22"/>
        </w:rPr>
        <w:t>选择器</w:t>
      </w:r>
    </w:p>
    <w:p w14:paraId="7B7D6138" w14:textId="4A54EE6D" w:rsidR="00A80CE3" w:rsidRPr="000D5BA9" w:rsidRDefault="008F31B0" w:rsidP="00675C20">
      <w:pPr>
        <w:ind w:firstLine="361"/>
        <w:rPr>
          <w:rFonts w:ascii="宋体" w:eastAsia="宋体" w:hAnsi="宋体"/>
        </w:rPr>
      </w:pPr>
      <w:r w:rsidRPr="000D5BA9">
        <w:rPr>
          <w:rFonts w:ascii="宋体" w:eastAsia="宋体" w:hAnsi="宋体"/>
        </w:rPr>
        <w:t>前面介绍的选择器默认都是以当前时间为基准时间，偏移修饰器用来调整基准时间，使其往前偏移一段时间。偏移修饰器紧跟在选择器后面，使用 offset 来指定要偏移的量。比如下面的表达式选择度量名称为</w:t>
      </w:r>
      <w:r w:rsidR="00810BC9" w:rsidRPr="000D5BA9">
        <w:rPr>
          <w:rFonts w:ascii="宋体" w:eastAsia="宋体" w:hAnsi="宋体"/>
        </w:rPr>
        <w:t>apiserver_request_total</w:t>
      </w:r>
      <w:r w:rsidRPr="000D5BA9">
        <w:rPr>
          <w:rFonts w:ascii="宋体" w:eastAsia="宋体" w:hAnsi="宋体"/>
        </w:rPr>
        <w:t>的所有时序在 5 分钟前的采样值。</w:t>
      </w:r>
    </w:p>
    <w:p w14:paraId="7D92D0EA" w14:textId="4C5FBF38" w:rsidR="008F31B0" w:rsidRPr="000D5BA9" w:rsidRDefault="008F31B0" w:rsidP="00675C20">
      <w:pPr>
        <w:ind w:firstLine="361"/>
        <w:rPr>
          <w:rFonts w:ascii="宋体" w:eastAsia="宋体" w:hAnsi="宋体"/>
        </w:rPr>
      </w:pPr>
      <w:r w:rsidRPr="000D5BA9">
        <w:rPr>
          <w:rFonts w:ascii="宋体" w:eastAsia="宋体" w:hAnsi="宋体"/>
        </w:rPr>
        <w:t>apiserver_request_total{job="kubernetes-apiserver",resource="pods"}</w:t>
      </w:r>
      <w:r w:rsidR="00810BC9" w:rsidRPr="000D5BA9">
        <w:rPr>
          <w:rFonts w:ascii="宋体" w:eastAsia="宋体" w:hAnsi="宋体"/>
        </w:rPr>
        <w:t xml:space="preserve"> </w:t>
      </w:r>
      <w:r w:rsidR="00810BC9" w:rsidRPr="000D5BA9">
        <w:rPr>
          <w:rFonts w:ascii="宋体" w:eastAsia="宋体" w:hAnsi="宋体" w:hint="eastAsia"/>
        </w:rPr>
        <w:t>offset</w:t>
      </w:r>
      <w:r w:rsidR="00810BC9" w:rsidRPr="000D5BA9">
        <w:rPr>
          <w:rFonts w:ascii="宋体" w:eastAsia="宋体" w:hAnsi="宋体"/>
        </w:rPr>
        <w:t xml:space="preserve"> 5</w:t>
      </w:r>
      <w:r w:rsidR="00810BC9" w:rsidRPr="000D5BA9">
        <w:rPr>
          <w:rFonts w:ascii="宋体" w:eastAsia="宋体" w:hAnsi="宋体" w:hint="eastAsia"/>
        </w:rPr>
        <w:t>m</w:t>
      </w:r>
    </w:p>
    <w:p w14:paraId="6C9505AB" w14:textId="42A6FFCB" w:rsidR="00810BC9" w:rsidRPr="000D5BA9" w:rsidRDefault="00810BC9" w:rsidP="00675C20">
      <w:pPr>
        <w:ind w:firstLine="361"/>
        <w:rPr>
          <w:rFonts w:ascii="宋体" w:eastAsia="宋体" w:hAnsi="宋体"/>
        </w:rPr>
      </w:pPr>
    </w:p>
    <w:p w14:paraId="1BAFF853" w14:textId="17070472" w:rsidR="00810BC9" w:rsidRPr="000D5BA9" w:rsidRDefault="00810BC9" w:rsidP="00675C20">
      <w:pPr>
        <w:ind w:firstLine="361"/>
        <w:rPr>
          <w:rFonts w:ascii="宋体" w:eastAsia="宋体" w:hAnsi="宋体"/>
        </w:rPr>
      </w:pPr>
      <w:r w:rsidRPr="000D5BA9">
        <w:rPr>
          <w:rFonts w:ascii="宋体" w:eastAsia="宋体" w:hAnsi="宋体"/>
        </w:rPr>
        <w:t>下面的表达式选择</w:t>
      </w:r>
      <w:r w:rsidR="00E501BB" w:rsidRPr="000D5BA9">
        <w:rPr>
          <w:rFonts w:ascii="宋体" w:eastAsia="宋体" w:hAnsi="宋体"/>
        </w:rPr>
        <w:t>apiserver_request_tota</w:t>
      </w:r>
      <w:r w:rsidRPr="000D5BA9">
        <w:rPr>
          <w:rFonts w:ascii="宋体" w:eastAsia="宋体" w:hAnsi="宋体"/>
        </w:rPr>
        <w:t>l 度量指标在 1 周前的这个时间点过去 5 分钟的采样值。</w:t>
      </w:r>
    </w:p>
    <w:p w14:paraId="03423BEB" w14:textId="59785D5C" w:rsidR="00E501BB" w:rsidRPr="000D5BA9" w:rsidRDefault="007F7FC5" w:rsidP="00675C20">
      <w:pPr>
        <w:ind w:firstLine="361"/>
        <w:rPr>
          <w:rFonts w:ascii="宋体" w:eastAsia="宋体" w:hAnsi="宋体"/>
        </w:rPr>
      </w:pPr>
      <w:r w:rsidRPr="000D5BA9">
        <w:rPr>
          <w:rFonts w:ascii="宋体" w:eastAsia="宋体" w:hAnsi="宋体"/>
        </w:rPr>
        <w:t>apiserver_request_total{job="kubernetes-apiserver",resource="pods"} [5m] offset 1w</w:t>
      </w:r>
    </w:p>
    <w:p w14:paraId="79A269B6" w14:textId="66BE5C68" w:rsidR="00E16E72" w:rsidRPr="000D5BA9" w:rsidRDefault="00E16E72" w:rsidP="00675C20">
      <w:pPr>
        <w:ind w:firstLine="361"/>
        <w:rPr>
          <w:rFonts w:ascii="宋体" w:eastAsia="宋体" w:hAnsi="宋体"/>
        </w:rPr>
      </w:pPr>
    </w:p>
    <w:p w14:paraId="2FEBF433" w14:textId="6FFAD168" w:rsidR="00E16E72" w:rsidRPr="000D5BA9" w:rsidRDefault="0054482F" w:rsidP="00092F99">
      <w:pPr>
        <w:pStyle w:val="3"/>
        <w:rPr>
          <w:rFonts w:ascii="宋体" w:eastAsia="宋体" w:hAnsi="宋体"/>
        </w:rPr>
      </w:pPr>
      <w:r w:rsidRPr="000D5BA9">
        <w:rPr>
          <w:rFonts w:ascii="宋体" w:eastAsia="宋体" w:hAnsi="宋体" w:hint="eastAsia"/>
        </w:rPr>
        <w:t>1</w:t>
      </w:r>
      <w:r w:rsidRPr="000D5BA9">
        <w:rPr>
          <w:rFonts w:ascii="宋体" w:eastAsia="宋体" w:hAnsi="宋体"/>
        </w:rPr>
        <w:t xml:space="preserve">6.1.4 </w:t>
      </w:r>
      <w:r w:rsidRPr="000D5BA9">
        <w:rPr>
          <w:rFonts w:ascii="宋体" w:eastAsia="宋体" w:hAnsi="宋体" w:hint="eastAsia"/>
        </w:rPr>
        <w:t>聚合操作符</w:t>
      </w:r>
    </w:p>
    <w:p w14:paraId="11A7491E" w14:textId="77777777" w:rsidR="00092F99" w:rsidRPr="000D5BA9" w:rsidRDefault="00092F99" w:rsidP="00AD7F4E">
      <w:pPr>
        <w:ind w:firstLine="361"/>
        <w:rPr>
          <w:rFonts w:ascii="宋体" w:eastAsia="宋体" w:hAnsi="宋体"/>
        </w:rPr>
      </w:pPr>
      <w:r w:rsidRPr="000D5BA9">
        <w:rPr>
          <w:rFonts w:ascii="宋体" w:eastAsia="宋体" w:hAnsi="宋体"/>
        </w:rPr>
        <w:t>PromQL 的聚合操作符用来将向量里的元素聚合得更少。总共有下面这些聚合操作符：</w:t>
      </w:r>
    </w:p>
    <w:p w14:paraId="59ACC875" w14:textId="77777777" w:rsidR="00092F99" w:rsidRPr="000D5BA9" w:rsidRDefault="00092F99" w:rsidP="00AD7F4E">
      <w:pPr>
        <w:ind w:firstLine="361"/>
        <w:rPr>
          <w:rFonts w:ascii="宋体" w:eastAsia="宋体" w:hAnsi="宋体"/>
        </w:rPr>
      </w:pPr>
      <w:r w:rsidRPr="000D5BA9">
        <w:rPr>
          <w:rFonts w:ascii="宋体" w:eastAsia="宋体" w:hAnsi="宋体"/>
        </w:rPr>
        <w:t>sum：求和</w:t>
      </w:r>
    </w:p>
    <w:p w14:paraId="5493120F" w14:textId="77777777" w:rsidR="00092F99" w:rsidRPr="000D5BA9" w:rsidRDefault="00092F99" w:rsidP="00AD7F4E">
      <w:pPr>
        <w:ind w:firstLine="361"/>
        <w:rPr>
          <w:rFonts w:ascii="宋体" w:eastAsia="宋体" w:hAnsi="宋体"/>
        </w:rPr>
      </w:pPr>
      <w:r w:rsidRPr="000D5BA9">
        <w:rPr>
          <w:rFonts w:ascii="宋体" w:eastAsia="宋体" w:hAnsi="宋体"/>
        </w:rPr>
        <w:t>min：最小值</w:t>
      </w:r>
    </w:p>
    <w:p w14:paraId="2928B652" w14:textId="77777777" w:rsidR="00092F99" w:rsidRPr="000D5BA9" w:rsidRDefault="00092F99" w:rsidP="00AD7F4E">
      <w:pPr>
        <w:ind w:firstLine="361"/>
        <w:rPr>
          <w:rFonts w:ascii="宋体" w:eastAsia="宋体" w:hAnsi="宋体"/>
        </w:rPr>
      </w:pPr>
      <w:r w:rsidRPr="000D5BA9">
        <w:rPr>
          <w:rFonts w:ascii="宋体" w:eastAsia="宋体" w:hAnsi="宋体"/>
        </w:rPr>
        <w:t>max：最大值</w:t>
      </w:r>
    </w:p>
    <w:p w14:paraId="19E73EB5" w14:textId="77777777" w:rsidR="00092F99" w:rsidRPr="000D5BA9" w:rsidRDefault="00092F99" w:rsidP="00AD7F4E">
      <w:pPr>
        <w:ind w:firstLine="361"/>
        <w:rPr>
          <w:rFonts w:ascii="宋体" w:eastAsia="宋体" w:hAnsi="宋体"/>
        </w:rPr>
      </w:pPr>
      <w:r w:rsidRPr="000D5BA9">
        <w:rPr>
          <w:rFonts w:ascii="宋体" w:eastAsia="宋体" w:hAnsi="宋体"/>
        </w:rPr>
        <w:t>avg：平均值</w:t>
      </w:r>
    </w:p>
    <w:p w14:paraId="575D7434" w14:textId="77777777" w:rsidR="00092F99" w:rsidRPr="000D5BA9" w:rsidRDefault="00092F99" w:rsidP="00AD7F4E">
      <w:pPr>
        <w:ind w:firstLine="361"/>
        <w:rPr>
          <w:rFonts w:ascii="宋体" w:eastAsia="宋体" w:hAnsi="宋体"/>
        </w:rPr>
      </w:pPr>
      <w:r w:rsidRPr="000D5BA9">
        <w:rPr>
          <w:rFonts w:ascii="宋体" w:eastAsia="宋体" w:hAnsi="宋体"/>
        </w:rPr>
        <w:t>stddev：标准差</w:t>
      </w:r>
    </w:p>
    <w:p w14:paraId="373FCF8D" w14:textId="77777777" w:rsidR="00092F99" w:rsidRPr="000D5BA9" w:rsidRDefault="00092F99" w:rsidP="00AD7F4E">
      <w:pPr>
        <w:ind w:firstLine="361"/>
        <w:rPr>
          <w:rFonts w:ascii="宋体" w:eastAsia="宋体" w:hAnsi="宋体"/>
        </w:rPr>
      </w:pPr>
      <w:r w:rsidRPr="000D5BA9">
        <w:rPr>
          <w:rFonts w:ascii="宋体" w:eastAsia="宋体" w:hAnsi="宋体"/>
        </w:rPr>
        <w:t>stdvar：方差</w:t>
      </w:r>
    </w:p>
    <w:p w14:paraId="260A13D7" w14:textId="77777777" w:rsidR="00092F99" w:rsidRPr="000D5BA9" w:rsidRDefault="00092F99" w:rsidP="00AD7F4E">
      <w:pPr>
        <w:ind w:firstLine="361"/>
        <w:rPr>
          <w:rFonts w:ascii="宋体" w:eastAsia="宋体" w:hAnsi="宋体"/>
        </w:rPr>
      </w:pPr>
      <w:r w:rsidRPr="000D5BA9">
        <w:rPr>
          <w:rFonts w:ascii="宋体" w:eastAsia="宋体" w:hAnsi="宋体"/>
        </w:rPr>
        <w:t>count：元素个数</w:t>
      </w:r>
    </w:p>
    <w:p w14:paraId="6BA7DABF" w14:textId="77777777" w:rsidR="00092F99" w:rsidRPr="000D5BA9" w:rsidRDefault="00092F99" w:rsidP="00AD7F4E">
      <w:pPr>
        <w:ind w:firstLine="361"/>
        <w:rPr>
          <w:rFonts w:ascii="宋体" w:eastAsia="宋体" w:hAnsi="宋体"/>
        </w:rPr>
      </w:pPr>
      <w:r w:rsidRPr="000D5BA9">
        <w:rPr>
          <w:rFonts w:ascii="宋体" w:eastAsia="宋体" w:hAnsi="宋体"/>
        </w:rPr>
        <w:t>count_values：等于某值的元素个数</w:t>
      </w:r>
    </w:p>
    <w:p w14:paraId="217FC1B5" w14:textId="77777777" w:rsidR="00092F99" w:rsidRPr="000D5BA9" w:rsidRDefault="00092F99" w:rsidP="00AD7F4E">
      <w:pPr>
        <w:ind w:firstLine="361"/>
        <w:rPr>
          <w:rFonts w:ascii="宋体" w:eastAsia="宋体" w:hAnsi="宋体"/>
        </w:rPr>
      </w:pPr>
      <w:r w:rsidRPr="000D5BA9">
        <w:rPr>
          <w:rFonts w:ascii="宋体" w:eastAsia="宋体" w:hAnsi="宋体"/>
        </w:rPr>
        <w:t>bottomk：最小的 k 个元素</w:t>
      </w:r>
    </w:p>
    <w:p w14:paraId="3D36FB05" w14:textId="77777777" w:rsidR="00092F99" w:rsidRPr="000D5BA9" w:rsidRDefault="00092F99" w:rsidP="00AD7F4E">
      <w:pPr>
        <w:ind w:firstLine="361"/>
        <w:rPr>
          <w:rFonts w:ascii="宋体" w:eastAsia="宋体" w:hAnsi="宋体"/>
        </w:rPr>
      </w:pPr>
      <w:r w:rsidRPr="000D5BA9">
        <w:rPr>
          <w:rFonts w:ascii="宋体" w:eastAsia="宋体" w:hAnsi="宋体"/>
        </w:rPr>
        <w:lastRenderedPageBreak/>
        <w:t>topk：最大的 k 个元素</w:t>
      </w:r>
    </w:p>
    <w:p w14:paraId="0148C67D" w14:textId="280AFEF1" w:rsidR="00092F99" w:rsidRPr="000D5BA9" w:rsidRDefault="00092F99" w:rsidP="00AD7F4E">
      <w:pPr>
        <w:ind w:firstLine="361"/>
        <w:rPr>
          <w:rFonts w:ascii="宋体" w:eastAsia="宋体" w:hAnsi="宋体"/>
        </w:rPr>
      </w:pPr>
      <w:r w:rsidRPr="000D5BA9">
        <w:rPr>
          <w:rFonts w:ascii="宋体" w:eastAsia="宋体" w:hAnsi="宋体"/>
        </w:rPr>
        <w:t>quantile：分位数</w:t>
      </w:r>
    </w:p>
    <w:p w14:paraId="48E31C59" w14:textId="7003640F" w:rsidR="008415F3" w:rsidRPr="000D5BA9" w:rsidRDefault="008415F3" w:rsidP="00AD7F4E">
      <w:pPr>
        <w:ind w:firstLine="361"/>
        <w:rPr>
          <w:rFonts w:ascii="宋体" w:eastAsia="宋体" w:hAnsi="宋体"/>
        </w:rPr>
      </w:pPr>
    </w:p>
    <w:p w14:paraId="15EF9C08" w14:textId="77777777" w:rsidR="00F76B70" w:rsidRPr="000D5BA9" w:rsidRDefault="00B86400" w:rsidP="00AD7F4E">
      <w:pPr>
        <w:ind w:firstLine="361"/>
        <w:rPr>
          <w:rFonts w:ascii="宋体" w:eastAsia="宋体" w:hAnsi="宋体"/>
        </w:rPr>
      </w:pPr>
      <w:r w:rsidRPr="000D5BA9">
        <w:rPr>
          <w:rFonts w:ascii="宋体" w:eastAsia="宋体" w:hAnsi="宋体" w:hint="eastAsia"/>
        </w:rPr>
        <w:t>如：</w:t>
      </w:r>
    </w:p>
    <w:p w14:paraId="4D228737" w14:textId="7595FBF3" w:rsidR="002308B5" w:rsidRPr="000D5BA9" w:rsidRDefault="00F65CAA" w:rsidP="00AD7F4E">
      <w:pPr>
        <w:ind w:firstLine="361"/>
        <w:rPr>
          <w:rFonts w:ascii="宋体" w:eastAsia="宋体" w:hAnsi="宋体"/>
        </w:rPr>
      </w:pPr>
      <w:r w:rsidRPr="000D5BA9">
        <w:rPr>
          <w:rFonts w:ascii="宋体" w:eastAsia="宋体" w:hAnsi="宋体" w:hint="eastAsia"/>
        </w:rPr>
        <w:t>计算</w:t>
      </w:r>
      <w:r w:rsidRPr="000D5BA9">
        <w:rPr>
          <w:rFonts w:ascii="宋体" w:eastAsia="宋体" w:hAnsi="宋体"/>
        </w:rPr>
        <w:t>xianchaomaster1</w:t>
      </w:r>
      <w:r w:rsidRPr="000D5BA9">
        <w:rPr>
          <w:rFonts w:ascii="宋体" w:eastAsia="宋体" w:hAnsi="宋体" w:hint="eastAsia"/>
        </w:rPr>
        <w:t>节点</w:t>
      </w:r>
      <w:r w:rsidR="00172481" w:rsidRPr="000D5BA9">
        <w:rPr>
          <w:rFonts w:ascii="宋体" w:eastAsia="宋体" w:hAnsi="宋体" w:hint="eastAsia"/>
        </w:rPr>
        <w:t>所有</w:t>
      </w:r>
      <w:r w:rsidRPr="000D5BA9">
        <w:rPr>
          <w:rFonts w:ascii="宋体" w:eastAsia="宋体" w:hAnsi="宋体" w:hint="eastAsia"/>
        </w:rPr>
        <w:t>容器总计内存</w:t>
      </w:r>
    </w:p>
    <w:p w14:paraId="2A57B3FD" w14:textId="75DB53EB" w:rsidR="002308B5" w:rsidRPr="000D5BA9" w:rsidRDefault="00FD113C" w:rsidP="00AD7F4E">
      <w:pPr>
        <w:ind w:firstLine="361"/>
        <w:rPr>
          <w:rFonts w:ascii="宋体" w:eastAsia="宋体" w:hAnsi="宋体"/>
        </w:rPr>
      </w:pPr>
      <w:r w:rsidRPr="000D5BA9">
        <w:rPr>
          <w:rFonts w:ascii="宋体" w:eastAsia="宋体" w:hAnsi="宋体"/>
        </w:rPr>
        <w:t>sum(container_memory_usage_bytes{instance=~"xianchaomaster1"})/1024/1024/1024</w:t>
      </w:r>
    </w:p>
    <w:p w14:paraId="7A2F452B" w14:textId="261BAAF6" w:rsidR="005C2AC5" w:rsidRPr="000D5BA9" w:rsidRDefault="005C2AC5" w:rsidP="00AD7F4E">
      <w:pPr>
        <w:ind w:firstLine="361"/>
        <w:rPr>
          <w:rFonts w:ascii="宋体" w:eastAsia="宋体" w:hAnsi="宋体"/>
        </w:rPr>
      </w:pPr>
    </w:p>
    <w:p w14:paraId="4B4B49B5" w14:textId="2B369819" w:rsidR="00287C38" w:rsidRPr="000D5BA9" w:rsidRDefault="00122D3D" w:rsidP="00287C38">
      <w:pPr>
        <w:ind w:firstLine="361"/>
        <w:rPr>
          <w:rFonts w:ascii="宋体" w:eastAsia="宋体" w:hAnsi="宋体"/>
        </w:rPr>
      </w:pPr>
      <w:r w:rsidRPr="000D5BA9">
        <w:rPr>
          <w:rFonts w:ascii="宋体" w:eastAsia="宋体" w:hAnsi="宋体" w:hint="eastAsia"/>
        </w:rPr>
        <w:t>计算</w:t>
      </w:r>
      <w:r w:rsidRPr="000D5BA9">
        <w:rPr>
          <w:rFonts w:ascii="宋体" w:eastAsia="宋体" w:hAnsi="宋体"/>
        </w:rPr>
        <w:t>xianchaomaster1</w:t>
      </w:r>
      <w:r w:rsidRPr="000D5BA9">
        <w:rPr>
          <w:rFonts w:ascii="宋体" w:eastAsia="宋体" w:hAnsi="宋体" w:hint="eastAsia"/>
        </w:rPr>
        <w:t>节点</w:t>
      </w:r>
      <w:r w:rsidR="00F76B70" w:rsidRPr="000D5BA9">
        <w:rPr>
          <w:rFonts w:ascii="宋体" w:eastAsia="宋体" w:hAnsi="宋体" w:hint="eastAsia"/>
        </w:rPr>
        <w:t>最近</w:t>
      </w:r>
      <w:r w:rsidR="00287C38" w:rsidRPr="000D5BA9">
        <w:rPr>
          <w:rFonts w:ascii="宋体" w:eastAsia="宋体" w:hAnsi="宋体"/>
        </w:rPr>
        <w:t>1</w:t>
      </w:r>
      <w:r w:rsidR="00F76B70" w:rsidRPr="000D5BA9">
        <w:rPr>
          <w:rFonts w:ascii="宋体" w:eastAsia="宋体" w:hAnsi="宋体" w:hint="eastAsia"/>
        </w:rPr>
        <w:t>m</w:t>
      </w:r>
      <w:r w:rsidRPr="000D5BA9">
        <w:rPr>
          <w:rFonts w:ascii="宋体" w:eastAsia="宋体" w:hAnsi="宋体" w:hint="eastAsia"/>
        </w:rPr>
        <w:t>所有容器cpu使用率</w:t>
      </w:r>
    </w:p>
    <w:p w14:paraId="14DFFC3E" w14:textId="2CF70AB9" w:rsidR="00061660" w:rsidRPr="000D5BA9" w:rsidRDefault="00061660" w:rsidP="00AD7F4E">
      <w:pPr>
        <w:ind w:firstLine="361"/>
        <w:rPr>
          <w:rFonts w:ascii="宋体" w:eastAsia="宋体" w:hAnsi="宋体"/>
        </w:rPr>
      </w:pPr>
      <w:r w:rsidRPr="000D5BA9">
        <w:rPr>
          <w:rFonts w:ascii="宋体" w:eastAsia="宋体" w:hAnsi="宋体"/>
        </w:rPr>
        <w:t>sum (rate (container_cpu_usage_seconds_total{instance=~"xianchaomaster1"}[1m])) / sum (machine_cpu_cores{</w:t>
      </w:r>
      <w:r w:rsidR="00287C38" w:rsidRPr="000D5BA9">
        <w:rPr>
          <w:rFonts w:ascii="宋体" w:eastAsia="宋体" w:hAnsi="宋体"/>
        </w:rPr>
        <w:t xml:space="preserve"> instance </w:t>
      </w:r>
      <w:r w:rsidRPr="000D5BA9">
        <w:rPr>
          <w:rFonts w:ascii="宋体" w:eastAsia="宋体" w:hAnsi="宋体"/>
        </w:rPr>
        <w:t>=~"xianchaomaster1"}) * 100</w:t>
      </w:r>
    </w:p>
    <w:p w14:paraId="1C631488" w14:textId="20175729" w:rsidR="00EF73E5" w:rsidRPr="000D5BA9" w:rsidRDefault="00EF73E5" w:rsidP="00AD7F4E">
      <w:pPr>
        <w:ind w:firstLine="361"/>
        <w:rPr>
          <w:rFonts w:ascii="宋体" w:eastAsia="宋体" w:hAnsi="宋体"/>
        </w:rPr>
      </w:pPr>
    </w:p>
    <w:p w14:paraId="3A778AC0" w14:textId="1D171056" w:rsidR="00EF73E5" w:rsidRPr="000D5BA9" w:rsidRDefault="00EF73E5" w:rsidP="00EF73E5">
      <w:pPr>
        <w:ind w:firstLine="361"/>
        <w:rPr>
          <w:rFonts w:ascii="宋体" w:eastAsia="宋体" w:hAnsi="宋体"/>
        </w:rPr>
      </w:pPr>
      <w:r w:rsidRPr="000D5BA9">
        <w:rPr>
          <w:rFonts w:ascii="宋体" w:eastAsia="宋体" w:hAnsi="宋体" w:hint="eastAsia"/>
        </w:rPr>
        <w:t>计算最近</w:t>
      </w:r>
      <w:r w:rsidRPr="000D5BA9">
        <w:rPr>
          <w:rFonts w:ascii="宋体" w:eastAsia="宋体" w:hAnsi="宋体"/>
        </w:rPr>
        <w:t>1</w:t>
      </w:r>
      <w:r w:rsidRPr="000D5BA9">
        <w:rPr>
          <w:rFonts w:ascii="宋体" w:eastAsia="宋体" w:hAnsi="宋体" w:hint="eastAsia"/>
        </w:rPr>
        <w:t>m所有容器cpu使用率</w:t>
      </w:r>
    </w:p>
    <w:p w14:paraId="7D8112D2" w14:textId="220F6356" w:rsidR="00061660" w:rsidRPr="000D5BA9" w:rsidRDefault="00EF73E5" w:rsidP="00AD7F4E">
      <w:pPr>
        <w:ind w:firstLine="361"/>
        <w:rPr>
          <w:rFonts w:ascii="宋体" w:eastAsia="宋体" w:hAnsi="宋体"/>
        </w:rPr>
      </w:pPr>
      <w:r w:rsidRPr="000D5BA9">
        <w:rPr>
          <w:rFonts w:ascii="宋体" w:eastAsia="宋体" w:hAnsi="宋体"/>
        </w:rPr>
        <w:t>sum (rate (container_cpu_usage_seconds_total{id!="/"}[1m])) by (id)</w:t>
      </w:r>
    </w:p>
    <w:p w14:paraId="43629356" w14:textId="540FBF73" w:rsidR="00D55E01" w:rsidRPr="000D5BA9" w:rsidRDefault="00D55E01" w:rsidP="00AD7F4E">
      <w:pPr>
        <w:ind w:firstLine="361"/>
        <w:rPr>
          <w:rFonts w:ascii="宋体" w:eastAsia="宋体" w:hAnsi="宋体"/>
        </w:rPr>
      </w:pPr>
      <w:r w:rsidRPr="000D5BA9">
        <w:rPr>
          <w:rFonts w:ascii="宋体" w:eastAsia="宋体" w:hAnsi="宋体"/>
        </w:rPr>
        <w:t>#</w:t>
      </w:r>
      <w:r w:rsidRPr="000D5BA9">
        <w:rPr>
          <w:rFonts w:ascii="宋体" w:eastAsia="宋体" w:hAnsi="宋体" w:hint="eastAsia"/>
        </w:rPr>
        <w:t>把id会打印出来</w:t>
      </w:r>
    </w:p>
    <w:p w14:paraId="22D024AC" w14:textId="14846B19" w:rsidR="00122D3D" w:rsidRPr="000D5BA9" w:rsidRDefault="00734F75" w:rsidP="00AD7F4E">
      <w:pPr>
        <w:ind w:firstLine="361"/>
        <w:rPr>
          <w:rFonts w:ascii="宋体" w:eastAsia="宋体" w:hAnsi="宋体"/>
        </w:rPr>
      </w:pPr>
      <w:r w:rsidRPr="000D5BA9">
        <w:rPr>
          <w:rFonts w:ascii="宋体" w:eastAsia="宋体" w:hAnsi="宋体" w:hint="eastAsia"/>
        </w:rPr>
        <w:t>结果如下：</w:t>
      </w:r>
    </w:p>
    <w:p w14:paraId="370D47AB" w14:textId="660C3A0B" w:rsidR="00734F75" w:rsidRPr="000D5BA9" w:rsidRDefault="00734F75" w:rsidP="00AD7F4E">
      <w:pPr>
        <w:ind w:firstLine="361"/>
        <w:rPr>
          <w:rFonts w:ascii="宋体" w:eastAsia="宋体" w:hAnsi="宋体"/>
        </w:rPr>
      </w:pPr>
      <w:r w:rsidRPr="000D5BA9">
        <w:rPr>
          <w:rFonts w:ascii="宋体" w:eastAsia="宋体" w:hAnsi="宋体"/>
          <w:noProof/>
        </w:rPr>
        <w:drawing>
          <wp:inline distT="0" distB="0" distL="0" distR="0" wp14:anchorId="7E1BA0D1" wp14:editId="64A7F3C6">
            <wp:extent cx="5274310" cy="960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60755"/>
                    </a:xfrm>
                    <a:prstGeom prst="rect">
                      <a:avLst/>
                    </a:prstGeom>
                  </pic:spPr>
                </pic:pic>
              </a:graphicData>
            </a:graphic>
          </wp:inline>
        </w:drawing>
      </w:r>
    </w:p>
    <w:p w14:paraId="45D8348B" w14:textId="4C97FA91" w:rsidR="0058327E" w:rsidRPr="000D5BA9" w:rsidRDefault="00B92B40" w:rsidP="002308B5">
      <w:pPr>
        <w:pStyle w:val="3"/>
        <w:rPr>
          <w:rFonts w:ascii="宋体" w:eastAsia="宋体" w:hAnsi="宋体"/>
        </w:rPr>
      </w:pPr>
      <w:r w:rsidRPr="000D5BA9">
        <w:rPr>
          <w:rFonts w:ascii="宋体" w:eastAsia="宋体" w:hAnsi="宋体" w:hint="eastAsia"/>
        </w:rPr>
        <w:t>1</w:t>
      </w:r>
      <w:r w:rsidRPr="000D5BA9">
        <w:rPr>
          <w:rFonts w:ascii="宋体" w:eastAsia="宋体" w:hAnsi="宋体"/>
        </w:rPr>
        <w:t xml:space="preserve">6.1.5 </w:t>
      </w:r>
      <w:r w:rsidRPr="000D5BA9">
        <w:rPr>
          <w:rFonts w:ascii="宋体" w:eastAsia="宋体" w:hAnsi="宋体" w:hint="eastAsia"/>
        </w:rPr>
        <w:t>函数</w:t>
      </w:r>
    </w:p>
    <w:p w14:paraId="09CE46DE" w14:textId="77777777" w:rsidR="007619CD" w:rsidRPr="000D5BA9" w:rsidRDefault="007619CD" w:rsidP="002308B5">
      <w:pPr>
        <w:ind w:firstLine="361"/>
        <w:rPr>
          <w:rFonts w:ascii="宋体" w:eastAsia="宋体" w:hAnsi="宋体"/>
        </w:rPr>
      </w:pPr>
      <w:r w:rsidRPr="000D5BA9">
        <w:rPr>
          <w:rFonts w:ascii="宋体" w:eastAsia="宋体" w:hAnsi="宋体"/>
        </w:rPr>
        <w:t>Prometheus 内置了一些函数来辅助计算，下面介绍一些典型的。</w:t>
      </w:r>
    </w:p>
    <w:p w14:paraId="498167B3" w14:textId="77777777" w:rsidR="007619CD" w:rsidRPr="000D5BA9" w:rsidRDefault="007619CD" w:rsidP="002308B5">
      <w:pPr>
        <w:ind w:firstLine="361"/>
        <w:rPr>
          <w:rFonts w:ascii="宋体" w:eastAsia="宋体" w:hAnsi="宋体"/>
        </w:rPr>
      </w:pPr>
      <w:r w:rsidRPr="000D5BA9">
        <w:rPr>
          <w:rFonts w:ascii="宋体" w:eastAsia="宋体" w:hAnsi="宋体"/>
        </w:rPr>
        <w:t>abs()：绝对值</w:t>
      </w:r>
    </w:p>
    <w:p w14:paraId="04740896" w14:textId="77777777" w:rsidR="007619CD" w:rsidRPr="000D5BA9" w:rsidRDefault="007619CD" w:rsidP="002308B5">
      <w:pPr>
        <w:ind w:firstLine="361"/>
        <w:rPr>
          <w:rFonts w:ascii="宋体" w:eastAsia="宋体" w:hAnsi="宋体"/>
        </w:rPr>
      </w:pPr>
      <w:r w:rsidRPr="000D5BA9">
        <w:rPr>
          <w:rFonts w:ascii="宋体" w:eastAsia="宋体" w:hAnsi="宋体"/>
        </w:rPr>
        <w:t>sqrt()：平方根</w:t>
      </w:r>
    </w:p>
    <w:p w14:paraId="727A0BB3" w14:textId="77777777" w:rsidR="007619CD" w:rsidRPr="000D5BA9" w:rsidRDefault="007619CD" w:rsidP="002308B5">
      <w:pPr>
        <w:ind w:firstLine="361"/>
        <w:rPr>
          <w:rFonts w:ascii="宋体" w:eastAsia="宋体" w:hAnsi="宋体"/>
        </w:rPr>
      </w:pPr>
      <w:r w:rsidRPr="000D5BA9">
        <w:rPr>
          <w:rFonts w:ascii="宋体" w:eastAsia="宋体" w:hAnsi="宋体"/>
        </w:rPr>
        <w:t>exp()：指数计算</w:t>
      </w:r>
    </w:p>
    <w:p w14:paraId="4F1FCE7C" w14:textId="77777777" w:rsidR="007619CD" w:rsidRPr="000D5BA9" w:rsidRDefault="007619CD" w:rsidP="002308B5">
      <w:pPr>
        <w:ind w:firstLine="361"/>
        <w:rPr>
          <w:rFonts w:ascii="宋体" w:eastAsia="宋体" w:hAnsi="宋体"/>
        </w:rPr>
      </w:pPr>
      <w:r w:rsidRPr="000D5BA9">
        <w:rPr>
          <w:rFonts w:ascii="宋体" w:eastAsia="宋体" w:hAnsi="宋体"/>
        </w:rPr>
        <w:t>ln()：自然对数</w:t>
      </w:r>
    </w:p>
    <w:p w14:paraId="124139A6" w14:textId="77777777" w:rsidR="007619CD" w:rsidRPr="000D5BA9" w:rsidRDefault="007619CD" w:rsidP="002308B5">
      <w:pPr>
        <w:ind w:firstLine="361"/>
        <w:rPr>
          <w:rFonts w:ascii="宋体" w:eastAsia="宋体" w:hAnsi="宋体"/>
        </w:rPr>
      </w:pPr>
      <w:r w:rsidRPr="000D5BA9">
        <w:rPr>
          <w:rFonts w:ascii="宋体" w:eastAsia="宋体" w:hAnsi="宋体"/>
        </w:rPr>
        <w:t>ceil()：向上取整</w:t>
      </w:r>
    </w:p>
    <w:p w14:paraId="6B4D5D89" w14:textId="77777777" w:rsidR="007619CD" w:rsidRPr="000D5BA9" w:rsidRDefault="007619CD" w:rsidP="002308B5">
      <w:pPr>
        <w:ind w:firstLine="361"/>
        <w:rPr>
          <w:rFonts w:ascii="宋体" w:eastAsia="宋体" w:hAnsi="宋体"/>
        </w:rPr>
      </w:pPr>
      <w:r w:rsidRPr="000D5BA9">
        <w:rPr>
          <w:rFonts w:ascii="宋体" w:eastAsia="宋体" w:hAnsi="宋体"/>
        </w:rPr>
        <w:t>floor()：向下取整</w:t>
      </w:r>
    </w:p>
    <w:p w14:paraId="120A2E82" w14:textId="77777777" w:rsidR="007619CD" w:rsidRPr="000D5BA9" w:rsidRDefault="007619CD" w:rsidP="002308B5">
      <w:pPr>
        <w:ind w:firstLine="361"/>
        <w:rPr>
          <w:rFonts w:ascii="宋体" w:eastAsia="宋体" w:hAnsi="宋体"/>
        </w:rPr>
      </w:pPr>
      <w:r w:rsidRPr="000D5BA9">
        <w:rPr>
          <w:rFonts w:ascii="宋体" w:eastAsia="宋体" w:hAnsi="宋体"/>
        </w:rPr>
        <w:t>round()：四舍五入取整</w:t>
      </w:r>
    </w:p>
    <w:p w14:paraId="2BA6EDB2" w14:textId="77777777" w:rsidR="007619CD" w:rsidRPr="000D5BA9" w:rsidRDefault="007619CD" w:rsidP="002308B5">
      <w:pPr>
        <w:ind w:firstLine="361"/>
        <w:rPr>
          <w:rFonts w:ascii="宋体" w:eastAsia="宋体" w:hAnsi="宋体"/>
        </w:rPr>
      </w:pPr>
      <w:r w:rsidRPr="000D5BA9">
        <w:rPr>
          <w:rFonts w:ascii="宋体" w:eastAsia="宋体" w:hAnsi="宋体"/>
        </w:rPr>
        <w:t>delta()：计算区间向量里每一个时序第一个和最后一个的差值</w:t>
      </w:r>
    </w:p>
    <w:p w14:paraId="3DF98F8B" w14:textId="224B5FC4" w:rsidR="007619CD" w:rsidRDefault="007619CD" w:rsidP="002308B5">
      <w:pPr>
        <w:ind w:firstLine="361"/>
        <w:rPr>
          <w:rFonts w:ascii="宋体" w:eastAsia="宋体" w:hAnsi="宋体"/>
        </w:rPr>
      </w:pPr>
      <w:r w:rsidRPr="000D5BA9">
        <w:rPr>
          <w:rFonts w:ascii="宋体" w:eastAsia="宋体" w:hAnsi="宋体"/>
        </w:rPr>
        <w:t>sort()：排序</w:t>
      </w:r>
    </w:p>
    <w:p w14:paraId="40A597B4" w14:textId="77777777" w:rsidR="00664F26" w:rsidRPr="000D5BA9" w:rsidRDefault="00664F26" w:rsidP="002308B5">
      <w:pPr>
        <w:ind w:firstLine="361"/>
        <w:rPr>
          <w:rFonts w:ascii="宋体" w:eastAsia="宋体" w:hAnsi="宋体"/>
        </w:rPr>
      </w:pPr>
    </w:p>
    <w:p w14:paraId="0B97B38B" w14:textId="77777777" w:rsidR="00664F26" w:rsidRDefault="00664F26" w:rsidP="00092F99">
      <w:pPr>
        <w:ind w:firstLine="361"/>
        <w:rPr>
          <w:rFonts w:ascii="宋体" w:eastAsia="宋体" w:hAnsi="宋体"/>
        </w:rPr>
      </w:pPr>
    </w:p>
    <w:p w14:paraId="571480A0" w14:textId="029675C9" w:rsidR="005C39C4" w:rsidRDefault="005C39C4" w:rsidP="00664F26">
      <w:pPr>
        <w:pStyle w:val="1"/>
        <w:rPr>
          <w:bCs w:val="0"/>
          <w:szCs w:val="18"/>
        </w:rPr>
      </w:pPr>
      <w:r w:rsidRPr="000D5BA9">
        <w:rPr>
          <w:bCs w:val="0"/>
          <w:szCs w:val="18"/>
        </w:rPr>
        <w:t>1</w:t>
      </w:r>
      <w:r>
        <w:rPr>
          <w:bCs w:val="0"/>
          <w:szCs w:val="18"/>
        </w:rPr>
        <w:t>7</w:t>
      </w:r>
      <w:r w:rsidRPr="000D5BA9">
        <w:rPr>
          <w:rFonts w:hint="eastAsia"/>
          <w:bCs w:val="0"/>
          <w:szCs w:val="18"/>
        </w:rPr>
        <w:t>、Prometheus</w:t>
      </w:r>
      <w:r>
        <w:rPr>
          <w:rFonts w:hint="eastAsia"/>
          <w:bCs w:val="0"/>
          <w:szCs w:val="18"/>
        </w:rPr>
        <w:t>监控扩展</w:t>
      </w:r>
    </w:p>
    <w:p w14:paraId="6131512C" w14:textId="77777777" w:rsidR="00942986" w:rsidRPr="00942986" w:rsidRDefault="00942986" w:rsidP="00942986">
      <w:pPr>
        <w:ind w:firstLine="360"/>
      </w:pPr>
    </w:p>
    <w:p w14:paraId="5FA2A669" w14:textId="37AA2F6D" w:rsidR="00664F26" w:rsidRDefault="00664F26" w:rsidP="00664F26">
      <w:pPr>
        <w:ind w:firstLine="360"/>
      </w:pPr>
      <w:r>
        <w:t>1</w:t>
      </w:r>
      <w:r>
        <w:rPr>
          <w:rFonts w:hint="eastAsia"/>
        </w:rPr>
        <w:t>、promethues采集tomcat监控数据</w:t>
      </w:r>
    </w:p>
    <w:p w14:paraId="16EA4C8E" w14:textId="5C21BB2F" w:rsidR="00EB1444" w:rsidRDefault="00EB1444" w:rsidP="00664F26">
      <w:pPr>
        <w:ind w:firstLine="360"/>
      </w:pPr>
      <w:r>
        <w:rPr>
          <w:rFonts w:hint="eastAsia"/>
        </w:rPr>
        <w:t>笔记：</w:t>
      </w:r>
    </w:p>
    <w:p w14:paraId="1516EC1E" w14:textId="77777777" w:rsidR="00EB1444" w:rsidRDefault="00EB1444" w:rsidP="00664F26">
      <w:pPr>
        <w:ind w:firstLine="360"/>
      </w:pPr>
    </w:p>
    <w:p w14:paraId="380B0A70" w14:textId="18CFE89B" w:rsidR="00942986" w:rsidRDefault="005F5431" w:rsidP="00664F26">
      <w:pPr>
        <w:ind w:firstLine="360"/>
      </w:pPr>
      <w:r w:rsidRPr="005F5431">
        <w:t>https://note.youdao.com/ynoteshare/index.html?id=0ddfc17eaf7bac94ad4497d7f5356213&amp;type=note</w:t>
      </w:r>
    </w:p>
    <w:p w14:paraId="7DD6E302" w14:textId="77777777" w:rsidR="00664F26" w:rsidRPr="00C03600" w:rsidRDefault="00664F26" w:rsidP="00664F26">
      <w:pPr>
        <w:ind w:firstLine="360"/>
      </w:pPr>
    </w:p>
    <w:p w14:paraId="37CFADE7" w14:textId="5A9C573C" w:rsidR="00664F26" w:rsidRDefault="00664F26" w:rsidP="00942986">
      <w:pPr>
        <w:ind w:firstLine="360"/>
      </w:pPr>
      <w:r w:rsidRPr="00942986">
        <w:rPr>
          <w:rFonts w:hint="eastAsia"/>
        </w:rPr>
        <w:t>2、p</w:t>
      </w:r>
      <w:r w:rsidRPr="00942986">
        <w:t>romethues</w:t>
      </w:r>
      <w:r w:rsidRPr="00942986">
        <w:rPr>
          <w:rFonts w:hint="eastAsia"/>
        </w:rPr>
        <w:t>采集redis监控数据</w:t>
      </w:r>
    </w:p>
    <w:p w14:paraId="3ACB72A3" w14:textId="7D147C28" w:rsidR="00367E08" w:rsidRDefault="00367E08" w:rsidP="00942986">
      <w:pPr>
        <w:ind w:firstLine="360"/>
      </w:pPr>
      <w:r>
        <w:rPr>
          <w:rFonts w:hint="eastAsia"/>
        </w:rPr>
        <w:t>笔记：</w:t>
      </w:r>
    </w:p>
    <w:p w14:paraId="15EBFB27" w14:textId="5727F07D" w:rsidR="00367E08" w:rsidRPr="00942986" w:rsidRDefault="00367E08" w:rsidP="00942986">
      <w:pPr>
        <w:ind w:firstLine="360"/>
      </w:pPr>
      <w:r w:rsidRPr="00367E08">
        <w:lastRenderedPageBreak/>
        <w:t>https://note.youdao.com/ynoteshare/index.html?id=b9f87092ce8859cd583967677ea332df&amp;type=note</w:t>
      </w:r>
    </w:p>
    <w:p w14:paraId="354F393B" w14:textId="77777777" w:rsidR="00664F26" w:rsidRPr="00942986" w:rsidRDefault="00664F26" w:rsidP="00942986">
      <w:pPr>
        <w:ind w:firstLine="360"/>
      </w:pPr>
    </w:p>
    <w:p w14:paraId="3B535CC2" w14:textId="4CDE86A1" w:rsidR="00664F26" w:rsidRDefault="00664F26" w:rsidP="00942986">
      <w:pPr>
        <w:ind w:firstLine="360"/>
      </w:pPr>
      <w:r w:rsidRPr="00942986">
        <w:rPr>
          <w:rFonts w:hint="eastAsia"/>
        </w:rPr>
        <w:t>3、Prometheus监控mysql</w:t>
      </w:r>
    </w:p>
    <w:p w14:paraId="71E54B0E" w14:textId="77777777" w:rsidR="00D42735" w:rsidRDefault="00D42735" w:rsidP="00D42735">
      <w:pPr>
        <w:ind w:firstLine="360"/>
      </w:pPr>
      <w:r>
        <w:t>[root@xianchaomaster1 prometheus]# yum install mysql -y</w:t>
      </w:r>
    </w:p>
    <w:p w14:paraId="047D5F30" w14:textId="77777777" w:rsidR="00D42735" w:rsidRDefault="00D42735" w:rsidP="00D42735">
      <w:pPr>
        <w:ind w:firstLine="360"/>
      </w:pPr>
      <w:r>
        <w:t>[root@xianchaomaster1 prometheus]# yum install mariadb  -y</w:t>
      </w:r>
    </w:p>
    <w:p w14:paraId="58B954BB" w14:textId="77777777" w:rsidR="00D42735" w:rsidRDefault="00D42735" w:rsidP="00D42735">
      <w:pPr>
        <w:ind w:firstLine="360"/>
      </w:pPr>
    </w:p>
    <w:p w14:paraId="58F46EC9" w14:textId="77777777" w:rsidR="00D42735" w:rsidRDefault="00D42735" w:rsidP="00D42735">
      <w:pPr>
        <w:ind w:firstLine="360"/>
      </w:pPr>
      <w:r>
        <w:t>tar -xvf mysqld_exporter-0.10.0.linux-amd64.tar.gz</w:t>
      </w:r>
    </w:p>
    <w:p w14:paraId="344B0197" w14:textId="77777777" w:rsidR="00D42735" w:rsidRDefault="00D42735" w:rsidP="00D42735">
      <w:pPr>
        <w:ind w:firstLine="360"/>
      </w:pPr>
      <w:r>
        <w:t>cd mysqld_exporter-0.10.0.linux-amd64</w:t>
      </w:r>
    </w:p>
    <w:p w14:paraId="3C88DF43" w14:textId="77777777" w:rsidR="00D42735" w:rsidRDefault="00D42735" w:rsidP="00D42735">
      <w:pPr>
        <w:ind w:firstLine="360"/>
      </w:pPr>
      <w:r>
        <w:t>cp -ar mysqld_exporter /usr/local/bin/</w:t>
      </w:r>
    </w:p>
    <w:p w14:paraId="69E9EC46" w14:textId="77777777" w:rsidR="00D42735" w:rsidRDefault="00D42735" w:rsidP="00D42735">
      <w:pPr>
        <w:ind w:firstLine="360"/>
      </w:pPr>
      <w:r>
        <w:t>chmod +x /usr/local/bin/mysqld_exporter</w:t>
      </w:r>
    </w:p>
    <w:p w14:paraId="4E1A1897" w14:textId="77777777" w:rsidR="00D42735" w:rsidRDefault="00D42735" w:rsidP="00D42735">
      <w:pPr>
        <w:ind w:firstLine="360"/>
      </w:pPr>
    </w:p>
    <w:p w14:paraId="5A2E268E" w14:textId="77777777" w:rsidR="00D42735" w:rsidRDefault="00D42735" w:rsidP="00D42735">
      <w:pPr>
        <w:ind w:firstLine="360"/>
      </w:pPr>
      <w:r>
        <w:rPr>
          <w:rFonts w:hint="eastAsia"/>
        </w:rPr>
        <w:t>2.登陆mysql为mysql_exporter创建账号并授权</w:t>
      </w:r>
    </w:p>
    <w:p w14:paraId="3789FD4A" w14:textId="77777777" w:rsidR="00D42735" w:rsidRDefault="00D42735" w:rsidP="00D42735">
      <w:pPr>
        <w:ind w:firstLine="360"/>
      </w:pPr>
      <w:r>
        <w:rPr>
          <w:rFonts w:hint="eastAsia"/>
        </w:rPr>
        <w:t># 创建数据库用户。</w:t>
      </w:r>
    </w:p>
    <w:p w14:paraId="43C6C258" w14:textId="77777777" w:rsidR="00D42735" w:rsidRDefault="00D42735" w:rsidP="00D42735">
      <w:pPr>
        <w:ind w:firstLine="360"/>
      </w:pPr>
      <w:r>
        <w:t>mysql&gt; CREATE USER 'mysql_exporter'@'localhost' IDENTIFIED BY 'Abcdef123!.';</w:t>
      </w:r>
    </w:p>
    <w:p w14:paraId="3B1A883B" w14:textId="77777777" w:rsidR="00D42735" w:rsidRDefault="00D42735" w:rsidP="00D42735">
      <w:pPr>
        <w:ind w:firstLine="360"/>
      </w:pPr>
    </w:p>
    <w:p w14:paraId="03E9063F" w14:textId="77777777" w:rsidR="00D42735" w:rsidRDefault="00D42735" w:rsidP="00D42735">
      <w:pPr>
        <w:ind w:firstLine="360"/>
      </w:pPr>
      <w:r>
        <w:rPr>
          <w:rFonts w:hint="eastAsia"/>
        </w:rPr>
        <w:t># 对mysql_exporter用户授权</w:t>
      </w:r>
    </w:p>
    <w:p w14:paraId="1DA144F4" w14:textId="77777777" w:rsidR="00D42735" w:rsidRDefault="00D42735" w:rsidP="00D42735">
      <w:pPr>
        <w:ind w:firstLine="360"/>
      </w:pPr>
      <w:r>
        <w:t>mysql&gt; GRANT PROCESS, REPLICATION CLIENT, SELECT ON *.* TO 'mysql_exporter'@'localhost';</w:t>
      </w:r>
    </w:p>
    <w:p w14:paraId="4EDF029B" w14:textId="77777777" w:rsidR="00D42735" w:rsidRDefault="00D42735" w:rsidP="00D42735">
      <w:pPr>
        <w:ind w:firstLine="360"/>
      </w:pPr>
    </w:p>
    <w:p w14:paraId="5C73D677" w14:textId="77777777" w:rsidR="00D42735" w:rsidRDefault="00D42735" w:rsidP="00D42735">
      <w:pPr>
        <w:ind w:firstLine="360"/>
      </w:pPr>
      <w:r>
        <w:rPr>
          <w:rFonts w:hint="eastAsia"/>
        </w:rPr>
        <w:t>exit 退出mysql</w:t>
      </w:r>
    </w:p>
    <w:p w14:paraId="62F76B1F" w14:textId="77777777" w:rsidR="00D42735" w:rsidRDefault="00D42735" w:rsidP="00D42735">
      <w:pPr>
        <w:ind w:firstLine="360"/>
      </w:pPr>
    </w:p>
    <w:p w14:paraId="48D56093" w14:textId="77777777" w:rsidR="00D42735" w:rsidRDefault="00D42735" w:rsidP="00D42735">
      <w:pPr>
        <w:ind w:firstLine="360"/>
      </w:pPr>
      <w:r>
        <w:rPr>
          <w:rFonts w:hint="eastAsia"/>
        </w:rPr>
        <w:t>3.创建mysql配置文件、运行时可免密码连接数据库：</w:t>
      </w:r>
    </w:p>
    <w:p w14:paraId="3CE6B8DA" w14:textId="77777777" w:rsidR="00D42735" w:rsidRDefault="00D42735" w:rsidP="00D42735">
      <w:pPr>
        <w:ind w:firstLine="360"/>
      </w:pPr>
      <w:r>
        <w:t>cd mysqld_exporter-0.10.0.linux-amd64</w:t>
      </w:r>
    </w:p>
    <w:p w14:paraId="7A4E47AD" w14:textId="77777777" w:rsidR="00D42735" w:rsidRDefault="00D42735" w:rsidP="00D42735">
      <w:pPr>
        <w:ind w:firstLine="360"/>
      </w:pPr>
      <w:r>
        <w:t>cat my.cnf</w:t>
      </w:r>
    </w:p>
    <w:p w14:paraId="2820B8CD" w14:textId="77777777" w:rsidR="00D42735" w:rsidRDefault="00D42735" w:rsidP="00D42735">
      <w:pPr>
        <w:ind w:firstLine="360"/>
      </w:pPr>
      <w:r>
        <w:t>[client]</w:t>
      </w:r>
    </w:p>
    <w:p w14:paraId="0A5E5B2E" w14:textId="77777777" w:rsidR="00D42735" w:rsidRDefault="00D42735" w:rsidP="00D42735">
      <w:pPr>
        <w:ind w:firstLine="360"/>
      </w:pPr>
      <w:r>
        <w:t>user=mysql_exporter</w:t>
      </w:r>
    </w:p>
    <w:p w14:paraId="60DCAADB" w14:textId="77777777" w:rsidR="00D42735" w:rsidRDefault="00D42735" w:rsidP="00D42735">
      <w:pPr>
        <w:ind w:firstLine="360"/>
      </w:pPr>
      <w:r>
        <w:t>password=Abcdef123!.</w:t>
      </w:r>
    </w:p>
    <w:p w14:paraId="0C9387C7" w14:textId="77777777" w:rsidR="00D42735" w:rsidRDefault="00D42735" w:rsidP="00D42735">
      <w:pPr>
        <w:ind w:firstLine="360"/>
      </w:pPr>
    </w:p>
    <w:p w14:paraId="12CC8635" w14:textId="77777777" w:rsidR="00D42735" w:rsidRDefault="00D42735" w:rsidP="00D42735">
      <w:pPr>
        <w:ind w:firstLine="360"/>
      </w:pPr>
      <w:r>
        <w:rPr>
          <w:rFonts w:hint="eastAsia"/>
        </w:rPr>
        <w:t>4.启动mysql_exporter客户端</w:t>
      </w:r>
    </w:p>
    <w:p w14:paraId="4B455979" w14:textId="77777777" w:rsidR="00D42735" w:rsidRDefault="00D42735" w:rsidP="00D42735">
      <w:pPr>
        <w:ind w:firstLine="360"/>
      </w:pPr>
      <w:r>
        <w:t>nohup ./mysqld_exporter --config.my-cnf=./my.cnf &amp;</w:t>
      </w:r>
    </w:p>
    <w:p w14:paraId="3E8655F7" w14:textId="77777777" w:rsidR="00D42735" w:rsidRDefault="00D42735" w:rsidP="00D42735">
      <w:pPr>
        <w:ind w:firstLine="360"/>
      </w:pPr>
    </w:p>
    <w:p w14:paraId="429CCADC" w14:textId="77777777" w:rsidR="00D42735" w:rsidRDefault="00D42735" w:rsidP="00D42735">
      <w:pPr>
        <w:ind w:firstLine="360"/>
      </w:pPr>
      <w:r>
        <w:rPr>
          <w:rFonts w:hint="eastAsia"/>
        </w:rPr>
        <w:t>mysqld_exporter的监听端口是9104</w:t>
      </w:r>
    </w:p>
    <w:p w14:paraId="141F2381" w14:textId="77777777" w:rsidR="00D42735" w:rsidRDefault="00D42735" w:rsidP="00D42735">
      <w:pPr>
        <w:ind w:firstLine="360"/>
      </w:pPr>
    </w:p>
    <w:p w14:paraId="09A1CD94" w14:textId="77777777" w:rsidR="00D42735" w:rsidRDefault="00D42735" w:rsidP="00D42735">
      <w:pPr>
        <w:ind w:firstLine="360"/>
      </w:pPr>
      <w:r>
        <w:rPr>
          <w:rFonts w:hint="eastAsia"/>
        </w:rPr>
        <w:t>5.修改prometheus-alertmanager-cfg.yaml文件，添加如下</w:t>
      </w:r>
    </w:p>
    <w:p w14:paraId="1F5865B5" w14:textId="77777777" w:rsidR="00D42735" w:rsidRDefault="00D42735" w:rsidP="00D42735">
      <w:pPr>
        <w:ind w:firstLine="360"/>
      </w:pPr>
      <w:r>
        <w:t xml:space="preserve">  - job_name: 'mysql'</w:t>
      </w:r>
    </w:p>
    <w:p w14:paraId="1D429A69" w14:textId="77777777" w:rsidR="00D42735" w:rsidRDefault="00D42735" w:rsidP="00D42735">
      <w:pPr>
        <w:ind w:firstLine="360"/>
      </w:pPr>
      <w:r>
        <w:t xml:space="preserve">    static_configs:</w:t>
      </w:r>
    </w:p>
    <w:p w14:paraId="1F2A76D4" w14:textId="77777777" w:rsidR="00D42735" w:rsidRDefault="00D42735" w:rsidP="00D42735">
      <w:pPr>
        <w:ind w:firstLine="360"/>
      </w:pPr>
      <w:r>
        <w:t xml:space="preserve">    - targets: ['192.168.40.180:9104']</w:t>
      </w:r>
    </w:p>
    <w:p w14:paraId="3B1D5DD6" w14:textId="77777777" w:rsidR="00D42735" w:rsidRDefault="00D42735" w:rsidP="00D42735">
      <w:pPr>
        <w:ind w:firstLine="360"/>
      </w:pPr>
    </w:p>
    <w:p w14:paraId="70A5A4C5" w14:textId="77777777" w:rsidR="00D42735" w:rsidRDefault="00D42735" w:rsidP="00D42735">
      <w:pPr>
        <w:ind w:firstLine="360"/>
      </w:pPr>
      <w:r>
        <w:t>kubectl apply -f prometheus-alertmanager-cfg.yaml</w:t>
      </w:r>
    </w:p>
    <w:p w14:paraId="1DAF0517" w14:textId="77777777" w:rsidR="00D42735" w:rsidRDefault="00D42735" w:rsidP="00D42735">
      <w:pPr>
        <w:ind w:firstLine="360"/>
      </w:pPr>
      <w:r>
        <w:t>kubectl delete -f prometheus-alertmanager-deploy.yaml</w:t>
      </w:r>
    </w:p>
    <w:p w14:paraId="0FDFB60B" w14:textId="5E631001" w:rsidR="00D42735" w:rsidRDefault="00D42735" w:rsidP="00D42735">
      <w:pPr>
        <w:ind w:firstLine="360"/>
      </w:pPr>
      <w:r>
        <w:t>kubectl apply -f prometheus-alertmanager-deploy.yaml</w:t>
      </w:r>
    </w:p>
    <w:p w14:paraId="402DA71D" w14:textId="3E6A429D" w:rsidR="00942986" w:rsidRDefault="00942986" w:rsidP="00942986">
      <w:pPr>
        <w:ind w:firstLine="360"/>
      </w:pPr>
    </w:p>
    <w:p w14:paraId="27ADD08E" w14:textId="1573BFF3" w:rsidR="00DC35F7" w:rsidRPr="00DC35F7" w:rsidRDefault="00DC35F7" w:rsidP="00DC35F7">
      <w:pPr>
        <w:widowControl/>
        <w:ind w:firstLineChars="0" w:firstLine="420"/>
        <w:rPr>
          <w:rFonts w:ascii="宋体" w:eastAsia="宋体" w:hAnsi="宋体" w:cs="宋体"/>
          <w:b w:val="0"/>
          <w:kern w:val="0"/>
          <w:sz w:val="21"/>
          <w:szCs w:val="21"/>
        </w:rPr>
      </w:pPr>
      <w:r w:rsidRPr="00DC35F7">
        <w:rPr>
          <w:rFonts w:ascii="宋体" w:eastAsia="宋体" w:hAnsi="宋体" w:cs="宋体"/>
          <w:b w:val="0"/>
          <w:kern w:val="0"/>
          <w:sz w:val="21"/>
          <w:szCs w:val="21"/>
        </w:rPr>
        <w:lastRenderedPageBreak/>
        <w:t>grafana导入mysql监控图表</w:t>
      </w:r>
    </w:p>
    <w:p w14:paraId="0D8A63DE" w14:textId="157DA368" w:rsidR="00DC35F7" w:rsidRDefault="00DB37C5" w:rsidP="00942986">
      <w:pPr>
        <w:ind w:firstLine="360"/>
      </w:pPr>
      <w:r w:rsidRPr="00DB37C5">
        <w:t>mysql-overview_rev5.json</w:t>
      </w:r>
    </w:p>
    <w:p w14:paraId="76221B07" w14:textId="77777777" w:rsidR="00DB37C5" w:rsidRDefault="00DB37C5" w:rsidP="00942986">
      <w:pPr>
        <w:ind w:firstLine="360"/>
      </w:pPr>
    </w:p>
    <w:p w14:paraId="2F9315EB" w14:textId="7319D0EC" w:rsidR="00942986" w:rsidRDefault="00970173" w:rsidP="00942986">
      <w:pPr>
        <w:ind w:firstLine="360"/>
      </w:pPr>
      <w:r>
        <w:rPr>
          <w:rFonts w:hint="eastAsia"/>
        </w:rPr>
        <w:t>4、Prometheus监控Nginx</w:t>
      </w:r>
    </w:p>
    <w:p w14:paraId="4070F282" w14:textId="1CA8EA4D" w:rsidR="00C91BE6" w:rsidRDefault="00C91BE6" w:rsidP="00942986">
      <w:pPr>
        <w:ind w:firstLine="360"/>
      </w:pPr>
      <w:r>
        <w:rPr>
          <w:rFonts w:hint="eastAsia"/>
        </w:rPr>
        <w:t>笔记：</w:t>
      </w:r>
    </w:p>
    <w:p w14:paraId="17314A64" w14:textId="3241CF71" w:rsidR="00C91BE6" w:rsidRDefault="00C91BE6" w:rsidP="00942986">
      <w:pPr>
        <w:ind w:firstLine="360"/>
      </w:pPr>
      <w:r w:rsidRPr="00C91BE6">
        <w:t>https://note.youdao.com/ynoteshare/index.html?id=bea7b4b8f9a78db1679e1ac2ab747da5&amp;type=note</w:t>
      </w:r>
    </w:p>
    <w:p w14:paraId="66CEFF94" w14:textId="2E2FC7AE" w:rsidR="00970173" w:rsidRDefault="00970173" w:rsidP="00942986">
      <w:pPr>
        <w:ind w:firstLine="360"/>
      </w:pPr>
    </w:p>
    <w:p w14:paraId="7A0C1BCC" w14:textId="1C4E3518" w:rsidR="00970173" w:rsidRDefault="00970173" w:rsidP="00942986">
      <w:pPr>
        <w:ind w:firstLine="360"/>
      </w:pPr>
      <w:r>
        <w:rPr>
          <w:rFonts w:hint="eastAsia"/>
        </w:rPr>
        <w:t>5、prometheus监控mongodb</w:t>
      </w:r>
    </w:p>
    <w:p w14:paraId="7F578E17" w14:textId="64DCCBDF" w:rsidR="00970173" w:rsidRDefault="00E934FE" w:rsidP="00942986">
      <w:pPr>
        <w:ind w:firstLine="360"/>
      </w:pPr>
      <w:r>
        <w:rPr>
          <w:rFonts w:hint="eastAsia"/>
        </w:rPr>
        <w:t>笔记：</w:t>
      </w:r>
    </w:p>
    <w:p w14:paraId="058628CB" w14:textId="21BFE856" w:rsidR="00E934FE" w:rsidRPr="00942986" w:rsidRDefault="00E934FE" w:rsidP="00942986">
      <w:pPr>
        <w:ind w:firstLine="360"/>
      </w:pPr>
      <w:r w:rsidRPr="00E934FE">
        <w:t>https://note.youdao.com/ynoteshare/index.html?id=39b54acb1fbc0199f966115ce9523bb6&amp;type=note</w:t>
      </w:r>
    </w:p>
    <w:p w14:paraId="16733AB8" w14:textId="3A257AED" w:rsidR="00664F26" w:rsidRDefault="00664F26" w:rsidP="00664F26">
      <w:pPr>
        <w:ind w:firstLine="360"/>
      </w:pPr>
    </w:p>
    <w:p w14:paraId="4AE9B375" w14:textId="77777777" w:rsidR="00942986" w:rsidRPr="00664F26" w:rsidRDefault="00942986" w:rsidP="00664F26">
      <w:pPr>
        <w:ind w:firstLine="360"/>
      </w:pPr>
    </w:p>
    <w:p w14:paraId="2FD8D5A5" w14:textId="285FDDEC" w:rsidR="00D70FB0" w:rsidRDefault="00306864" w:rsidP="00D70FB0">
      <w:pPr>
        <w:pStyle w:val="1"/>
        <w:rPr>
          <w:bCs w:val="0"/>
          <w:szCs w:val="18"/>
        </w:rPr>
      </w:pPr>
      <w:r>
        <w:rPr>
          <w:bCs w:val="0"/>
          <w:szCs w:val="18"/>
        </w:rPr>
        <w:t>18</w:t>
      </w:r>
      <w:r>
        <w:rPr>
          <w:rFonts w:hint="eastAsia"/>
          <w:bCs w:val="0"/>
          <w:szCs w:val="18"/>
        </w:rPr>
        <w:t>、</w:t>
      </w:r>
      <w:r w:rsidR="00C644C0" w:rsidRPr="00D70FB0">
        <w:rPr>
          <w:rFonts w:hint="eastAsia"/>
          <w:bCs w:val="0"/>
          <w:szCs w:val="18"/>
        </w:rPr>
        <w:t>Pushgateway</w:t>
      </w:r>
    </w:p>
    <w:p w14:paraId="1D236E55" w14:textId="77777777" w:rsidR="00D70FB0" w:rsidRDefault="00D70FB0" w:rsidP="00D70FB0">
      <w:pPr>
        <w:pStyle w:val="1"/>
        <w:rPr>
          <w:bCs w:val="0"/>
          <w:szCs w:val="18"/>
        </w:rPr>
      </w:pPr>
    </w:p>
    <w:p w14:paraId="2D22A428" w14:textId="48102A65" w:rsidR="00C644C0" w:rsidRPr="00306864" w:rsidRDefault="00D70FB0" w:rsidP="00306864">
      <w:pPr>
        <w:ind w:firstLine="360"/>
      </w:pPr>
      <w:r>
        <w:rPr>
          <w:bCs/>
          <w:szCs w:val="18"/>
        </w:rPr>
        <w:t xml:space="preserve"> </w:t>
      </w:r>
      <w:r w:rsidRPr="00306864">
        <w:t>P</w:t>
      </w:r>
      <w:r w:rsidRPr="00306864">
        <w:rPr>
          <w:rFonts w:hint="eastAsia"/>
        </w:rPr>
        <w:t>ushgateway简介</w:t>
      </w:r>
      <w:r w:rsidR="00024D8D">
        <w:rPr>
          <w:rFonts w:hint="eastAsia"/>
        </w:rPr>
        <w:t>：</w:t>
      </w:r>
    </w:p>
    <w:p w14:paraId="25006FAB" w14:textId="1C728EFF" w:rsidR="00C644C0" w:rsidRDefault="00C644C0" w:rsidP="00306864">
      <w:pPr>
        <w:ind w:firstLine="360"/>
      </w:pPr>
      <w:r w:rsidRPr="00306864">
        <w:t>P</w:t>
      </w:r>
      <w:r w:rsidRPr="00306864">
        <w:rPr>
          <w:rFonts w:hint="eastAsia"/>
        </w:rPr>
        <w:t>ushgateway是prometheus的一个组件，prometheus</w:t>
      </w:r>
      <w:r w:rsidRPr="00306864">
        <w:t xml:space="preserve"> </w:t>
      </w:r>
      <w:r w:rsidRPr="00306864">
        <w:rPr>
          <w:rFonts w:hint="eastAsia"/>
        </w:rPr>
        <w:t>server默认是通过exporter主动获取数据（默认采取pull拉取数据），pushgateway则是通过被动方式推送数据到prometheus</w:t>
      </w:r>
      <w:r w:rsidRPr="00306864">
        <w:t xml:space="preserve"> </w:t>
      </w:r>
      <w:r w:rsidRPr="00306864">
        <w:rPr>
          <w:rFonts w:hint="eastAsia"/>
        </w:rPr>
        <w:t>server，用户可以写一些自定义的监控脚本把需要监控的数据发送给pushgateway， 然后pushgateway再把数据发送给Prometheus</w:t>
      </w:r>
      <w:r w:rsidRPr="00306864">
        <w:t xml:space="preserve"> </w:t>
      </w:r>
      <w:r w:rsidRPr="00306864">
        <w:rPr>
          <w:rFonts w:hint="eastAsia"/>
        </w:rPr>
        <w:t>server</w:t>
      </w:r>
    </w:p>
    <w:p w14:paraId="71E48402" w14:textId="77777777" w:rsidR="00024D8D" w:rsidRPr="00306864" w:rsidRDefault="00024D8D" w:rsidP="00306864">
      <w:pPr>
        <w:ind w:firstLine="360"/>
      </w:pPr>
    </w:p>
    <w:p w14:paraId="33276E74" w14:textId="77244508" w:rsidR="00024D8D" w:rsidRPr="00306864" w:rsidRDefault="00C644C0" w:rsidP="00024D8D">
      <w:pPr>
        <w:ind w:firstLine="360"/>
      </w:pPr>
      <w:r w:rsidRPr="00306864">
        <w:rPr>
          <w:rFonts w:hint="eastAsia"/>
        </w:rPr>
        <w:t>Pushgateway优点</w:t>
      </w:r>
      <w:r w:rsidR="00024D8D">
        <w:rPr>
          <w:rFonts w:hint="eastAsia"/>
        </w:rPr>
        <w:t>：</w:t>
      </w:r>
    </w:p>
    <w:p w14:paraId="5D26F9A7" w14:textId="77777777" w:rsidR="00C644C0" w:rsidRPr="00306864" w:rsidRDefault="00C644C0" w:rsidP="00306864">
      <w:pPr>
        <w:ind w:firstLine="360"/>
      </w:pPr>
      <w:r w:rsidRPr="00306864">
        <w:rPr>
          <w:rFonts w:hint="eastAsia"/>
        </w:rPr>
        <w:t>Prometheus 默认采用定时pull 模式拉取targets数据，但是如果不在一个子网或者防火墙，prometheus就拉取不到targets数据，所以可以采用各个target往pushgateway上push数据，然后prometheus去pushgateway上定时pull数据</w:t>
      </w:r>
    </w:p>
    <w:p w14:paraId="3B445A61" w14:textId="45792AB5" w:rsidR="00C644C0" w:rsidRDefault="00C644C0" w:rsidP="00306864">
      <w:pPr>
        <w:ind w:firstLine="360"/>
      </w:pPr>
      <w:r w:rsidRPr="00306864">
        <w:rPr>
          <w:rFonts w:hint="eastAsia"/>
        </w:rPr>
        <w:t>在监控业务数据的时候，需要将不同数据汇总, 汇总之后的数据可以由pushgateway统一收集，然后由 Prometheus 统一拉取。</w:t>
      </w:r>
    </w:p>
    <w:p w14:paraId="546843AF" w14:textId="77777777" w:rsidR="00024D8D" w:rsidRPr="00306864" w:rsidRDefault="00024D8D" w:rsidP="00306864">
      <w:pPr>
        <w:ind w:firstLine="360"/>
      </w:pPr>
    </w:p>
    <w:p w14:paraId="484C057E" w14:textId="03C73B6A" w:rsidR="00C644C0" w:rsidRPr="00306864" w:rsidRDefault="00C644C0" w:rsidP="00306864">
      <w:pPr>
        <w:ind w:firstLine="360"/>
      </w:pPr>
      <w:r w:rsidRPr="00306864">
        <w:rPr>
          <w:rFonts w:hint="eastAsia"/>
        </w:rPr>
        <w:t>pushgateway缺点</w:t>
      </w:r>
      <w:r w:rsidR="00024D8D">
        <w:rPr>
          <w:rFonts w:hint="eastAsia"/>
        </w:rPr>
        <w:t>：</w:t>
      </w:r>
    </w:p>
    <w:p w14:paraId="277B8CD7" w14:textId="77777777" w:rsidR="00C644C0" w:rsidRPr="00306864" w:rsidRDefault="00C644C0" w:rsidP="00306864">
      <w:pPr>
        <w:ind w:firstLine="360"/>
      </w:pPr>
      <w:r w:rsidRPr="00306864">
        <w:rPr>
          <w:rFonts w:hint="eastAsia"/>
        </w:rPr>
        <w:t>Prometheus拉取状态只针对 pushgateway, 不能对每个节点都有效；</w:t>
      </w:r>
    </w:p>
    <w:p w14:paraId="49D6D452" w14:textId="77777777" w:rsidR="00C644C0" w:rsidRPr="00306864" w:rsidRDefault="00C644C0" w:rsidP="00306864">
      <w:pPr>
        <w:ind w:firstLine="360"/>
      </w:pPr>
      <w:r w:rsidRPr="00306864">
        <w:t>P</w:t>
      </w:r>
      <w:r w:rsidRPr="00306864">
        <w:rPr>
          <w:rFonts w:hint="eastAsia"/>
        </w:rPr>
        <w:t>ushgateway出现问题，整个采集到的数据都会出现问题</w:t>
      </w:r>
    </w:p>
    <w:p w14:paraId="519C1AD1" w14:textId="77777777" w:rsidR="00C644C0" w:rsidRPr="00306864" w:rsidRDefault="00C644C0" w:rsidP="00306864">
      <w:pPr>
        <w:ind w:firstLine="360"/>
      </w:pPr>
      <w:r w:rsidRPr="00306864">
        <w:rPr>
          <w:rFonts w:hint="eastAsia"/>
        </w:rPr>
        <w:t>监控下线，prometheus还会拉取到旧的监控数据，需要手动清理 pushgateway不要的数据。</w:t>
      </w:r>
    </w:p>
    <w:p w14:paraId="4441F9A5" w14:textId="77777777" w:rsidR="00024D8D" w:rsidRDefault="00024D8D" w:rsidP="00024D8D">
      <w:pPr>
        <w:ind w:firstLineChars="111"/>
      </w:pPr>
    </w:p>
    <w:p w14:paraId="6CBD9346" w14:textId="4AEE382E" w:rsidR="00C644C0" w:rsidRPr="00306864" w:rsidRDefault="00C644C0" w:rsidP="00024D8D">
      <w:pPr>
        <w:ind w:firstLineChars="111"/>
      </w:pPr>
      <w:r w:rsidRPr="00306864">
        <w:rPr>
          <w:rFonts w:hint="eastAsia"/>
        </w:rPr>
        <w:t>安装pushgateway，在k8s-node节点（192.168.</w:t>
      </w:r>
      <w:r w:rsidR="00471A83">
        <w:t>40.18</w:t>
      </w:r>
      <w:r w:rsidR="00006F6B">
        <w:t>1</w:t>
      </w:r>
      <w:r w:rsidRPr="00306864">
        <w:rPr>
          <w:rFonts w:hint="eastAsia"/>
        </w:rPr>
        <w:t>）操作</w:t>
      </w:r>
      <w:r w:rsidR="00024D8D">
        <w:rPr>
          <w:rFonts w:hint="eastAsia"/>
        </w:rPr>
        <w:t>：</w:t>
      </w:r>
    </w:p>
    <w:p w14:paraId="3FC7CBFB" w14:textId="77777777" w:rsidR="00C644C0" w:rsidRPr="00306864" w:rsidRDefault="00C644C0" w:rsidP="00306864">
      <w:pPr>
        <w:ind w:firstLine="360"/>
      </w:pPr>
      <w:r w:rsidRPr="00306864">
        <w:rPr>
          <w:rFonts w:hint="eastAsia"/>
        </w:rPr>
        <w:t>在k8s-node节点操作</w:t>
      </w:r>
    </w:p>
    <w:p w14:paraId="529E44FF" w14:textId="77777777" w:rsidR="00083471" w:rsidRDefault="00F352B7" w:rsidP="00306864">
      <w:pPr>
        <w:ind w:firstLine="360"/>
      </w:pPr>
      <w:r w:rsidRPr="00F352B7">
        <w:t>[root@xianchaonode1 ~]# docker load -i pushgateway.tar.gz</w:t>
      </w:r>
    </w:p>
    <w:p w14:paraId="0699CA6E" w14:textId="7B365138" w:rsidR="00083471" w:rsidRDefault="00083471" w:rsidP="00306864">
      <w:pPr>
        <w:ind w:firstLine="360"/>
      </w:pPr>
      <w:r w:rsidRPr="00083471">
        <w:t>[root@xianchaonode1 ~]# docker run -d --name pushgateway -p 9091:9091 prom/pushgateway</w:t>
      </w:r>
    </w:p>
    <w:p w14:paraId="68B303FC" w14:textId="5D2BA226" w:rsidR="00C644C0" w:rsidRPr="00306864" w:rsidRDefault="00C644C0" w:rsidP="00306864">
      <w:pPr>
        <w:ind w:firstLine="360"/>
      </w:pPr>
      <w:r w:rsidRPr="00306864">
        <w:rPr>
          <w:rFonts w:hint="eastAsia"/>
        </w:rPr>
        <w:t>在浏览器访问192.168.</w:t>
      </w:r>
      <w:r w:rsidR="0094438F">
        <w:t>40.18</w:t>
      </w:r>
      <w:r w:rsidR="00006F6B">
        <w:t>1</w:t>
      </w:r>
      <w:r w:rsidRPr="00306864">
        <w:t>:9091</w:t>
      </w:r>
      <w:r w:rsidRPr="00306864">
        <w:rPr>
          <w:rFonts w:hint="eastAsia"/>
        </w:rPr>
        <w:t>出现如下ui界面</w:t>
      </w:r>
    </w:p>
    <w:p w14:paraId="36ACBCB4" w14:textId="3DE3307D" w:rsidR="00C644C0" w:rsidRDefault="000B3A8D" w:rsidP="00306864">
      <w:pPr>
        <w:ind w:firstLine="360"/>
      </w:pPr>
      <w:r>
        <w:rPr>
          <w:noProof/>
        </w:rPr>
        <w:lastRenderedPageBreak/>
        <w:drawing>
          <wp:inline distT="0" distB="0" distL="0" distR="0" wp14:anchorId="63E820BA" wp14:editId="7364AE2B">
            <wp:extent cx="5274310" cy="11887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88720"/>
                    </a:xfrm>
                    <a:prstGeom prst="rect">
                      <a:avLst/>
                    </a:prstGeom>
                  </pic:spPr>
                </pic:pic>
              </a:graphicData>
            </a:graphic>
          </wp:inline>
        </w:drawing>
      </w:r>
    </w:p>
    <w:p w14:paraId="4FC7F969" w14:textId="77777777" w:rsidR="00871ECC" w:rsidRPr="00306864" w:rsidRDefault="00871ECC" w:rsidP="00306864">
      <w:pPr>
        <w:ind w:firstLine="360"/>
      </w:pPr>
    </w:p>
    <w:p w14:paraId="1BD01D49" w14:textId="77777777" w:rsidR="00C644C0" w:rsidRPr="00306864" w:rsidRDefault="00C644C0" w:rsidP="00306864">
      <w:pPr>
        <w:ind w:firstLine="360"/>
      </w:pPr>
    </w:p>
    <w:p w14:paraId="1A002F78" w14:textId="7FCE3D85" w:rsidR="00C644C0" w:rsidRPr="00306864" w:rsidRDefault="00C644C0" w:rsidP="00306864">
      <w:pPr>
        <w:ind w:firstLine="360"/>
      </w:pPr>
      <w:r w:rsidRPr="00306864">
        <w:rPr>
          <w:rFonts w:hint="eastAsia"/>
        </w:rPr>
        <w:t>修改</w:t>
      </w:r>
      <w:r w:rsidR="00840118">
        <w:t>prometheus-alertmanager-cfg.yaml</w:t>
      </w:r>
      <w:r w:rsidRPr="00306864">
        <w:rPr>
          <w:rFonts w:hint="eastAsia"/>
        </w:rPr>
        <w:t>文件，在k8s-master节点操作</w:t>
      </w:r>
    </w:p>
    <w:p w14:paraId="1429E00B" w14:textId="77777777" w:rsidR="00C644C0" w:rsidRPr="00306864" w:rsidRDefault="00C644C0" w:rsidP="00306864">
      <w:pPr>
        <w:ind w:firstLine="360"/>
      </w:pPr>
      <w:r w:rsidRPr="00306864">
        <w:rPr>
          <w:rFonts w:hint="eastAsia"/>
        </w:rPr>
        <w:t>添加如下job</w:t>
      </w:r>
    </w:p>
    <w:p w14:paraId="2584CA7C" w14:textId="77777777" w:rsidR="00C644C0" w:rsidRPr="00306864" w:rsidRDefault="00C644C0" w:rsidP="00306864">
      <w:pPr>
        <w:ind w:firstLine="360"/>
      </w:pPr>
      <w:bookmarkStart w:id="2" w:name="_Hlk73808977"/>
      <w:r w:rsidRPr="00306864">
        <w:t>- job_name: 'pushgateway'</w:t>
      </w:r>
    </w:p>
    <w:p w14:paraId="7258AB45" w14:textId="77777777" w:rsidR="00C644C0" w:rsidRPr="00306864" w:rsidRDefault="00C644C0" w:rsidP="00306864">
      <w:pPr>
        <w:ind w:firstLine="360"/>
      </w:pPr>
      <w:r w:rsidRPr="00306864">
        <w:t xml:space="preserve">      scrape_interval: 5s</w:t>
      </w:r>
    </w:p>
    <w:p w14:paraId="4EAF670F" w14:textId="77777777" w:rsidR="00C644C0" w:rsidRPr="00306864" w:rsidRDefault="00C644C0" w:rsidP="00306864">
      <w:pPr>
        <w:ind w:firstLine="360"/>
      </w:pPr>
      <w:r w:rsidRPr="00306864">
        <w:t xml:space="preserve">      static_configs:</w:t>
      </w:r>
    </w:p>
    <w:p w14:paraId="3A1180FE" w14:textId="797748E8" w:rsidR="00C644C0" w:rsidRPr="00306864" w:rsidRDefault="00C644C0" w:rsidP="00306864">
      <w:pPr>
        <w:ind w:firstLine="360"/>
      </w:pPr>
      <w:r w:rsidRPr="00306864">
        <w:t xml:space="preserve">      - targets: ['192.168.</w:t>
      </w:r>
      <w:r w:rsidR="00327A81">
        <w:t>40.181</w:t>
      </w:r>
      <w:r w:rsidRPr="00306864">
        <w:t>:9091']</w:t>
      </w:r>
    </w:p>
    <w:p w14:paraId="4C8E623F" w14:textId="77777777" w:rsidR="00C644C0" w:rsidRPr="00306864" w:rsidRDefault="00C644C0" w:rsidP="00306864">
      <w:pPr>
        <w:ind w:firstLine="360"/>
      </w:pPr>
      <w:r w:rsidRPr="00306864">
        <w:rPr>
          <w:rFonts w:hint="eastAsia"/>
        </w:rPr>
        <w:t xml:space="preserve"> </w:t>
      </w:r>
      <w:r w:rsidRPr="00306864">
        <w:t xml:space="preserve"> honor_labels: tru</w:t>
      </w:r>
      <w:r w:rsidRPr="00306864">
        <w:rPr>
          <w:rFonts w:hint="eastAsia"/>
        </w:rPr>
        <w:t>e</w:t>
      </w:r>
    </w:p>
    <w:bookmarkEnd w:id="2"/>
    <w:p w14:paraId="0D5BD9CA" w14:textId="77777777" w:rsidR="00C644C0" w:rsidRPr="00306864" w:rsidRDefault="00C644C0" w:rsidP="00306864">
      <w:pPr>
        <w:ind w:firstLine="360"/>
      </w:pPr>
    </w:p>
    <w:p w14:paraId="28B2C730" w14:textId="77777777" w:rsidR="00F81002" w:rsidRDefault="00F81002" w:rsidP="00F81002">
      <w:pPr>
        <w:ind w:firstLine="360"/>
      </w:pPr>
      <w:r>
        <w:t>kubectl apply -f prometheus-alertmanager-cfg.yaml</w:t>
      </w:r>
    </w:p>
    <w:p w14:paraId="6D904258" w14:textId="77777777" w:rsidR="00F81002" w:rsidRDefault="00F81002" w:rsidP="00F81002">
      <w:pPr>
        <w:ind w:firstLine="360"/>
      </w:pPr>
      <w:r>
        <w:t>kubectl delete -f prometheus-alertmanager-deploy.yaml</w:t>
      </w:r>
    </w:p>
    <w:p w14:paraId="524E15DD" w14:textId="77777777" w:rsidR="00F81002" w:rsidRDefault="00F81002" w:rsidP="00F81002">
      <w:pPr>
        <w:ind w:firstLine="360"/>
      </w:pPr>
      <w:r>
        <w:t>kubectl apply -f prometheus-alertmanager-deploy.yaml</w:t>
      </w:r>
    </w:p>
    <w:p w14:paraId="1DE60CAE" w14:textId="77777777" w:rsidR="00C644C0" w:rsidRPr="00F81002" w:rsidRDefault="00C644C0" w:rsidP="00306864">
      <w:pPr>
        <w:ind w:firstLine="360"/>
      </w:pPr>
    </w:p>
    <w:p w14:paraId="1D8124DD" w14:textId="77777777" w:rsidR="00C644C0" w:rsidRPr="00306864" w:rsidRDefault="00C644C0" w:rsidP="00306864">
      <w:pPr>
        <w:ind w:firstLine="360"/>
      </w:pPr>
      <w:r w:rsidRPr="00306864">
        <w:rPr>
          <w:rFonts w:hint="eastAsia"/>
        </w:rPr>
        <w:t>在prometheus的targets列表可以看到pushgateway</w:t>
      </w:r>
    </w:p>
    <w:p w14:paraId="7E6FE7DB" w14:textId="77777777" w:rsidR="00C644C0" w:rsidRPr="00306864" w:rsidRDefault="00C644C0" w:rsidP="00306864">
      <w:pPr>
        <w:ind w:firstLine="360"/>
      </w:pPr>
      <w:r>
        <w:rPr>
          <w:noProof/>
        </w:rPr>
        <w:drawing>
          <wp:inline distT="0" distB="0" distL="0" distR="0" wp14:anchorId="0F73C067" wp14:editId="2DC3C8F4">
            <wp:extent cx="5274310" cy="25971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017"/>
                    <a:stretch/>
                  </pic:blipFill>
                  <pic:spPr bwMode="auto">
                    <a:xfrm>
                      <a:off x="0" y="0"/>
                      <a:ext cx="5274310" cy="2597150"/>
                    </a:xfrm>
                    <a:prstGeom prst="rect">
                      <a:avLst/>
                    </a:prstGeom>
                    <a:ln>
                      <a:noFill/>
                    </a:ln>
                    <a:extLst>
                      <a:ext uri="{53640926-AAD7-44D8-BBD7-CCE9431645EC}">
                        <a14:shadowObscured xmlns:a14="http://schemas.microsoft.com/office/drawing/2010/main"/>
                      </a:ext>
                    </a:extLst>
                  </pic:spPr>
                </pic:pic>
              </a:graphicData>
            </a:graphic>
          </wp:inline>
        </w:drawing>
      </w:r>
    </w:p>
    <w:p w14:paraId="261EB7E4" w14:textId="77777777" w:rsidR="00C644C0" w:rsidRPr="00306864" w:rsidRDefault="00C644C0" w:rsidP="00306864">
      <w:pPr>
        <w:ind w:firstLine="360"/>
      </w:pPr>
    </w:p>
    <w:p w14:paraId="03817F12" w14:textId="4B010059" w:rsidR="00C644C0" w:rsidRPr="00306864" w:rsidRDefault="00C644C0" w:rsidP="00306864">
      <w:pPr>
        <w:ind w:firstLine="360"/>
      </w:pPr>
      <w:bookmarkStart w:id="3" w:name="_Hlk73809117"/>
      <w:r w:rsidRPr="00306864">
        <w:rPr>
          <w:rFonts w:hint="eastAsia"/>
        </w:rPr>
        <w:t>推送指定的数据格式到pushgateway</w:t>
      </w:r>
    </w:p>
    <w:p w14:paraId="04DFDEF0" w14:textId="77777777" w:rsidR="0082318F" w:rsidRDefault="0082318F" w:rsidP="00306864">
      <w:pPr>
        <w:ind w:firstLine="360"/>
      </w:pPr>
    </w:p>
    <w:p w14:paraId="19F495D5" w14:textId="7685C4E8" w:rsidR="00C644C0" w:rsidRDefault="00C644C0" w:rsidP="00306864">
      <w:pPr>
        <w:ind w:firstLine="360"/>
      </w:pPr>
      <w:r>
        <w:t>向 {job="</w:t>
      </w:r>
      <w:r>
        <w:rPr>
          <w:rFonts w:hint="eastAsia"/>
        </w:rPr>
        <w:t>test</w:t>
      </w:r>
      <w:r>
        <w:t>_job"} 添加单条数据：</w:t>
      </w:r>
    </w:p>
    <w:p w14:paraId="5724BA02" w14:textId="1331F7A6" w:rsidR="00C644C0" w:rsidRDefault="00C644C0" w:rsidP="00306864">
      <w:pPr>
        <w:ind w:firstLine="360"/>
      </w:pPr>
      <w:r w:rsidRPr="00306864">
        <w:t>echo</w:t>
      </w:r>
      <w:r>
        <w:t xml:space="preserve"> </w:t>
      </w:r>
      <w:r w:rsidRPr="00306864">
        <w:t>" metric 3.</w:t>
      </w:r>
      <w:r w:rsidRPr="00306864">
        <w:rPr>
          <w:rFonts w:hint="eastAsia"/>
        </w:rPr>
        <w:t>6</w:t>
      </w:r>
      <w:r w:rsidRPr="00306864">
        <w:t>"</w:t>
      </w:r>
      <w:r>
        <w:t xml:space="preserve"> | curl --data-binary @- </w:t>
      </w:r>
      <w:hyperlink r:id="rId29" w:history="1">
        <w:r w:rsidR="00006F6B" w:rsidRPr="00223606">
          <w:rPr>
            <w:rStyle w:val="a9"/>
          </w:rPr>
          <w:t>http://</w:t>
        </w:r>
        <w:r w:rsidR="00006F6B" w:rsidRPr="00223606">
          <w:rPr>
            <w:rStyle w:val="a9"/>
            <w:rFonts w:hint="eastAsia"/>
          </w:rPr>
          <w:t>192.168.</w:t>
        </w:r>
        <w:r w:rsidR="00006F6B" w:rsidRPr="00223606">
          <w:rPr>
            <w:rStyle w:val="a9"/>
          </w:rPr>
          <w:t>40.181:9091/metrics/job/</w:t>
        </w:r>
        <w:r w:rsidR="00006F6B" w:rsidRPr="00223606">
          <w:rPr>
            <w:rStyle w:val="a9"/>
            <w:rFonts w:hint="eastAsia"/>
          </w:rPr>
          <w:t>test</w:t>
        </w:r>
        <w:r w:rsidR="00006F6B" w:rsidRPr="00223606">
          <w:rPr>
            <w:rStyle w:val="a9"/>
          </w:rPr>
          <w:t>_job</w:t>
        </w:r>
      </w:hyperlink>
    </w:p>
    <w:p w14:paraId="7295D199" w14:textId="77777777" w:rsidR="0082318F" w:rsidRDefault="0082318F" w:rsidP="00306864">
      <w:pPr>
        <w:ind w:firstLine="360"/>
      </w:pPr>
    </w:p>
    <w:p w14:paraId="3700D052" w14:textId="77777777" w:rsidR="00C644C0" w:rsidRPr="00306864" w:rsidRDefault="00C644C0" w:rsidP="00306864">
      <w:pPr>
        <w:ind w:firstLine="360"/>
      </w:pPr>
      <w:r>
        <w:lastRenderedPageBreak/>
        <w:t> </w:t>
      </w:r>
      <w:r>
        <w:rPr>
          <w:rFonts w:hint="eastAsia"/>
        </w:rPr>
        <w:t>注：</w:t>
      </w:r>
      <w:r>
        <w:t>--data-binary 表示发送二进制数据，注意：它是使用POST方式发送的！</w:t>
      </w:r>
    </w:p>
    <w:bookmarkEnd w:id="3"/>
    <w:p w14:paraId="026CD58A" w14:textId="77777777" w:rsidR="00BD08ED" w:rsidRDefault="00BD08ED" w:rsidP="00306864">
      <w:pPr>
        <w:ind w:firstLine="360"/>
      </w:pPr>
    </w:p>
    <w:p w14:paraId="35449B5A" w14:textId="046DC6B6" w:rsidR="00C644C0" w:rsidRPr="00CC23C9" w:rsidRDefault="00C644C0" w:rsidP="00306864">
      <w:pPr>
        <w:ind w:firstLine="360"/>
      </w:pPr>
      <w:bookmarkStart w:id="4" w:name="_Hlk73809322"/>
      <w:r w:rsidRPr="00CC23C9">
        <w:rPr>
          <w:rFonts w:hint="eastAsia"/>
        </w:rPr>
        <w:t>添加复杂数据</w:t>
      </w:r>
    </w:p>
    <w:p w14:paraId="2408A310" w14:textId="157790B1" w:rsidR="00C644C0" w:rsidRPr="00306864" w:rsidRDefault="00C644C0" w:rsidP="00306864">
      <w:pPr>
        <w:ind w:firstLine="360"/>
      </w:pPr>
      <w:r w:rsidRPr="00306864">
        <w:t>cat &lt;&lt;EOF | curl --data-binary @- http://</w:t>
      </w:r>
      <w:r w:rsidRPr="00306864">
        <w:rPr>
          <w:rFonts w:hint="eastAsia"/>
        </w:rPr>
        <w:t>192.168.</w:t>
      </w:r>
      <w:r w:rsidR="00BD08ED">
        <w:t>40.181</w:t>
      </w:r>
      <w:r w:rsidRPr="00306864">
        <w:t>:9091/metrics/job/</w:t>
      </w:r>
      <w:r w:rsidRPr="00306864">
        <w:rPr>
          <w:rFonts w:hint="eastAsia"/>
        </w:rPr>
        <w:t>test</w:t>
      </w:r>
      <w:r w:rsidRPr="00306864">
        <w:t>_job/instance/</w:t>
      </w:r>
      <w:r w:rsidRPr="00306864">
        <w:rPr>
          <w:rFonts w:hint="eastAsia"/>
        </w:rPr>
        <w:t>test</w:t>
      </w:r>
      <w:r w:rsidRPr="00306864">
        <w:t>_instance</w:t>
      </w:r>
    </w:p>
    <w:p w14:paraId="7A646EB5" w14:textId="77777777" w:rsidR="00C644C0" w:rsidRPr="00306864" w:rsidRDefault="00C644C0" w:rsidP="00306864">
      <w:pPr>
        <w:ind w:firstLine="360"/>
      </w:pPr>
      <w:r w:rsidRPr="00306864">
        <w:t>#TYPE node_memory_usage</w:t>
      </w:r>
      <w:r w:rsidRPr="00306864">
        <w:t> </w:t>
      </w:r>
      <w:r w:rsidRPr="00306864">
        <w:t>gauge</w:t>
      </w:r>
    </w:p>
    <w:p w14:paraId="79F8040C" w14:textId="77777777" w:rsidR="00C644C0" w:rsidRPr="00306864" w:rsidRDefault="00C644C0" w:rsidP="00306864">
      <w:pPr>
        <w:ind w:firstLine="360"/>
      </w:pPr>
      <w:r w:rsidRPr="00306864">
        <w:t>node_m</w:t>
      </w:r>
      <w:r w:rsidRPr="00306864">
        <w:rPr>
          <w:rFonts w:hint="eastAsia"/>
        </w:rPr>
        <w:t>emory</w:t>
      </w:r>
      <w:r w:rsidRPr="00306864">
        <w:t>_usage 36</w:t>
      </w:r>
    </w:p>
    <w:p w14:paraId="3AC02896" w14:textId="77777777" w:rsidR="00C644C0" w:rsidRPr="00306864" w:rsidRDefault="00C644C0" w:rsidP="00306864">
      <w:pPr>
        <w:ind w:firstLine="360"/>
      </w:pPr>
      <w:r w:rsidRPr="00306864">
        <w:t xml:space="preserve"># TYPE </w:t>
      </w:r>
      <w:r w:rsidRPr="00306864">
        <w:rPr>
          <w:rFonts w:hint="eastAsia"/>
        </w:rPr>
        <w:t>memory</w:t>
      </w:r>
      <w:r w:rsidRPr="00306864">
        <w:t>_</w:t>
      </w:r>
      <w:r w:rsidRPr="00306864">
        <w:rPr>
          <w:rFonts w:hint="eastAsia"/>
        </w:rPr>
        <w:t>total</w:t>
      </w:r>
      <w:r w:rsidRPr="00306864">
        <w:t xml:space="preserve"> gauge</w:t>
      </w:r>
    </w:p>
    <w:p w14:paraId="78E1CF71" w14:textId="77777777" w:rsidR="00C644C0" w:rsidRPr="00306864" w:rsidRDefault="00C644C0" w:rsidP="00306864">
      <w:pPr>
        <w:ind w:firstLine="360"/>
      </w:pPr>
      <w:r w:rsidRPr="00306864">
        <w:t>node_m</w:t>
      </w:r>
      <w:r w:rsidRPr="00306864">
        <w:rPr>
          <w:rFonts w:hint="eastAsia"/>
        </w:rPr>
        <w:t>emory</w:t>
      </w:r>
      <w:r w:rsidRPr="00306864">
        <w:t>_total 36000</w:t>
      </w:r>
    </w:p>
    <w:p w14:paraId="09E010CC" w14:textId="41B0D79D" w:rsidR="00C644C0" w:rsidRDefault="00C644C0" w:rsidP="00306864">
      <w:pPr>
        <w:ind w:firstLine="360"/>
      </w:pPr>
      <w:r w:rsidRPr="00306864">
        <w:t>EOF</w:t>
      </w:r>
    </w:p>
    <w:p w14:paraId="384C7B47" w14:textId="77777777" w:rsidR="00327A81" w:rsidRPr="00306864" w:rsidRDefault="00327A81" w:rsidP="00306864">
      <w:pPr>
        <w:ind w:firstLine="360"/>
      </w:pPr>
      <w:bookmarkStart w:id="5" w:name="_Hlk73809535"/>
    </w:p>
    <w:bookmarkEnd w:id="4"/>
    <w:p w14:paraId="73F12791" w14:textId="77777777" w:rsidR="00C644C0" w:rsidRPr="00306864" w:rsidRDefault="00C644C0" w:rsidP="00306864">
      <w:pPr>
        <w:ind w:firstLine="360"/>
      </w:pPr>
      <w:r w:rsidRPr="00306864">
        <w:rPr>
          <w:rFonts w:hint="eastAsia"/>
        </w:rPr>
        <w:t>删除某个组下某个实例的所有数据</w:t>
      </w:r>
    </w:p>
    <w:p w14:paraId="0587CE21" w14:textId="1704D22A" w:rsidR="00C644C0" w:rsidRDefault="00C644C0" w:rsidP="00306864">
      <w:pPr>
        <w:ind w:firstLine="360"/>
      </w:pPr>
      <w:bookmarkStart w:id="6" w:name="_Hlk73809486"/>
      <w:bookmarkEnd w:id="5"/>
      <w:r>
        <w:t>curl -X DELETE http:</w:t>
      </w:r>
      <w:r w:rsidRPr="00306864">
        <w:t>//192.168.</w:t>
      </w:r>
      <w:r w:rsidR="00484006">
        <w:t>40.181</w:t>
      </w:r>
      <w:r w:rsidRPr="00306864">
        <w:t>:9091/metrics/job/test_job/instance/test_instance</w:t>
      </w:r>
    </w:p>
    <w:bookmarkEnd w:id="6"/>
    <w:p w14:paraId="45FB838E" w14:textId="77777777" w:rsidR="00C644C0" w:rsidRPr="00306864" w:rsidRDefault="00C644C0" w:rsidP="00306864">
      <w:pPr>
        <w:ind w:firstLine="360"/>
      </w:pPr>
    </w:p>
    <w:p w14:paraId="5CF2C7EF" w14:textId="77777777" w:rsidR="00C644C0" w:rsidRPr="00306864" w:rsidRDefault="00C644C0" w:rsidP="00306864">
      <w:pPr>
        <w:ind w:firstLine="360"/>
      </w:pPr>
      <w:bookmarkStart w:id="7" w:name="_Hlk73809546"/>
      <w:r w:rsidRPr="00306864">
        <w:rPr>
          <w:rFonts w:hint="eastAsia"/>
        </w:rPr>
        <w:t>删除某个组下的所有数据：</w:t>
      </w:r>
    </w:p>
    <w:p w14:paraId="68ED047F" w14:textId="0E80B9C6" w:rsidR="00C644C0" w:rsidRPr="006C3FAA" w:rsidRDefault="00C644C0" w:rsidP="00306864">
      <w:pPr>
        <w:ind w:firstLine="360"/>
      </w:pPr>
      <w:r>
        <w:t>curl -X DELETE http:</w:t>
      </w:r>
      <w:r w:rsidRPr="00306864">
        <w:t>//192.168.</w:t>
      </w:r>
      <w:r w:rsidR="00A066A2">
        <w:t>40.181</w:t>
      </w:r>
      <w:r w:rsidRPr="00306864">
        <w:t>:9091/metrics/job/test_job</w:t>
      </w:r>
    </w:p>
    <w:bookmarkEnd w:id="7"/>
    <w:p w14:paraId="36ADDA10" w14:textId="77777777" w:rsidR="00327A81" w:rsidRDefault="00327A81" w:rsidP="00306864">
      <w:pPr>
        <w:ind w:firstLine="360"/>
      </w:pPr>
    </w:p>
    <w:p w14:paraId="1F8A9BB7" w14:textId="77777777" w:rsidR="00327A81" w:rsidRDefault="00327A81" w:rsidP="00306864">
      <w:pPr>
        <w:ind w:firstLine="360"/>
      </w:pPr>
    </w:p>
    <w:p w14:paraId="67D272D2" w14:textId="469364B0" w:rsidR="00C644C0" w:rsidRPr="00306864" w:rsidRDefault="00C644C0" w:rsidP="00306864">
      <w:pPr>
        <w:ind w:firstLine="360"/>
      </w:pPr>
      <w:bookmarkStart w:id="8" w:name="_Hlk73809571"/>
      <w:r w:rsidRPr="00306864">
        <w:rPr>
          <w:rFonts w:hint="eastAsia"/>
        </w:rPr>
        <w:t>把数据上报到pushgateway</w:t>
      </w:r>
    </w:p>
    <w:p w14:paraId="15ED8210" w14:textId="77777777" w:rsidR="006D0270" w:rsidRDefault="006D0270" w:rsidP="006D0270">
      <w:pPr>
        <w:ind w:firstLine="360"/>
      </w:pPr>
      <w:r w:rsidRPr="00306864">
        <w:rPr>
          <w:rFonts w:hint="eastAsia"/>
        </w:rPr>
        <w:t>在被监控服务所在的机器配置数据上报</w:t>
      </w:r>
      <w:r>
        <w:rPr>
          <w:rFonts w:hint="eastAsia"/>
        </w:rPr>
        <w:t>,想要把1</w:t>
      </w:r>
      <w:r>
        <w:t>92.168.40.181</w:t>
      </w:r>
      <w:r>
        <w:rPr>
          <w:rFonts w:hint="eastAsia"/>
        </w:rPr>
        <w:t>这个机器的内存数据上报到pushgateway，下面步骤需要在1</w:t>
      </w:r>
      <w:r>
        <w:t>92.168.40.181</w:t>
      </w:r>
      <w:r>
        <w:rPr>
          <w:rFonts w:hint="eastAsia"/>
        </w:rPr>
        <w:t>操作</w:t>
      </w:r>
    </w:p>
    <w:p w14:paraId="5BD7E978" w14:textId="77777777" w:rsidR="00C16ED3" w:rsidRDefault="00C16ED3" w:rsidP="00306864">
      <w:pPr>
        <w:ind w:firstLine="360"/>
      </w:pPr>
    </w:p>
    <w:p w14:paraId="02DEE012" w14:textId="6DB1DF7E" w:rsidR="00C644C0" w:rsidRPr="00306864" w:rsidRDefault="00C644C0" w:rsidP="00306864">
      <w:pPr>
        <w:ind w:firstLine="360"/>
      </w:pPr>
      <w:r w:rsidRPr="00306864">
        <w:rPr>
          <w:rFonts w:hint="eastAsia"/>
        </w:rPr>
        <w:t>c</w:t>
      </w:r>
      <w:r w:rsidRPr="00306864">
        <w:t>at push.sh</w:t>
      </w:r>
    </w:p>
    <w:p w14:paraId="3B46D78C" w14:textId="77777777" w:rsidR="00C644C0" w:rsidRPr="00306864" w:rsidRDefault="00C644C0" w:rsidP="00306864">
      <w:pPr>
        <w:ind w:firstLine="360"/>
      </w:pPr>
    </w:p>
    <w:p w14:paraId="33EA324B" w14:textId="7C831ED9" w:rsidR="00327A81" w:rsidRDefault="00C644C0" w:rsidP="007E10A4">
      <w:pPr>
        <w:ind w:firstLine="360"/>
      </w:pPr>
      <w:r w:rsidRPr="00306864">
        <w:rPr>
          <w:rFonts w:hint="eastAsia"/>
        </w:rPr>
        <w:t>node</w:t>
      </w:r>
      <w:r w:rsidRPr="00306864">
        <w:t>_memory_usages=$</w:t>
      </w:r>
      <w:r w:rsidRPr="00306864">
        <w:rPr>
          <w:rFonts w:hint="eastAsia"/>
        </w:rPr>
        <w:t>(</w:t>
      </w:r>
      <w:r w:rsidRPr="00306864">
        <w:t>free -m | grep Mem | awk '{print $3/$2*100}')</w:t>
      </w:r>
    </w:p>
    <w:p w14:paraId="35C2016C" w14:textId="21EABA68" w:rsidR="00C644C0" w:rsidRDefault="00C644C0" w:rsidP="007E10A4">
      <w:pPr>
        <w:ind w:leftChars="200" w:left="360" w:firstLineChars="0" w:firstLine="0"/>
      </w:pPr>
      <w:r w:rsidRPr="00306864">
        <w:t>job_name="memory"</w:t>
      </w:r>
      <w:r w:rsidRPr="00306864">
        <w:br/>
        <w:t>instance_name="192.168.</w:t>
      </w:r>
      <w:r w:rsidR="00201791">
        <w:t>40.181</w:t>
      </w:r>
      <w:r w:rsidRPr="00306864">
        <w:t>"</w:t>
      </w:r>
      <w:bookmarkEnd w:id="8"/>
    </w:p>
    <w:p w14:paraId="44FDFF73" w14:textId="77777777" w:rsidR="00845A15" w:rsidRPr="00845A15" w:rsidRDefault="00845A15" w:rsidP="007E10A4">
      <w:pPr>
        <w:ind w:leftChars="200" w:left="360" w:firstLineChars="0" w:firstLine="0"/>
      </w:pPr>
    </w:p>
    <w:p w14:paraId="6EBD6CBD" w14:textId="2887F12E" w:rsidR="00C644C0" w:rsidRPr="00306864" w:rsidRDefault="00C644C0" w:rsidP="00306864">
      <w:pPr>
        <w:ind w:firstLine="360"/>
      </w:pPr>
      <w:bookmarkStart w:id="9" w:name="_Hlk73809685"/>
      <w:r w:rsidRPr="00306864">
        <w:t>cat &lt;&lt;EOF | curl --data-binary @- http://192.168.</w:t>
      </w:r>
      <w:r w:rsidR="00360169">
        <w:t>40.181</w:t>
      </w:r>
      <w:r w:rsidRPr="00306864">
        <w:t>:9091/metrics/job/$job_name/instance/$instance_name</w:t>
      </w:r>
      <w:r w:rsidRPr="00306864">
        <w:br/>
        <w:t>#TYPE node_memory_usages</w:t>
      </w:r>
      <w:r w:rsidRPr="00306864">
        <w:t> </w:t>
      </w:r>
      <w:r w:rsidRPr="00306864">
        <w:t xml:space="preserve"> gauge</w:t>
      </w:r>
    </w:p>
    <w:p w14:paraId="74018D10" w14:textId="45270A23" w:rsidR="00C644C0" w:rsidRDefault="00C644C0" w:rsidP="00306864">
      <w:pPr>
        <w:ind w:firstLine="360"/>
      </w:pPr>
      <w:r w:rsidRPr="00306864">
        <w:t xml:space="preserve">node_memory_usages </w:t>
      </w:r>
      <w:r w:rsidR="007E10A4">
        <w:rPr>
          <w:rFonts w:hint="eastAsia"/>
        </w:rPr>
        <w:t>$</w:t>
      </w:r>
      <w:r w:rsidRPr="00306864">
        <w:t>node_memory_usages</w:t>
      </w:r>
      <w:r w:rsidRPr="00306864">
        <w:br/>
        <w:t>EOF</w:t>
      </w:r>
    </w:p>
    <w:p w14:paraId="30D4600B" w14:textId="77777777" w:rsidR="007E10A4" w:rsidRPr="006863DF" w:rsidRDefault="007E10A4" w:rsidP="00306864">
      <w:pPr>
        <w:ind w:firstLine="360"/>
      </w:pPr>
    </w:p>
    <w:bookmarkEnd w:id="9"/>
    <w:p w14:paraId="7A8D8922" w14:textId="77777777" w:rsidR="00C644C0" w:rsidRPr="00306864" w:rsidRDefault="00C644C0" w:rsidP="00306864">
      <w:pPr>
        <w:ind w:firstLine="360"/>
      </w:pPr>
      <w:r w:rsidRPr="00306864">
        <w:rPr>
          <w:rFonts w:hint="eastAsia"/>
        </w:rPr>
        <w:t>s</w:t>
      </w:r>
      <w:r w:rsidRPr="00306864">
        <w:t>h push.sh</w:t>
      </w:r>
    </w:p>
    <w:p w14:paraId="22D2D3F7" w14:textId="77777777" w:rsidR="00C644C0" w:rsidRPr="00306864" w:rsidRDefault="00C644C0" w:rsidP="00306864">
      <w:pPr>
        <w:ind w:firstLine="360"/>
      </w:pPr>
    </w:p>
    <w:p w14:paraId="0D1A72E4" w14:textId="77777777" w:rsidR="00C644C0" w:rsidRPr="00306864" w:rsidRDefault="00C644C0" w:rsidP="00306864">
      <w:pPr>
        <w:ind w:firstLine="360"/>
      </w:pPr>
      <w:r w:rsidRPr="00306864">
        <w:rPr>
          <w:rFonts w:hint="eastAsia"/>
        </w:rPr>
        <w:t>打开pushgateway</w:t>
      </w:r>
      <w:r w:rsidRPr="00306864">
        <w:t xml:space="preserve"> </w:t>
      </w:r>
      <w:r w:rsidRPr="00306864">
        <w:rPr>
          <w:rFonts w:hint="eastAsia"/>
        </w:rPr>
        <w:t>web</w:t>
      </w:r>
      <w:r w:rsidRPr="00306864">
        <w:t xml:space="preserve"> </w:t>
      </w:r>
      <w:r w:rsidRPr="00306864">
        <w:rPr>
          <w:rFonts w:hint="eastAsia"/>
        </w:rPr>
        <w:t>ui界面，可看到如下：</w:t>
      </w:r>
    </w:p>
    <w:p w14:paraId="4AB6453B" w14:textId="58C78646" w:rsidR="00C644C0" w:rsidRDefault="00136A2F" w:rsidP="00306864">
      <w:pPr>
        <w:ind w:firstLine="360"/>
      </w:pPr>
      <w:r>
        <w:rPr>
          <w:noProof/>
        </w:rPr>
        <w:drawing>
          <wp:inline distT="0" distB="0" distL="0" distR="0" wp14:anchorId="797723C3" wp14:editId="2A31F238">
            <wp:extent cx="5274310" cy="7448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44855"/>
                    </a:xfrm>
                    <a:prstGeom prst="rect">
                      <a:avLst/>
                    </a:prstGeom>
                  </pic:spPr>
                </pic:pic>
              </a:graphicData>
            </a:graphic>
          </wp:inline>
        </w:drawing>
      </w:r>
    </w:p>
    <w:p w14:paraId="3C98ACB2" w14:textId="77777777" w:rsidR="00472F08" w:rsidRPr="00306864" w:rsidRDefault="00472F08" w:rsidP="00306864">
      <w:pPr>
        <w:ind w:firstLine="360"/>
      </w:pPr>
    </w:p>
    <w:p w14:paraId="4D8ACF4F" w14:textId="001BB2BF" w:rsidR="00C644C0" w:rsidRPr="00306864" w:rsidRDefault="00C644C0" w:rsidP="00306864">
      <w:pPr>
        <w:ind w:firstLine="360"/>
      </w:pPr>
      <w:r w:rsidRPr="00306864">
        <w:rPr>
          <w:rFonts w:hint="eastAsia"/>
        </w:rPr>
        <w:t>打开prometheus</w:t>
      </w:r>
      <w:r w:rsidRPr="00306864">
        <w:t xml:space="preserve"> </w:t>
      </w:r>
      <w:r w:rsidRPr="00306864">
        <w:rPr>
          <w:rFonts w:hint="eastAsia"/>
        </w:rPr>
        <w:t>ui界面，可看到如下</w:t>
      </w:r>
      <w:r w:rsidR="007C2F7B" w:rsidRPr="007C2F7B">
        <w:t>node_memory_usages</w:t>
      </w:r>
      <w:r w:rsidRPr="00306864">
        <w:rPr>
          <w:rFonts w:hint="eastAsia"/>
        </w:rPr>
        <w:t>的metrics指标</w:t>
      </w:r>
    </w:p>
    <w:p w14:paraId="613FF299" w14:textId="41A4E6D5" w:rsidR="00C644C0" w:rsidRPr="00306864" w:rsidRDefault="00C644C0" w:rsidP="00306864">
      <w:pPr>
        <w:ind w:firstLine="360"/>
      </w:pPr>
    </w:p>
    <w:p w14:paraId="6D4ABCCF" w14:textId="76FDD074" w:rsidR="00C644C0" w:rsidRPr="00306864" w:rsidRDefault="007C2F7B" w:rsidP="00306864">
      <w:pPr>
        <w:ind w:firstLine="360"/>
      </w:pPr>
      <w:r>
        <w:rPr>
          <w:noProof/>
        </w:rPr>
        <w:drawing>
          <wp:inline distT="0" distB="0" distL="0" distR="0" wp14:anchorId="0232DD11" wp14:editId="049DC856">
            <wp:extent cx="5274310" cy="191008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14:paraId="673A3A3F" w14:textId="77777777" w:rsidR="00C644C0" w:rsidRPr="00306864" w:rsidRDefault="00C644C0" w:rsidP="00306864">
      <w:pPr>
        <w:ind w:firstLine="360"/>
      </w:pPr>
    </w:p>
    <w:p w14:paraId="3FD97634" w14:textId="26BBA918" w:rsidR="00C644C0" w:rsidRDefault="00C644C0" w:rsidP="00306864">
      <w:pPr>
        <w:ind w:firstLine="360"/>
      </w:pPr>
      <w:r w:rsidRPr="00306864">
        <w:rPr>
          <w:rFonts w:hint="eastAsia"/>
        </w:rPr>
        <w:t>设置计划任务，定时上报数据</w:t>
      </w:r>
    </w:p>
    <w:p w14:paraId="690B29D3" w14:textId="77777777" w:rsidR="003B2F45" w:rsidRDefault="003B2F45" w:rsidP="003B2F45">
      <w:pPr>
        <w:ind w:firstLine="360"/>
      </w:pPr>
      <w:r w:rsidRPr="00306864">
        <w:t>chmod</w:t>
      </w:r>
      <w:r>
        <w:t xml:space="preserve"> +x push.</w:t>
      </w:r>
      <w:r w:rsidRPr="00306864">
        <w:t>sh</w:t>
      </w:r>
    </w:p>
    <w:p w14:paraId="0852BC36" w14:textId="77777777" w:rsidR="003B2F45" w:rsidRPr="00306864" w:rsidRDefault="003B2F45" w:rsidP="00306864">
      <w:pPr>
        <w:ind w:firstLine="360"/>
      </w:pPr>
    </w:p>
    <w:p w14:paraId="14987146" w14:textId="77777777" w:rsidR="00C644C0" w:rsidRPr="00306864" w:rsidRDefault="00C644C0" w:rsidP="00306864">
      <w:pPr>
        <w:ind w:firstLine="360"/>
      </w:pPr>
      <w:r w:rsidRPr="00306864">
        <w:rPr>
          <w:rFonts w:hint="eastAsia"/>
        </w:rPr>
        <w:t>c</w:t>
      </w:r>
      <w:r w:rsidRPr="00306864">
        <w:t>rontab -e</w:t>
      </w:r>
    </w:p>
    <w:p w14:paraId="66F5E202" w14:textId="63118180" w:rsidR="00C644C0" w:rsidRPr="00306864" w:rsidRDefault="00CD73DB" w:rsidP="00306864">
      <w:pPr>
        <w:ind w:firstLine="360"/>
      </w:pPr>
      <w:r w:rsidRPr="00CD73DB">
        <w:t xml:space="preserve">*/1 * * * * /usr/bin/bash </w:t>
      </w:r>
      <w:r w:rsidR="0067244A">
        <w:t xml:space="preserve"> </w:t>
      </w:r>
      <w:r w:rsidRPr="00CD73DB">
        <w:t>/root/push.sh</w:t>
      </w:r>
    </w:p>
    <w:p w14:paraId="01EC4178" w14:textId="77777777" w:rsidR="00C644C0" w:rsidRPr="00306864" w:rsidRDefault="00C644C0" w:rsidP="00306864">
      <w:pPr>
        <w:ind w:firstLine="360"/>
      </w:pPr>
    </w:p>
    <w:p w14:paraId="5F984ACB" w14:textId="77777777" w:rsidR="00C644C0" w:rsidRPr="00306864" w:rsidRDefault="00C644C0" w:rsidP="00306864">
      <w:pPr>
        <w:ind w:firstLine="360"/>
      </w:pPr>
      <w:r w:rsidRPr="00306864">
        <w:rPr>
          <w:rFonts w:hint="eastAsia"/>
        </w:rPr>
        <w:t>注意：从上面配置可以看到，我们上传到pushgateway中的数据有job也有instance，而prometheus配置pushgateway这个job</w:t>
      </w:r>
      <w:r w:rsidRPr="00306864">
        <w:t>_name</w:t>
      </w:r>
      <w:r w:rsidRPr="00306864">
        <w:rPr>
          <w:rFonts w:hint="eastAsia"/>
        </w:rPr>
        <w:t>中也有job和instance，这个job和instance是指pushgateway实例本身，</w:t>
      </w:r>
      <w:r w:rsidRPr="00306864">
        <w:t xml:space="preserve">添加 honor_labels: true 参数， </w:t>
      </w:r>
      <w:r w:rsidRPr="00306864">
        <w:rPr>
          <w:rFonts w:hint="eastAsia"/>
        </w:rPr>
        <w:t>可以</w:t>
      </w:r>
      <w:r w:rsidRPr="00306864">
        <w:t>避免</w:t>
      </w:r>
      <w:r w:rsidRPr="00306864">
        <w:rPr>
          <w:rFonts w:hint="eastAsia"/>
        </w:rPr>
        <w:t>promethues的targets列表中的job</w:t>
      </w:r>
      <w:r w:rsidRPr="00306864">
        <w:t>_name</w:t>
      </w:r>
      <w:r w:rsidRPr="00306864">
        <w:rPr>
          <w:rFonts w:hint="eastAsia"/>
        </w:rPr>
        <w:t>是pushgateway</w:t>
      </w:r>
      <w:r w:rsidRPr="00306864">
        <w:t xml:space="preserve">的 job </w:t>
      </w:r>
      <w:r w:rsidRPr="00306864">
        <w:rPr>
          <w:rFonts w:hint="eastAsia"/>
        </w:rPr>
        <w:t>、</w:t>
      </w:r>
      <w:r w:rsidRPr="00306864">
        <w:t xml:space="preserve">instance </w:t>
      </w:r>
      <w:r w:rsidRPr="00306864">
        <w:rPr>
          <w:rFonts w:hint="eastAsia"/>
        </w:rPr>
        <w:t>和上报到pushgateway数据的job和instance冲突</w:t>
      </w:r>
      <w:r w:rsidRPr="00306864">
        <w:t>。</w:t>
      </w:r>
    </w:p>
    <w:p w14:paraId="39E2BEC3" w14:textId="77777777" w:rsidR="005C39C4" w:rsidRPr="00306864" w:rsidRDefault="005C39C4" w:rsidP="004F70D2">
      <w:pPr>
        <w:ind w:firstLineChars="0" w:firstLine="0"/>
      </w:pPr>
    </w:p>
    <w:sectPr w:rsidR="005C39C4" w:rsidRPr="00306864">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CBE99" w14:textId="77777777" w:rsidR="00523649" w:rsidRDefault="00523649" w:rsidP="009B0B36">
      <w:pPr>
        <w:ind w:firstLine="360"/>
      </w:pPr>
      <w:r>
        <w:separator/>
      </w:r>
    </w:p>
  </w:endnote>
  <w:endnote w:type="continuationSeparator" w:id="0">
    <w:p w14:paraId="6C768B7E" w14:textId="77777777" w:rsidR="00523649" w:rsidRDefault="00523649" w:rsidP="009B0B36">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C7CE" w14:textId="77777777" w:rsidR="0062554A" w:rsidRDefault="0062554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6199" w14:textId="77777777" w:rsidR="00E2082B" w:rsidRPr="00EF4D2E" w:rsidRDefault="00E2082B" w:rsidP="00E2082B">
    <w:pPr>
      <w:pStyle w:val="a5"/>
      <w:ind w:firstLine="360"/>
      <w:rPr>
        <w:rFonts w:hAnsi="微软雅黑"/>
        <w:color w:val="FF0000"/>
      </w:rPr>
    </w:pPr>
    <w:r w:rsidRPr="009E29F7">
      <w:rPr>
        <w:rFonts w:hAnsi="微软雅黑" w:hint="eastAsia"/>
        <w:bCs/>
      </w:rPr>
      <w:t>版权声明，本文档全部内容及版权归韩先超所有，只可用于自己学习</w:t>
    </w:r>
    <w:r>
      <w:rPr>
        <w:rFonts w:hAnsi="微软雅黑" w:hint="eastAsia"/>
        <w:bCs/>
      </w:rPr>
      <w:t>使用</w:t>
    </w:r>
    <w:r w:rsidRPr="009E29F7">
      <w:rPr>
        <w:rFonts w:hAnsi="微软雅黑" w:hint="eastAsia"/>
        <w:bCs/>
      </w:rPr>
      <w:t>，</w:t>
    </w:r>
    <w:r w:rsidRPr="00EF4D2E">
      <w:rPr>
        <w:rFonts w:hAnsi="微软雅黑" w:hint="eastAsia"/>
        <w:bCs/>
        <w:color w:val="FF0000"/>
      </w:rPr>
      <w:t>禁止私自传阅，违者依法追责。</w:t>
    </w:r>
  </w:p>
  <w:p w14:paraId="48FDBDE9" w14:textId="259A02A1" w:rsidR="0062554A" w:rsidRPr="00E2082B" w:rsidRDefault="0062554A" w:rsidP="002A513A">
    <w:pPr>
      <w:pStyle w:val="a5"/>
      <w:ind w:firstLineChars="11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1C24D" w14:textId="77777777" w:rsidR="0062554A" w:rsidRDefault="0062554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0024B" w14:textId="77777777" w:rsidR="00523649" w:rsidRDefault="00523649" w:rsidP="009B0B36">
      <w:pPr>
        <w:ind w:firstLine="360"/>
      </w:pPr>
      <w:r>
        <w:separator/>
      </w:r>
    </w:p>
  </w:footnote>
  <w:footnote w:type="continuationSeparator" w:id="0">
    <w:p w14:paraId="03A38C38" w14:textId="77777777" w:rsidR="00523649" w:rsidRDefault="00523649" w:rsidP="009B0B36">
      <w:pPr>
        <w:ind w:firstLine="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3D086" w14:textId="77777777" w:rsidR="0062554A" w:rsidRDefault="0062554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79039" w14:textId="4698ADCC" w:rsidR="0062554A" w:rsidRPr="007F58FC" w:rsidRDefault="0062554A" w:rsidP="002A513A">
    <w:pPr>
      <w:pStyle w:val="a3"/>
      <w:ind w:firstLine="36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2937" w14:textId="77777777" w:rsidR="0062554A" w:rsidRDefault="0062554A">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6A8"/>
    <w:multiLevelType w:val="hybridMultilevel"/>
    <w:tmpl w:val="7D0A78EA"/>
    <w:lvl w:ilvl="0" w:tplc="0BA88DFE">
      <w:start w:val="1"/>
      <w:numFmt w:val="bullet"/>
      <w:lvlText w:val="•"/>
      <w:lvlJc w:val="left"/>
      <w:pPr>
        <w:tabs>
          <w:tab w:val="num" w:pos="720"/>
        </w:tabs>
        <w:ind w:left="720" w:hanging="360"/>
      </w:pPr>
      <w:rPr>
        <w:rFonts w:ascii="Arial" w:hAnsi="Arial" w:hint="default"/>
      </w:rPr>
    </w:lvl>
    <w:lvl w:ilvl="1" w:tplc="DF5449B6" w:tentative="1">
      <w:start w:val="1"/>
      <w:numFmt w:val="bullet"/>
      <w:lvlText w:val="•"/>
      <w:lvlJc w:val="left"/>
      <w:pPr>
        <w:tabs>
          <w:tab w:val="num" w:pos="1440"/>
        </w:tabs>
        <w:ind w:left="1440" w:hanging="360"/>
      </w:pPr>
      <w:rPr>
        <w:rFonts w:ascii="Arial" w:hAnsi="Arial" w:hint="default"/>
      </w:rPr>
    </w:lvl>
    <w:lvl w:ilvl="2" w:tplc="5CA49B7A" w:tentative="1">
      <w:start w:val="1"/>
      <w:numFmt w:val="bullet"/>
      <w:lvlText w:val="•"/>
      <w:lvlJc w:val="left"/>
      <w:pPr>
        <w:tabs>
          <w:tab w:val="num" w:pos="2160"/>
        </w:tabs>
        <w:ind w:left="2160" w:hanging="360"/>
      </w:pPr>
      <w:rPr>
        <w:rFonts w:ascii="Arial" w:hAnsi="Arial" w:hint="default"/>
      </w:rPr>
    </w:lvl>
    <w:lvl w:ilvl="3" w:tplc="2B722FD8" w:tentative="1">
      <w:start w:val="1"/>
      <w:numFmt w:val="bullet"/>
      <w:lvlText w:val="•"/>
      <w:lvlJc w:val="left"/>
      <w:pPr>
        <w:tabs>
          <w:tab w:val="num" w:pos="2880"/>
        </w:tabs>
        <w:ind w:left="2880" w:hanging="360"/>
      </w:pPr>
      <w:rPr>
        <w:rFonts w:ascii="Arial" w:hAnsi="Arial" w:hint="default"/>
      </w:rPr>
    </w:lvl>
    <w:lvl w:ilvl="4" w:tplc="F06AB174" w:tentative="1">
      <w:start w:val="1"/>
      <w:numFmt w:val="bullet"/>
      <w:lvlText w:val="•"/>
      <w:lvlJc w:val="left"/>
      <w:pPr>
        <w:tabs>
          <w:tab w:val="num" w:pos="3600"/>
        </w:tabs>
        <w:ind w:left="3600" w:hanging="360"/>
      </w:pPr>
      <w:rPr>
        <w:rFonts w:ascii="Arial" w:hAnsi="Arial" w:hint="default"/>
      </w:rPr>
    </w:lvl>
    <w:lvl w:ilvl="5" w:tplc="37A2A072" w:tentative="1">
      <w:start w:val="1"/>
      <w:numFmt w:val="bullet"/>
      <w:lvlText w:val="•"/>
      <w:lvlJc w:val="left"/>
      <w:pPr>
        <w:tabs>
          <w:tab w:val="num" w:pos="4320"/>
        </w:tabs>
        <w:ind w:left="4320" w:hanging="360"/>
      </w:pPr>
      <w:rPr>
        <w:rFonts w:ascii="Arial" w:hAnsi="Arial" w:hint="default"/>
      </w:rPr>
    </w:lvl>
    <w:lvl w:ilvl="6" w:tplc="AD20484A" w:tentative="1">
      <w:start w:val="1"/>
      <w:numFmt w:val="bullet"/>
      <w:lvlText w:val="•"/>
      <w:lvlJc w:val="left"/>
      <w:pPr>
        <w:tabs>
          <w:tab w:val="num" w:pos="5040"/>
        </w:tabs>
        <w:ind w:left="5040" w:hanging="360"/>
      </w:pPr>
      <w:rPr>
        <w:rFonts w:ascii="Arial" w:hAnsi="Arial" w:hint="default"/>
      </w:rPr>
    </w:lvl>
    <w:lvl w:ilvl="7" w:tplc="9A88EC12" w:tentative="1">
      <w:start w:val="1"/>
      <w:numFmt w:val="bullet"/>
      <w:lvlText w:val="•"/>
      <w:lvlJc w:val="left"/>
      <w:pPr>
        <w:tabs>
          <w:tab w:val="num" w:pos="5760"/>
        </w:tabs>
        <w:ind w:left="5760" w:hanging="360"/>
      </w:pPr>
      <w:rPr>
        <w:rFonts w:ascii="Arial" w:hAnsi="Arial" w:hint="default"/>
      </w:rPr>
    </w:lvl>
    <w:lvl w:ilvl="8" w:tplc="0576FB3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7D1356"/>
    <w:multiLevelType w:val="hybridMultilevel"/>
    <w:tmpl w:val="E8B4DFA4"/>
    <w:lvl w:ilvl="0" w:tplc="57608A38">
      <w:start w:val="1"/>
      <w:numFmt w:val="bullet"/>
      <w:lvlText w:val="•"/>
      <w:lvlJc w:val="left"/>
      <w:pPr>
        <w:tabs>
          <w:tab w:val="num" w:pos="720"/>
        </w:tabs>
        <w:ind w:left="720" w:hanging="360"/>
      </w:pPr>
      <w:rPr>
        <w:rFonts w:ascii="Arial" w:hAnsi="Arial" w:hint="default"/>
      </w:rPr>
    </w:lvl>
    <w:lvl w:ilvl="1" w:tplc="0F28F390" w:tentative="1">
      <w:start w:val="1"/>
      <w:numFmt w:val="bullet"/>
      <w:lvlText w:val="•"/>
      <w:lvlJc w:val="left"/>
      <w:pPr>
        <w:tabs>
          <w:tab w:val="num" w:pos="1440"/>
        </w:tabs>
        <w:ind w:left="1440" w:hanging="360"/>
      </w:pPr>
      <w:rPr>
        <w:rFonts w:ascii="Arial" w:hAnsi="Arial" w:hint="default"/>
      </w:rPr>
    </w:lvl>
    <w:lvl w:ilvl="2" w:tplc="A47E270E" w:tentative="1">
      <w:start w:val="1"/>
      <w:numFmt w:val="bullet"/>
      <w:lvlText w:val="•"/>
      <w:lvlJc w:val="left"/>
      <w:pPr>
        <w:tabs>
          <w:tab w:val="num" w:pos="2160"/>
        </w:tabs>
        <w:ind w:left="2160" w:hanging="360"/>
      </w:pPr>
      <w:rPr>
        <w:rFonts w:ascii="Arial" w:hAnsi="Arial" w:hint="default"/>
      </w:rPr>
    </w:lvl>
    <w:lvl w:ilvl="3" w:tplc="D0CC9CF8" w:tentative="1">
      <w:start w:val="1"/>
      <w:numFmt w:val="bullet"/>
      <w:lvlText w:val="•"/>
      <w:lvlJc w:val="left"/>
      <w:pPr>
        <w:tabs>
          <w:tab w:val="num" w:pos="2880"/>
        </w:tabs>
        <w:ind w:left="2880" w:hanging="360"/>
      </w:pPr>
      <w:rPr>
        <w:rFonts w:ascii="Arial" w:hAnsi="Arial" w:hint="default"/>
      </w:rPr>
    </w:lvl>
    <w:lvl w:ilvl="4" w:tplc="7076C4B8" w:tentative="1">
      <w:start w:val="1"/>
      <w:numFmt w:val="bullet"/>
      <w:lvlText w:val="•"/>
      <w:lvlJc w:val="left"/>
      <w:pPr>
        <w:tabs>
          <w:tab w:val="num" w:pos="3600"/>
        </w:tabs>
        <w:ind w:left="3600" w:hanging="360"/>
      </w:pPr>
      <w:rPr>
        <w:rFonts w:ascii="Arial" w:hAnsi="Arial" w:hint="default"/>
      </w:rPr>
    </w:lvl>
    <w:lvl w:ilvl="5" w:tplc="6F3A9ABA" w:tentative="1">
      <w:start w:val="1"/>
      <w:numFmt w:val="bullet"/>
      <w:lvlText w:val="•"/>
      <w:lvlJc w:val="left"/>
      <w:pPr>
        <w:tabs>
          <w:tab w:val="num" w:pos="4320"/>
        </w:tabs>
        <w:ind w:left="4320" w:hanging="360"/>
      </w:pPr>
      <w:rPr>
        <w:rFonts w:ascii="Arial" w:hAnsi="Arial" w:hint="default"/>
      </w:rPr>
    </w:lvl>
    <w:lvl w:ilvl="6" w:tplc="3DDA5C38" w:tentative="1">
      <w:start w:val="1"/>
      <w:numFmt w:val="bullet"/>
      <w:lvlText w:val="•"/>
      <w:lvlJc w:val="left"/>
      <w:pPr>
        <w:tabs>
          <w:tab w:val="num" w:pos="5040"/>
        </w:tabs>
        <w:ind w:left="5040" w:hanging="360"/>
      </w:pPr>
      <w:rPr>
        <w:rFonts w:ascii="Arial" w:hAnsi="Arial" w:hint="default"/>
      </w:rPr>
    </w:lvl>
    <w:lvl w:ilvl="7" w:tplc="48FE879C" w:tentative="1">
      <w:start w:val="1"/>
      <w:numFmt w:val="bullet"/>
      <w:lvlText w:val="•"/>
      <w:lvlJc w:val="left"/>
      <w:pPr>
        <w:tabs>
          <w:tab w:val="num" w:pos="5760"/>
        </w:tabs>
        <w:ind w:left="5760" w:hanging="360"/>
      </w:pPr>
      <w:rPr>
        <w:rFonts w:ascii="Arial" w:hAnsi="Arial" w:hint="default"/>
      </w:rPr>
    </w:lvl>
    <w:lvl w:ilvl="8" w:tplc="D30626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4E496F"/>
    <w:multiLevelType w:val="hybridMultilevel"/>
    <w:tmpl w:val="F1EEF5DC"/>
    <w:lvl w:ilvl="0" w:tplc="AC9EB1DA">
      <w:start w:val="1"/>
      <w:numFmt w:val="bullet"/>
      <w:lvlText w:val="•"/>
      <w:lvlJc w:val="left"/>
      <w:pPr>
        <w:tabs>
          <w:tab w:val="num" w:pos="720"/>
        </w:tabs>
        <w:ind w:left="720" w:hanging="360"/>
      </w:pPr>
      <w:rPr>
        <w:rFonts w:ascii="Arial" w:hAnsi="Arial" w:hint="default"/>
      </w:rPr>
    </w:lvl>
    <w:lvl w:ilvl="1" w:tplc="8746032A" w:tentative="1">
      <w:start w:val="1"/>
      <w:numFmt w:val="bullet"/>
      <w:lvlText w:val="•"/>
      <w:lvlJc w:val="left"/>
      <w:pPr>
        <w:tabs>
          <w:tab w:val="num" w:pos="1440"/>
        </w:tabs>
        <w:ind w:left="1440" w:hanging="360"/>
      </w:pPr>
      <w:rPr>
        <w:rFonts w:ascii="Arial" w:hAnsi="Arial" w:hint="default"/>
      </w:rPr>
    </w:lvl>
    <w:lvl w:ilvl="2" w:tplc="B1EC2754" w:tentative="1">
      <w:start w:val="1"/>
      <w:numFmt w:val="bullet"/>
      <w:lvlText w:val="•"/>
      <w:lvlJc w:val="left"/>
      <w:pPr>
        <w:tabs>
          <w:tab w:val="num" w:pos="2160"/>
        </w:tabs>
        <w:ind w:left="2160" w:hanging="360"/>
      </w:pPr>
      <w:rPr>
        <w:rFonts w:ascii="Arial" w:hAnsi="Arial" w:hint="default"/>
      </w:rPr>
    </w:lvl>
    <w:lvl w:ilvl="3" w:tplc="40241DF4" w:tentative="1">
      <w:start w:val="1"/>
      <w:numFmt w:val="bullet"/>
      <w:lvlText w:val="•"/>
      <w:lvlJc w:val="left"/>
      <w:pPr>
        <w:tabs>
          <w:tab w:val="num" w:pos="2880"/>
        </w:tabs>
        <w:ind w:left="2880" w:hanging="360"/>
      </w:pPr>
      <w:rPr>
        <w:rFonts w:ascii="Arial" w:hAnsi="Arial" w:hint="default"/>
      </w:rPr>
    </w:lvl>
    <w:lvl w:ilvl="4" w:tplc="85268220" w:tentative="1">
      <w:start w:val="1"/>
      <w:numFmt w:val="bullet"/>
      <w:lvlText w:val="•"/>
      <w:lvlJc w:val="left"/>
      <w:pPr>
        <w:tabs>
          <w:tab w:val="num" w:pos="3600"/>
        </w:tabs>
        <w:ind w:left="3600" w:hanging="360"/>
      </w:pPr>
      <w:rPr>
        <w:rFonts w:ascii="Arial" w:hAnsi="Arial" w:hint="default"/>
      </w:rPr>
    </w:lvl>
    <w:lvl w:ilvl="5" w:tplc="7A00B2F8" w:tentative="1">
      <w:start w:val="1"/>
      <w:numFmt w:val="bullet"/>
      <w:lvlText w:val="•"/>
      <w:lvlJc w:val="left"/>
      <w:pPr>
        <w:tabs>
          <w:tab w:val="num" w:pos="4320"/>
        </w:tabs>
        <w:ind w:left="4320" w:hanging="360"/>
      </w:pPr>
      <w:rPr>
        <w:rFonts w:ascii="Arial" w:hAnsi="Arial" w:hint="default"/>
      </w:rPr>
    </w:lvl>
    <w:lvl w:ilvl="6" w:tplc="694E5CE8" w:tentative="1">
      <w:start w:val="1"/>
      <w:numFmt w:val="bullet"/>
      <w:lvlText w:val="•"/>
      <w:lvlJc w:val="left"/>
      <w:pPr>
        <w:tabs>
          <w:tab w:val="num" w:pos="5040"/>
        </w:tabs>
        <w:ind w:left="5040" w:hanging="360"/>
      </w:pPr>
      <w:rPr>
        <w:rFonts w:ascii="Arial" w:hAnsi="Arial" w:hint="default"/>
      </w:rPr>
    </w:lvl>
    <w:lvl w:ilvl="7" w:tplc="A0EC2648" w:tentative="1">
      <w:start w:val="1"/>
      <w:numFmt w:val="bullet"/>
      <w:lvlText w:val="•"/>
      <w:lvlJc w:val="left"/>
      <w:pPr>
        <w:tabs>
          <w:tab w:val="num" w:pos="5760"/>
        </w:tabs>
        <w:ind w:left="5760" w:hanging="360"/>
      </w:pPr>
      <w:rPr>
        <w:rFonts w:ascii="Arial" w:hAnsi="Arial" w:hint="default"/>
      </w:rPr>
    </w:lvl>
    <w:lvl w:ilvl="8" w:tplc="DA2E8F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376549"/>
    <w:multiLevelType w:val="hybridMultilevel"/>
    <w:tmpl w:val="B6A6ABDA"/>
    <w:lvl w:ilvl="0" w:tplc="3CE2F3F4">
      <w:start w:val="1"/>
      <w:numFmt w:val="bullet"/>
      <w:lvlText w:val="•"/>
      <w:lvlJc w:val="left"/>
      <w:pPr>
        <w:tabs>
          <w:tab w:val="num" w:pos="720"/>
        </w:tabs>
        <w:ind w:left="720" w:hanging="360"/>
      </w:pPr>
      <w:rPr>
        <w:rFonts w:ascii="Arial" w:hAnsi="Arial" w:hint="default"/>
      </w:rPr>
    </w:lvl>
    <w:lvl w:ilvl="1" w:tplc="7CF682CA" w:tentative="1">
      <w:start w:val="1"/>
      <w:numFmt w:val="bullet"/>
      <w:lvlText w:val="•"/>
      <w:lvlJc w:val="left"/>
      <w:pPr>
        <w:tabs>
          <w:tab w:val="num" w:pos="1440"/>
        </w:tabs>
        <w:ind w:left="1440" w:hanging="360"/>
      </w:pPr>
      <w:rPr>
        <w:rFonts w:ascii="Arial" w:hAnsi="Arial" w:hint="default"/>
      </w:rPr>
    </w:lvl>
    <w:lvl w:ilvl="2" w:tplc="1436D706" w:tentative="1">
      <w:start w:val="1"/>
      <w:numFmt w:val="bullet"/>
      <w:lvlText w:val="•"/>
      <w:lvlJc w:val="left"/>
      <w:pPr>
        <w:tabs>
          <w:tab w:val="num" w:pos="2160"/>
        </w:tabs>
        <w:ind w:left="2160" w:hanging="360"/>
      </w:pPr>
      <w:rPr>
        <w:rFonts w:ascii="Arial" w:hAnsi="Arial" w:hint="default"/>
      </w:rPr>
    </w:lvl>
    <w:lvl w:ilvl="3" w:tplc="82E2B65A" w:tentative="1">
      <w:start w:val="1"/>
      <w:numFmt w:val="bullet"/>
      <w:lvlText w:val="•"/>
      <w:lvlJc w:val="left"/>
      <w:pPr>
        <w:tabs>
          <w:tab w:val="num" w:pos="2880"/>
        </w:tabs>
        <w:ind w:left="2880" w:hanging="360"/>
      </w:pPr>
      <w:rPr>
        <w:rFonts w:ascii="Arial" w:hAnsi="Arial" w:hint="default"/>
      </w:rPr>
    </w:lvl>
    <w:lvl w:ilvl="4" w:tplc="2BF4A48A" w:tentative="1">
      <w:start w:val="1"/>
      <w:numFmt w:val="bullet"/>
      <w:lvlText w:val="•"/>
      <w:lvlJc w:val="left"/>
      <w:pPr>
        <w:tabs>
          <w:tab w:val="num" w:pos="3600"/>
        </w:tabs>
        <w:ind w:left="3600" w:hanging="360"/>
      </w:pPr>
      <w:rPr>
        <w:rFonts w:ascii="Arial" w:hAnsi="Arial" w:hint="default"/>
      </w:rPr>
    </w:lvl>
    <w:lvl w:ilvl="5" w:tplc="E488FB70" w:tentative="1">
      <w:start w:val="1"/>
      <w:numFmt w:val="bullet"/>
      <w:lvlText w:val="•"/>
      <w:lvlJc w:val="left"/>
      <w:pPr>
        <w:tabs>
          <w:tab w:val="num" w:pos="4320"/>
        </w:tabs>
        <w:ind w:left="4320" w:hanging="360"/>
      </w:pPr>
      <w:rPr>
        <w:rFonts w:ascii="Arial" w:hAnsi="Arial" w:hint="default"/>
      </w:rPr>
    </w:lvl>
    <w:lvl w:ilvl="6" w:tplc="A1164C66" w:tentative="1">
      <w:start w:val="1"/>
      <w:numFmt w:val="bullet"/>
      <w:lvlText w:val="•"/>
      <w:lvlJc w:val="left"/>
      <w:pPr>
        <w:tabs>
          <w:tab w:val="num" w:pos="5040"/>
        </w:tabs>
        <w:ind w:left="5040" w:hanging="360"/>
      </w:pPr>
      <w:rPr>
        <w:rFonts w:ascii="Arial" w:hAnsi="Arial" w:hint="default"/>
      </w:rPr>
    </w:lvl>
    <w:lvl w:ilvl="7" w:tplc="723E31FA" w:tentative="1">
      <w:start w:val="1"/>
      <w:numFmt w:val="bullet"/>
      <w:lvlText w:val="•"/>
      <w:lvlJc w:val="left"/>
      <w:pPr>
        <w:tabs>
          <w:tab w:val="num" w:pos="5760"/>
        </w:tabs>
        <w:ind w:left="5760" w:hanging="360"/>
      </w:pPr>
      <w:rPr>
        <w:rFonts w:ascii="Arial" w:hAnsi="Arial" w:hint="default"/>
      </w:rPr>
    </w:lvl>
    <w:lvl w:ilvl="8" w:tplc="C3CAAD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88959B4"/>
    <w:multiLevelType w:val="hybridMultilevel"/>
    <w:tmpl w:val="17E61546"/>
    <w:lvl w:ilvl="0" w:tplc="A21EBFB6">
      <w:start w:val="1"/>
      <w:numFmt w:val="bullet"/>
      <w:lvlText w:val="•"/>
      <w:lvlJc w:val="left"/>
      <w:pPr>
        <w:tabs>
          <w:tab w:val="num" w:pos="720"/>
        </w:tabs>
        <w:ind w:left="720" w:hanging="360"/>
      </w:pPr>
      <w:rPr>
        <w:rFonts w:ascii="Arial" w:hAnsi="Arial" w:hint="default"/>
      </w:rPr>
    </w:lvl>
    <w:lvl w:ilvl="1" w:tplc="54CA1D30" w:tentative="1">
      <w:start w:val="1"/>
      <w:numFmt w:val="bullet"/>
      <w:lvlText w:val="•"/>
      <w:lvlJc w:val="left"/>
      <w:pPr>
        <w:tabs>
          <w:tab w:val="num" w:pos="1440"/>
        </w:tabs>
        <w:ind w:left="1440" w:hanging="360"/>
      </w:pPr>
      <w:rPr>
        <w:rFonts w:ascii="Arial" w:hAnsi="Arial" w:hint="default"/>
      </w:rPr>
    </w:lvl>
    <w:lvl w:ilvl="2" w:tplc="4254DCC4" w:tentative="1">
      <w:start w:val="1"/>
      <w:numFmt w:val="bullet"/>
      <w:lvlText w:val="•"/>
      <w:lvlJc w:val="left"/>
      <w:pPr>
        <w:tabs>
          <w:tab w:val="num" w:pos="2160"/>
        </w:tabs>
        <w:ind w:left="2160" w:hanging="360"/>
      </w:pPr>
      <w:rPr>
        <w:rFonts w:ascii="Arial" w:hAnsi="Arial" w:hint="default"/>
      </w:rPr>
    </w:lvl>
    <w:lvl w:ilvl="3" w:tplc="D1704136" w:tentative="1">
      <w:start w:val="1"/>
      <w:numFmt w:val="bullet"/>
      <w:lvlText w:val="•"/>
      <w:lvlJc w:val="left"/>
      <w:pPr>
        <w:tabs>
          <w:tab w:val="num" w:pos="2880"/>
        </w:tabs>
        <w:ind w:left="2880" w:hanging="360"/>
      </w:pPr>
      <w:rPr>
        <w:rFonts w:ascii="Arial" w:hAnsi="Arial" w:hint="default"/>
      </w:rPr>
    </w:lvl>
    <w:lvl w:ilvl="4" w:tplc="006C6C60" w:tentative="1">
      <w:start w:val="1"/>
      <w:numFmt w:val="bullet"/>
      <w:lvlText w:val="•"/>
      <w:lvlJc w:val="left"/>
      <w:pPr>
        <w:tabs>
          <w:tab w:val="num" w:pos="3600"/>
        </w:tabs>
        <w:ind w:left="3600" w:hanging="360"/>
      </w:pPr>
      <w:rPr>
        <w:rFonts w:ascii="Arial" w:hAnsi="Arial" w:hint="default"/>
      </w:rPr>
    </w:lvl>
    <w:lvl w:ilvl="5" w:tplc="35FA3F2A" w:tentative="1">
      <w:start w:val="1"/>
      <w:numFmt w:val="bullet"/>
      <w:lvlText w:val="•"/>
      <w:lvlJc w:val="left"/>
      <w:pPr>
        <w:tabs>
          <w:tab w:val="num" w:pos="4320"/>
        </w:tabs>
        <w:ind w:left="4320" w:hanging="360"/>
      </w:pPr>
      <w:rPr>
        <w:rFonts w:ascii="Arial" w:hAnsi="Arial" w:hint="default"/>
      </w:rPr>
    </w:lvl>
    <w:lvl w:ilvl="6" w:tplc="78329C26" w:tentative="1">
      <w:start w:val="1"/>
      <w:numFmt w:val="bullet"/>
      <w:lvlText w:val="•"/>
      <w:lvlJc w:val="left"/>
      <w:pPr>
        <w:tabs>
          <w:tab w:val="num" w:pos="5040"/>
        </w:tabs>
        <w:ind w:left="5040" w:hanging="360"/>
      </w:pPr>
      <w:rPr>
        <w:rFonts w:ascii="Arial" w:hAnsi="Arial" w:hint="default"/>
      </w:rPr>
    </w:lvl>
    <w:lvl w:ilvl="7" w:tplc="C4E6518C" w:tentative="1">
      <w:start w:val="1"/>
      <w:numFmt w:val="bullet"/>
      <w:lvlText w:val="•"/>
      <w:lvlJc w:val="left"/>
      <w:pPr>
        <w:tabs>
          <w:tab w:val="num" w:pos="5760"/>
        </w:tabs>
        <w:ind w:left="5760" w:hanging="360"/>
      </w:pPr>
      <w:rPr>
        <w:rFonts w:ascii="Arial" w:hAnsi="Arial" w:hint="default"/>
      </w:rPr>
    </w:lvl>
    <w:lvl w:ilvl="8" w:tplc="FE2A4D2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9E5E09"/>
    <w:multiLevelType w:val="hybridMultilevel"/>
    <w:tmpl w:val="9E98ACF6"/>
    <w:lvl w:ilvl="0" w:tplc="0CBA89B4">
      <w:start w:val="1"/>
      <w:numFmt w:val="bullet"/>
      <w:lvlText w:val="•"/>
      <w:lvlJc w:val="left"/>
      <w:pPr>
        <w:tabs>
          <w:tab w:val="num" w:pos="720"/>
        </w:tabs>
        <w:ind w:left="720" w:hanging="360"/>
      </w:pPr>
      <w:rPr>
        <w:rFonts w:ascii="Arial" w:hAnsi="Arial" w:hint="default"/>
      </w:rPr>
    </w:lvl>
    <w:lvl w:ilvl="1" w:tplc="1FC8BCBC" w:tentative="1">
      <w:start w:val="1"/>
      <w:numFmt w:val="bullet"/>
      <w:lvlText w:val="•"/>
      <w:lvlJc w:val="left"/>
      <w:pPr>
        <w:tabs>
          <w:tab w:val="num" w:pos="1440"/>
        </w:tabs>
        <w:ind w:left="1440" w:hanging="360"/>
      </w:pPr>
      <w:rPr>
        <w:rFonts w:ascii="Arial" w:hAnsi="Arial" w:hint="default"/>
      </w:rPr>
    </w:lvl>
    <w:lvl w:ilvl="2" w:tplc="12FC94C2" w:tentative="1">
      <w:start w:val="1"/>
      <w:numFmt w:val="bullet"/>
      <w:lvlText w:val="•"/>
      <w:lvlJc w:val="left"/>
      <w:pPr>
        <w:tabs>
          <w:tab w:val="num" w:pos="2160"/>
        </w:tabs>
        <w:ind w:left="2160" w:hanging="360"/>
      </w:pPr>
      <w:rPr>
        <w:rFonts w:ascii="Arial" w:hAnsi="Arial" w:hint="default"/>
      </w:rPr>
    </w:lvl>
    <w:lvl w:ilvl="3" w:tplc="52A29BE2" w:tentative="1">
      <w:start w:val="1"/>
      <w:numFmt w:val="bullet"/>
      <w:lvlText w:val="•"/>
      <w:lvlJc w:val="left"/>
      <w:pPr>
        <w:tabs>
          <w:tab w:val="num" w:pos="2880"/>
        </w:tabs>
        <w:ind w:left="2880" w:hanging="360"/>
      </w:pPr>
      <w:rPr>
        <w:rFonts w:ascii="Arial" w:hAnsi="Arial" w:hint="default"/>
      </w:rPr>
    </w:lvl>
    <w:lvl w:ilvl="4" w:tplc="C9045CE8" w:tentative="1">
      <w:start w:val="1"/>
      <w:numFmt w:val="bullet"/>
      <w:lvlText w:val="•"/>
      <w:lvlJc w:val="left"/>
      <w:pPr>
        <w:tabs>
          <w:tab w:val="num" w:pos="3600"/>
        </w:tabs>
        <w:ind w:left="3600" w:hanging="360"/>
      </w:pPr>
      <w:rPr>
        <w:rFonts w:ascii="Arial" w:hAnsi="Arial" w:hint="default"/>
      </w:rPr>
    </w:lvl>
    <w:lvl w:ilvl="5" w:tplc="9FE225B0" w:tentative="1">
      <w:start w:val="1"/>
      <w:numFmt w:val="bullet"/>
      <w:lvlText w:val="•"/>
      <w:lvlJc w:val="left"/>
      <w:pPr>
        <w:tabs>
          <w:tab w:val="num" w:pos="4320"/>
        </w:tabs>
        <w:ind w:left="4320" w:hanging="360"/>
      </w:pPr>
      <w:rPr>
        <w:rFonts w:ascii="Arial" w:hAnsi="Arial" w:hint="default"/>
      </w:rPr>
    </w:lvl>
    <w:lvl w:ilvl="6" w:tplc="38A8D9A4" w:tentative="1">
      <w:start w:val="1"/>
      <w:numFmt w:val="bullet"/>
      <w:lvlText w:val="•"/>
      <w:lvlJc w:val="left"/>
      <w:pPr>
        <w:tabs>
          <w:tab w:val="num" w:pos="5040"/>
        </w:tabs>
        <w:ind w:left="5040" w:hanging="360"/>
      </w:pPr>
      <w:rPr>
        <w:rFonts w:ascii="Arial" w:hAnsi="Arial" w:hint="default"/>
      </w:rPr>
    </w:lvl>
    <w:lvl w:ilvl="7" w:tplc="EBCA69AC" w:tentative="1">
      <w:start w:val="1"/>
      <w:numFmt w:val="bullet"/>
      <w:lvlText w:val="•"/>
      <w:lvlJc w:val="left"/>
      <w:pPr>
        <w:tabs>
          <w:tab w:val="num" w:pos="5760"/>
        </w:tabs>
        <w:ind w:left="5760" w:hanging="360"/>
      </w:pPr>
      <w:rPr>
        <w:rFonts w:ascii="Arial" w:hAnsi="Arial" w:hint="default"/>
      </w:rPr>
    </w:lvl>
    <w:lvl w:ilvl="8" w:tplc="439E51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B253BE"/>
    <w:multiLevelType w:val="multilevel"/>
    <w:tmpl w:val="BB289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4943DA"/>
    <w:multiLevelType w:val="multilevel"/>
    <w:tmpl w:val="7EFE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4E09B8"/>
    <w:multiLevelType w:val="multilevel"/>
    <w:tmpl w:val="311E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8947CD"/>
    <w:multiLevelType w:val="hybridMultilevel"/>
    <w:tmpl w:val="AA4CAFDC"/>
    <w:lvl w:ilvl="0" w:tplc="062C216E">
      <w:start w:val="1"/>
      <w:numFmt w:val="bullet"/>
      <w:lvlText w:val="•"/>
      <w:lvlJc w:val="left"/>
      <w:pPr>
        <w:tabs>
          <w:tab w:val="num" w:pos="720"/>
        </w:tabs>
        <w:ind w:left="720" w:hanging="360"/>
      </w:pPr>
      <w:rPr>
        <w:rFonts w:ascii="Arial" w:hAnsi="Arial" w:hint="default"/>
      </w:rPr>
    </w:lvl>
    <w:lvl w:ilvl="1" w:tplc="C156752E" w:tentative="1">
      <w:start w:val="1"/>
      <w:numFmt w:val="bullet"/>
      <w:lvlText w:val="•"/>
      <w:lvlJc w:val="left"/>
      <w:pPr>
        <w:tabs>
          <w:tab w:val="num" w:pos="1440"/>
        </w:tabs>
        <w:ind w:left="1440" w:hanging="360"/>
      </w:pPr>
      <w:rPr>
        <w:rFonts w:ascii="Arial" w:hAnsi="Arial" w:hint="default"/>
      </w:rPr>
    </w:lvl>
    <w:lvl w:ilvl="2" w:tplc="F6CCA3B2" w:tentative="1">
      <w:start w:val="1"/>
      <w:numFmt w:val="bullet"/>
      <w:lvlText w:val="•"/>
      <w:lvlJc w:val="left"/>
      <w:pPr>
        <w:tabs>
          <w:tab w:val="num" w:pos="2160"/>
        </w:tabs>
        <w:ind w:left="2160" w:hanging="360"/>
      </w:pPr>
      <w:rPr>
        <w:rFonts w:ascii="Arial" w:hAnsi="Arial" w:hint="default"/>
      </w:rPr>
    </w:lvl>
    <w:lvl w:ilvl="3" w:tplc="51464156" w:tentative="1">
      <w:start w:val="1"/>
      <w:numFmt w:val="bullet"/>
      <w:lvlText w:val="•"/>
      <w:lvlJc w:val="left"/>
      <w:pPr>
        <w:tabs>
          <w:tab w:val="num" w:pos="2880"/>
        </w:tabs>
        <w:ind w:left="2880" w:hanging="360"/>
      </w:pPr>
      <w:rPr>
        <w:rFonts w:ascii="Arial" w:hAnsi="Arial" w:hint="default"/>
      </w:rPr>
    </w:lvl>
    <w:lvl w:ilvl="4" w:tplc="10BAF8DE" w:tentative="1">
      <w:start w:val="1"/>
      <w:numFmt w:val="bullet"/>
      <w:lvlText w:val="•"/>
      <w:lvlJc w:val="left"/>
      <w:pPr>
        <w:tabs>
          <w:tab w:val="num" w:pos="3600"/>
        </w:tabs>
        <w:ind w:left="3600" w:hanging="360"/>
      </w:pPr>
      <w:rPr>
        <w:rFonts w:ascii="Arial" w:hAnsi="Arial" w:hint="default"/>
      </w:rPr>
    </w:lvl>
    <w:lvl w:ilvl="5" w:tplc="FD787FB2" w:tentative="1">
      <w:start w:val="1"/>
      <w:numFmt w:val="bullet"/>
      <w:lvlText w:val="•"/>
      <w:lvlJc w:val="left"/>
      <w:pPr>
        <w:tabs>
          <w:tab w:val="num" w:pos="4320"/>
        </w:tabs>
        <w:ind w:left="4320" w:hanging="360"/>
      </w:pPr>
      <w:rPr>
        <w:rFonts w:ascii="Arial" w:hAnsi="Arial" w:hint="default"/>
      </w:rPr>
    </w:lvl>
    <w:lvl w:ilvl="6" w:tplc="6546C80A" w:tentative="1">
      <w:start w:val="1"/>
      <w:numFmt w:val="bullet"/>
      <w:lvlText w:val="•"/>
      <w:lvlJc w:val="left"/>
      <w:pPr>
        <w:tabs>
          <w:tab w:val="num" w:pos="5040"/>
        </w:tabs>
        <w:ind w:left="5040" w:hanging="360"/>
      </w:pPr>
      <w:rPr>
        <w:rFonts w:ascii="Arial" w:hAnsi="Arial" w:hint="default"/>
      </w:rPr>
    </w:lvl>
    <w:lvl w:ilvl="7" w:tplc="B0B48884" w:tentative="1">
      <w:start w:val="1"/>
      <w:numFmt w:val="bullet"/>
      <w:lvlText w:val="•"/>
      <w:lvlJc w:val="left"/>
      <w:pPr>
        <w:tabs>
          <w:tab w:val="num" w:pos="5760"/>
        </w:tabs>
        <w:ind w:left="5760" w:hanging="360"/>
      </w:pPr>
      <w:rPr>
        <w:rFonts w:ascii="Arial" w:hAnsi="Arial" w:hint="default"/>
      </w:rPr>
    </w:lvl>
    <w:lvl w:ilvl="8" w:tplc="AD6697A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2314398"/>
    <w:multiLevelType w:val="multilevel"/>
    <w:tmpl w:val="D160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D33A23"/>
    <w:multiLevelType w:val="multilevel"/>
    <w:tmpl w:val="0092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52746A"/>
    <w:multiLevelType w:val="hybridMultilevel"/>
    <w:tmpl w:val="A6B056D0"/>
    <w:lvl w:ilvl="0" w:tplc="FD52D4F6">
      <w:start w:val="1"/>
      <w:numFmt w:val="bullet"/>
      <w:lvlText w:val="•"/>
      <w:lvlJc w:val="left"/>
      <w:pPr>
        <w:tabs>
          <w:tab w:val="num" w:pos="720"/>
        </w:tabs>
        <w:ind w:left="720" w:hanging="360"/>
      </w:pPr>
      <w:rPr>
        <w:rFonts w:ascii="Arial" w:hAnsi="Arial" w:hint="default"/>
      </w:rPr>
    </w:lvl>
    <w:lvl w:ilvl="1" w:tplc="69EC1DB8" w:tentative="1">
      <w:start w:val="1"/>
      <w:numFmt w:val="bullet"/>
      <w:lvlText w:val="•"/>
      <w:lvlJc w:val="left"/>
      <w:pPr>
        <w:tabs>
          <w:tab w:val="num" w:pos="1440"/>
        </w:tabs>
        <w:ind w:left="1440" w:hanging="360"/>
      </w:pPr>
      <w:rPr>
        <w:rFonts w:ascii="Arial" w:hAnsi="Arial" w:hint="default"/>
      </w:rPr>
    </w:lvl>
    <w:lvl w:ilvl="2" w:tplc="99F62278" w:tentative="1">
      <w:start w:val="1"/>
      <w:numFmt w:val="bullet"/>
      <w:lvlText w:val="•"/>
      <w:lvlJc w:val="left"/>
      <w:pPr>
        <w:tabs>
          <w:tab w:val="num" w:pos="2160"/>
        </w:tabs>
        <w:ind w:left="2160" w:hanging="360"/>
      </w:pPr>
      <w:rPr>
        <w:rFonts w:ascii="Arial" w:hAnsi="Arial" w:hint="default"/>
      </w:rPr>
    </w:lvl>
    <w:lvl w:ilvl="3" w:tplc="96B414DA" w:tentative="1">
      <w:start w:val="1"/>
      <w:numFmt w:val="bullet"/>
      <w:lvlText w:val="•"/>
      <w:lvlJc w:val="left"/>
      <w:pPr>
        <w:tabs>
          <w:tab w:val="num" w:pos="2880"/>
        </w:tabs>
        <w:ind w:left="2880" w:hanging="360"/>
      </w:pPr>
      <w:rPr>
        <w:rFonts w:ascii="Arial" w:hAnsi="Arial" w:hint="default"/>
      </w:rPr>
    </w:lvl>
    <w:lvl w:ilvl="4" w:tplc="541E60A0" w:tentative="1">
      <w:start w:val="1"/>
      <w:numFmt w:val="bullet"/>
      <w:lvlText w:val="•"/>
      <w:lvlJc w:val="left"/>
      <w:pPr>
        <w:tabs>
          <w:tab w:val="num" w:pos="3600"/>
        </w:tabs>
        <w:ind w:left="3600" w:hanging="360"/>
      </w:pPr>
      <w:rPr>
        <w:rFonts w:ascii="Arial" w:hAnsi="Arial" w:hint="default"/>
      </w:rPr>
    </w:lvl>
    <w:lvl w:ilvl="5" w:tplc="50040A1A" w:tentative="1">
      <w:start w:val="1"/>
      <w:numFmt w:val="bullet"/>
      <w:lvlText w:val="•"/>
      <w:lvlJc w:val="left"/>
      <w:pPr>
        <w:tabs>
          <w:tab w:val="num" w:pos="4320"/>
        </w:tabs>
        <w:ind w:left="4320" w:hanging="360"/>
      </w:pPr>
      <w:rPr>
        <w:rFonts w:ascii="Arial" w:hAnsi="Arial" w:hint="default"/>
      </w:rPr>
    </w:lvl>
    <w:lvl w:ilvl="6" w:tplc="EFB6A2BE" w:tentative="1">
      <w:start w:val="1"/>
      <w:numFmt w:val="bullet"/>
      <w:lvlText w:val="•"/>
      <w:lvlJc w:val="left"/>
      <w:pPr>
        <w:tabs>
          <w:tab w:val="num" w:pos="5040"/>
        </w:tabs>
        <w:ind w:left="5040" w:hanging="360"/>
      </w:pPr>
      <w:rPr>
        <w:rFonts w:ascii="Arial" w:hAnsi="Arial" w:hint="default"/>
      </w:rPr>
    </w:lvl>
    <w:lvl w:ilvl="7" w:tplc="0540B7AE" w:tentative="1">
      <w:start w:val="1"/>
      <w:numFmt w:val="bullet"/>
      <w:lvlText w:val="•"/>
      <w:lvlJc w:val="left"/>
      <w:pPr>
        <w:tabs>
          <w:tab w:val="num" w:pos="5760"/>
        </w:tabs>
        <w:ind w:left="5760" w:hanging="360"/>
      </w:pPr>
      <w:rPr>
        <w:rFonts w:ascii="Arial" w:hAnsi="Arial" w:hint="default"/>
      </w:rPr>
    </w:lvl>
    <w:lvl w:ilvl="8" w:tplc="31F8812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A614A4"/>
    <w:multiLevelType w:val="multilevel"/>
    <w:tmpl w:val="18F8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8F0967"/>
    <w:multiLevelType w:val="multilevel"/>
    <w:tmpl w:val="B178D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948692">
    <w:abstractNumId w:val="12"/>
  </w:num>
  <w:num w:numId="2" w16cid:durableId="1896693183">
    <w:abstractNumId w:val="5"/>
  </w:num>
  <w:num w:numId="3" w16cid:durableId="1510943648">
    <w:abstractNumId w:val="3"/>
  </w:num>
  <w:num w:numId="4" w16cid:durableId="647173208">
    <w:abstractNumId w:val="4"/>
  </w:num>
  <w:num w:numId="5" w16cid:durableId="1576017212">
    <w:abstractNumId w:val="9"/>
  </w:num>
  <w:num w:numId="6" w16cid:durableId="1547522888">
    <w:abstractNumId w:val="1"/>
  </w:num>
  <w:num w:numId="7" w16cid:durableId="1263487457">
    <w:abstractNumId w:val="2"/>
  </w:num>
  <w:num w:numId="8" w16cid:durableId="669913192">
    <w:abstractNumId w:val="0"/>
  </w:num>
  <w:num w:numId="9" w16cid:durableId="1188713311">
    <w:abstractNumId w:val="7"/>
  </w:num>
  <w:num w:numId="10" w16cid:durableId="600067326">
    <w:abstractNumId w:val="11"/>
  </w:num>
  <w:num w:numId="11" w16cid:durableId="105464414">
    <w:abstractNumId w:val="6"/>
  </w:num>
  <w:num w:numId="12" w16cid:durableId="1132820084">
    <w:abstractNumId w:val="14"/>
  </w:num>
  <w:num w:numId="13" w16cid:durableId="1717385909">
    <w:abstractNumId w:val="13"/>
  </w:num>
  <w:num w:numId="14" w16cid:durableId="1527207486">
    <w:abstractNumId w:val="8"/>
  </w:num>
  <w:num w:numId="15" w16cid:durableId="144568509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E2B"/>
    <w:rsid w:val="00000886"/>
    <w:rsid w:val="000026F9"/>
    <w:rsid w:val="00002BB0"/>
    <w:rsid w:val="00002D4D"/>
    <w:rsid w:val="00002F8B"/>
    <w:rsid w:val="000043CF"/>
    <w:rsid w:val="000060E5"/>
    <w:rsid w:val="00006F6B"/>
    <w:rsid w:val="00007446"/>
    <w:rsid w:val="00007628"/>
    <w:rsid w:val="0000784F"/>
    <w:rsid w:val="000079C0"/>
    <w:rsid w:val="00010AF4"/>
    <w:rsid w:val="00011591"/>
    <w:rsid w:val="00011895"/>
    <w:rsid w:val="0001241E"/>
    <w:rsid w:val="00012FCD"/>
    <w:rsid w:val="000130A6"/>
    <w:rsid w:val="0001377B"/>
    <w:rsid w:val="00014A4B"/>
    <w:rsid w:val="000168DB"/>
    <w:rsid w:val="00020AAD"/>
    <w:rsid w:val="00021281"/>
    <w:rsid w:val="000215CB"/>
    <w:rsid w:val="00022D1D"/>
    <w:rsid w:val="00023606"/>
    <w:rsid w:val="00023711"/>
    <w:rsid w:val="00023DCB"/>
    <w:rsid w:val="0002483B"/>
    <w:rsid w:val="0002487E"/>
    <w:rsid w:val="00024D8D"/>
    <w:rsid w:val="00025D21"/>
    <w:rsid w:val="000261E5"/>
    <w:rsid w:val="0002697F"/>
    <w:rsid w:val="00026F15"/>
    <w:rsid w:val="00027651"/>
    <w:rsid w:val="00027A45"/>
    <w:rsid w:val="00027DB7"/>
    <w:rsid w:val="00030111"/>
    <w:rsid w:val="000303ED"/>
    <w:rsid w:val="0003044E"/>
    <w:rsid w:val="00030F50"/>
    <w:rsid w:val="000310C2"/>
    <w:rsid w:val="0003141E"/>
    <w:rsid w:val="00031C67"/>
    <w:rsid w:val="00031D2D"/>
    <w:rsid w:val="00031D96"/>
    <w:rsid w:val="00032309"/>
    <w:rsid w:val="0003274D"/>
    <w:rsid w:val="0003396A"/>
    <w:rsid w:val="000348D3"/>
    <w:rsid w:val="00036D23"/>
    <w:rsid w:val="0003727E"/>
    <w:rsid w:val="00040512"/>
    <w:rsid w:val="000405E6"/>
    <w:rsid w:val="000415B0"/>
    <w:rsid w:val="00041634"/>
    <w:rsid w:val="00041941"/>
    <w:rsid w:val="0004215A"/>
    <w:rsid w:val="000421B7"/>
    <w:rsid w:val="000425A6"/>
    <w:rsid w:val="0004304C"/>
    <w:rsid w:val="000439B3"/>
    <w:rsid w:val="00045377"/>
    <w:rsid w:val="00045F7B"/>
    <w:rsid w:val="00046C4E"/>
    <w:rsid w:val="00046DB5"/>
    <w:rsid w:val="00047231"/>
    <w:rsid w:val="00047428"/>
    <w:rsid w:val="000519D0"/>
    <w:rsid w:val="000521A9"/>
    <w:rsid w:val="000527DD"/>
    <w:rsid w:val="000529CD"/>
    <w:rsid w:val="00052CC3"/>
    <w:rsid w:val="000549AE"/>
    <w:rsid w:val="00055658"/>
    <w:rsid w:val="0005593C"/>
    <w:rsid w:val="00055E3E"/>
    <w:rsid w:val="00056C28"/>
    <w:rsid w:val="00057365"/>
    <w:rsid w:val="0006028E"/>
    <w:rsid w:val="00060511"/>
    <w:rsid w:val="000613D2"/>
    <w:rsid w:val="00061660"/>
    <w:rsid w:val="00062104"/>
    <w:rsid w:val="00062495"/>
    <w:rsid w:val="0006352B"/>
    <w:rsid w:val="000667A3"/>
    <w:rsid w:val="00066EF6"/>
    <w:rsid w:val="00072DD7"/>
    <w:rsid w:val="00073B59"/>
    <w:rsid w:val="000742C1"/>
    <w:rsid w:val="00074E7A"/>
    <w:rsid w:val="000752B5"/>
    <w:rsid w:val="00075544"/>
    <w:rsid w:val="0007698F"/>
    <w:rsid w:val="00076A1D"/>
    <w:rsid w:val="0008024F"/>
    <w:rsid w:val="00080E86"/>
    <w:rsid w:val="0008101B"/>
    <w:rsid w:val="00082F02"/>
    <w:rsid w:val="0008323C"/>
    <w:rsid w:val="0008336A"/>
    <w:rsid w:val="00083471"/>
    <w:rsid w:val="0008364E"/>
    <w:rsid w:val="0008386B"/>
    <w:rsid w:val="00083BD8"/>
    <w:rsid w:val="00083BF3"/>
    <w:rsid w:val="00083CAC"/>
    <w:rsid w:val="000840B2"/>
    <w:rsid w:val="000842CC"/>
    <w:rsid w:val="000868AF"/>
    <w:rsid w:val="000877DB"/>
    <w:rsid w:val="0008794E"/>
    <w:rsid w:val="00087AB6"/>
    <w:rsid w:val="00091EAF"/>
    <w:rsid w:val="00092F99"/>
    <w:rsid w:val="00093E84"/>
    <w:rsid w:val="00095264"/>
    <w:rsid w:val="00096597"/>
    <w:rsid w:val="00097A6F"/>
    <w:rsid w:val="00097BF9"/>
    <w:rsid w:val="00097D10"/>
    <w:rsid w:val="000A06B3"/>
    <w:rsid w:val="000A0D15"/>
    <w:rsid w:val="000A2631"/>
    <w:rsid w:val="000A267A"/>
    <w:rsid w:val="000A27F0"/>
    <w:rsid w:val="000A28F2"/>
    <w:rsid w:val="000A45CB"/>
    <w:rsid w:val="000A4BDB"/>
    <w:rsid w:val="000A555C"/>
    <w:rsid w:val="000A5A31"/>
    <w:rsid w:val="000A67E9"/>
    <w:rsid w:val="000A6E65"/>
    <w:rsid w:val="000A77E2"/>
    <w:rsid w:val="000A7C64"/>
    <w:rsid w:val="000A7F9B"/>
    <w:rsid w:val="000B0BBE"/>
    <w:rsid w:val="000B0FB5"/>
    <w:rsid w:val="000B149C"/>
    <w:rsid w:val="000B2306"/>
    <w:rsid w:val="000B3825"/>
    <w:rsid w:val="000B3A8D"/>
    <w:rsid w:val="000B7273"/>
    <w:rsid w:val="000B7B45"/>
    <w:rsid w:val="000C01B7"/>
    <w:rsid w:val="000C0B2D"/>
    <w:rsid w:val="000C0C91"/>
    <w:rsid w:val="000C1569"/>
    <w:rsid w:val="000C2381"/>
    <w:rsid w:val="000C261E"/>
    <w:rsid w:val="000C33A4"/>
    <w:rsid w:val="000C4794"/>
    <w:rsid w:val="000C4A6C"/>
    <w:rsid w:val="000C6144"/>
    <w:rsid w:val="000C6AC9"/>
    <w:rsid w:val="000C7285"/>
    <w:rsid w:val="000C7902"/>
    <w:rsid w:val="000D0F9F"/>
    <w:rsid w:val="000D28AF"/>
    <w:rsid w:val="000D2AB9"/>
    <w:rsid w:val="000D2F64"/>
    <w:rsid w:val="000D336F"/>
    <w:rsid w:val="000D4116"/>
    <w:rsid w:val="000D42BB"/>
    <w:rsid w:val="000D4494"/>
    <w:rsid w:val="000D51A8"/>
    <w:rsid w:val="000D5BA9"/>
    <w:rsid w:val="000D5DCB"/>
    <w:rsid w:val="000D5E45"/>
    <w:rsid w:val="000D6B82"/>
    <w:rsid w:val="000D771A"/>
    <w:rsid w:val="000D7756"/>
    <w:rsid w:val="000D7A3E"/>
    <w:rsid w:val="000E02D1"/>
    <w:rsid w:val="000E1788"/>
    <w:rsid w:val="000E1E25"/>
    <w:rsid w:val="000E2E3E"/>
    <w:rsid w:val="000E3CCD"/>
    <w:rsid w:val="000E517D"/>
    <w:rsid w:val="000E5C6F"/>
    <w:rsid w:val="000E5CA7"/>
    <w:rsid w:val="000E5D00"/>
    <w:rsid w:val="000E6E30"/>
    <w:rsid w:val="000E7BB5"/>
    <w:rsid w:val="000F02AC"/>
    <w:rsid w:val="000F041F"/>
    <w:rsid w:val="000F079C"/>
    <w:rsid w:val="000F0E89"/>
    <w:rsid w:val="000F16E8"/>
    <w:rsid w:val="000F2A9A"/>
    <w:rsid w:val="000F2CF7"/>
    <w:rsid w:val="000F50C2"/>
    <w:rsid w:val="000F5C81"/>
    <w:rsid w:val="000F766B"/>
    <w:rsid w:val="000F7E0B"/>
    <w:rsid w:val="00100CC8"/>
    <w:rsid w:val="00100D8F"/>
    <w:rsid w:val="001024DC"/>
    <w:rsid w:val="00102EF3"/>
    <w:rsid w:val="00103F59"/>
    <w:rsid w:val="00104490"/>
    <w:rsid w:val="001049D1"/>
    <w:rsid w:val="00105447"/>
    <w:rsid w:val="001056F2"/>
    <w:rsid w:val="00106A51"/>
    <w:rsid w:val="0010712A"/>
    <w:rsid w:val="00107B9A"/>
    <w:rsid w:val="00110EB4"/>
    <w:rsid w:val="00112C25"/>
    <w:rsid w:val="001133C7"/>
    <w:rsid w:val="00113DF1"/>
    <w:rsid w:val="001145C7"/>
    <w:rsid w:val="00114A42"/>
    <w:rsid w:val="00114DC6"/>
    <w:rsid w:val="00116242"/>
    <w:rsid w:val="00116865"/>
    <w:rsid w:val="001168D3"/>
    <w:rsid w:val="001169F6"/>
    <w:rsid w:val="00120F6C"/>
    <w:rsid w:val="00121721"/>
    <w:rsid w:val="00121DCC"/>
    <w:rsid w:val="00122709"/>
    <w:rsid w:val="00122C25"/>
    <w:rsid w:val="00122D3D"/>
    <w:rsid w:val="001230E5"/>
    <w:rsid w:val="00124888"/>
    <w:rsid w:val="00124BD8"/>
    <w:rsid w:val="001261E1"/>
    <w:rsid w:val="001309C4"/>
    <w:rsid w:val="00131C91"/>
    <w:rsid w:val="001325C0"/>
    <w:rsid w:val="0013286F"/>
    <w:rsid w:val="0013397E"/>
    <w:rsid w:val="00133D66"/>
    <w:rsid w:val="00134908"/>
    <w:rsid w:val="00134BA3"/>
    <w:rsid w:val="0013522E"/>
    <w:rsid w:val="001362FD"/>
    <w:rsid w:val="00136A2F"/>
    <w:rsid w:val="00136C03"/>
    <w:rsid w:val="001372DE"/>
    <w:rsid w:val="001376F3"/>
    <w:rsid w:val="00141034"/>
    <w:rsid w:val="00141406"/>
    <w:rsid w:val="00141F0F"/>
    <w:rsid w:val="0014392F"/>
    <w:rsid w:val="00143ECD"/>
    <w:rsid w:val="00144242"/>
    <w:rsid w:val="001461F6"/>
    <w:rsid w:val="00146B2B"/>
    <w:rsid w:val="00147730"/>
    <w:rsid w:val="0015041C"/>
    <w:rsid w:val="00150430"/>
    <w:rsid w:val="00150B1A"/>
    <w:rsid w:val="001520BE"/>
    <w:rsid w:val="00153212"/>
    <w:rsid w:val="00153B9C"/>
    <w:rsid w:val="00154496"/>
    <w:rsid w:val="00154AE3"/>
    <w:rsid w:val="00154B6A"/>
    <w:rsid w:val="001554E8"/>
    <w:rsid w:val="00157613"/>
    <w:rsid w:val="00160568"/>
    <w:rsid w:val="0016106D"/>
    <w:rsid w:val="00161318"/>
    <w:rsid w:val="001623E3"/>
    <w:rsid w:val="001626F8"/>
    <w:rsid w:val="00164DB8"/>
    <w:rsid w:val="001659FC"/>
    <w:rsid w:val="001661C3"/>
    <w:rsid w:val="001663B2"/>
    <w:rsid w:val="00166524"/>
    <w:rsid w:val="001677E5"/>
    <w:rsid w:val="001704C1"/>
    <w:rsid w:val="001709C1"/>
    <w:rsid w:val="00171844"/>
    <w:rsid w:val="00172390"/>
    <w:rsid w:val="00172481"/>
    <w:rsid w:val="0017248C"/>
    <w:rsid w:val="0017273E"/>
    <w:rsid w:val="00173393"/>
    <w:rsid w:val="001744F7"/>
    <w:rsid w:val="0017481E"/>
    <w:rsid w:val="00174A45"/>
    <w:rsid w:val="00175BB2"/>
    <w:rsid w:val="00180649"/>
    <w:rsid w:val="00181294"/>
    <w:rsid w:val="00181E7E"/>
    <w:rsid w:val="001825DA"/>
    <w:rsid w:val="001826BC"/>
    <w:rsid w:val="001836B0"/>
    <w:rsid w:val="00183DB6"/>
    <w:rsid w:val="00184842"/>
    <w:rsid w:val="0018512E"/>
    <w:rsid w:val="00185C15"/>
    <w:rsid w:val="00185C7C"/>
    <w:rsid w:val="0018682A"/>
    <w:rsid w:val="00186AA3"/>
    <w:rsid w:val="00187C1D"/>
    <w:rsid w:val="001903C0"/>
    <w:rsid w:val="0019092A"/>
    <w:rsid w:val="0019277E"/>
    <w:rsid w:val="0019299F"/>
    <w:rsid w:val="001937BA"/>
    <w:rsid w:val="00193916"/>
    <w:rsid w:val="00194591"/>
    <w:rsid w:val="00194AF0"/>
    <w:rsid w:val="00194E6C"/>
    <w:rsid w:val="00196031"/>
    <w:rsid w:val="00196BEE"/>
    <w:rsid w:val="00197B1D"/>
    <w:rsid w:val="00197F37"/>
    <w:rsid w:val="001A03E9"/>
    <w:rsid w:val="001A0C87"/>
    <w:rsid w:val="001A18B8"/>
    <w:rsid w:val="001A1C87"/>
    <w:rsid w:val="001A418F"/>
    <w:rsid w:val="001A478D"/>
    <w:rsid w:val="001A47AA"/>
    <w:rsid w:val="001A5ED6"/>
    <w:rsid w:val="001B091B"/>
    <w:rsid w:val="001B1847"/>
    <w:rsid w:val="001B24A6"/>
    <w:rsid w:val="001B5421"/>
    <w:rsid w:val="001B6AC0"/>
    <w:rsid w:val="001B7B12"/>
    <w:rsid w:val="001C0F48"/>
    <w:rsid w:val="001C1170"/>
    <w:rsid w:val="001C15AF"/>
    <w:rsid w:val="001C2133"/>
    <w:rsid w:val="001C2AFE"/>
    <w:rsid w:val="001C32F9"/>
    <w:rsid w:val="001C3789"/>
    <w:rsid w:val="001C4206"/>
    <w:rsid w:val="001C5FD0"/>
    <w:rsid w:val="001C6788"/>
    <w:rsid w:val="001C70DF"/>
    <w:rsid w:val="001C7274"/>
    <w:rsid w:val="001D05B5"/>
    <w:rsid w:val="001D0729"/>
    <w:rsid w:val="001D0761"/>
    <w:rsid w:val="001D0B6D"/>
    <w:rsid w:val="001D185D"/>
    <w:rsid w:val="001D2E4F"/>
    <w:rsid w:val="001D4745"/>
    <w:rsid w:val="001D58F6"/>
    <w:rsid w:val="001D599F"/>
    <w:rsid w:val="001D66AC"/>
    <w:rsid w:val="001D7059"/>
    <w:rsid w:val="001E082E"/>
    <w:rsid w:val="001E27E2"/>
    <w:rsid w:val="001E3110"/>
    <w:rsid w:val="001E44BA"/>
    <w:rsid w:val="001E5725"/>
    <w:rsid w:val="001E6098"/>
    <w:rsid w:val="001E66B9"/>
    <w:rsid w:val="001E7920"/>
    <w:rsid w:val="001E7AC0"/>
    <w:rsid w:val="001F042E"/>
    <w:rsid w:val="001F1C3E"/>
    <w:rsid w:val="001F2BA1"/>
    <w:rsid w:val="001F36CB"/>
    <w:rsid w:val="001F3D03"/>
    <w:rsid w:val="001F4310"/>
    <w:rsid w:val="001F4F14"/>
    <w:rsid w:val="001F4FCD"/>
    <w:rsid w:val="001F78D6"/>
    <w:rsid w:val="0020111A"/>
    <w:rsid w:val="00201791"/>
    <w:rsid w:val="00201BD6"/>
    <w:rsid w:val="002026F2"/>
    <w:rsid w:val="00202DD1"/>
    <w:rsid w:val="00203EAC"/>
    <w:rsid w:val="002041DB"/>
    <w:rsid w:val="0020481D"/>
    <w:rsid w:val="00204CBC"/>
    <w:rsid w:val="00205A24"/>
    <w:rsid w:val="002062B2"/>
    <w:rsid w:val="002079E0"/>
    <w:rsid w:val="00207DEF"/>
    <w:rsid w:val="0021025A"/>
    <w:rsid w:val="00210854"/>
    <w:rsid w:val="00211665"/>
    <w:rsid w:val="002124AF"/>
    <w:rsid w:val="0021250E"/>
    <w:rsid w:val="00213FA4"/>
    <w:rsid w:val="00214228"/>
    <w:rsid w:val="00214AC3"/>
    <w:rsid w:val="00215D62"/>
    <w:rsid w:val="0021629D"/>
    <w:rsid w:val="002168A3"/>
    <w:rsid w:val="002177D2"/>
    <w:rsid w:val="002213F7"/>
    <w:rsid w:val="002238A7"/>
    <w:rsid w:val="00223CA7"/>
    <w:rsid w:val="00224B86"/>
    <w:rsid w:val="00224BF9"/>
    <w:rsid w:val="00224EFB"/>
    <w:rsid w:val="00225171"/>
    <w:rsid w:val="0022632D"/>
    <w:rsid w:val="0022648C"/>
    <w:rsid w:val="002305BC"/>
    <w:rsid w:val="002308B5"/>
    <w:rsid w:val="002316C9"/>
    <w:rsid w:val="00232A09"/>
    <w:rsid w:val="00233619"/>
    <w:rsid w:val="00234092"/>
    <w:rsid w:val="002353D5"/>
    <w:rsid w:val="002360B2"/>
    <w:rsid w:val="0023628A"/>
    <w:rsid w:val="00237542"/>
    <w:rsid w:val="0024022B"/>
    <w:rsid w:val="00242DFF"/>
    <w:rsid w:val="00243992"/>
    <w:rsid w:val="00244394"/>
    <w:rsid w:val="00244C7A"/>
    <w:rsid w:val="0024539D"/>
    <w:rsid w:val="002466D9"/>
    <w:rsid w:val="00246953"/>
    <w:rsid w:val="002500C8"/>
    <w:rsid w:val="002503FA"/>
    <w:rsid w:val="00251A04"/>
    <w:rsid w:val="00251FAE"/>
    <w:rsid w:val="0025275D"/>
    <w:rsid w:val="002534D7"/>
    <w:rsid w:val="002535EC"/>
    <w:rsid w:val="00255B83"/>
    <w:rsid w:val="002563A6"/>
    <w:rsid w:val="00256CBD"/>
    <w:rsid w:val="002576CD"/>
    <w:rsid w:val="00261345"/>
    <w:rsid w:val="00261EAC"/>
    <w:rsid w:val="00265374"/>
    <w:rsid w:val="00266609"/>
    <w:rsid w:val="00266F28"/>
    <w:rsid w:val="0027037F"/>
    <w:rsid w:val="002710B4"/>
    <w:rsid w:val="0027110E"/>
    <w:rsid w:val="002716B3"/>
    <w:rsid w:val="0027276F"/>
    <w:rsid w:val="00272BEC"/>
    <w:rsid w:val="00273C09"/>
    <w:rsid w:val="00274DCF"/>
    <w:rsid w:val="002756FA"/>
    <w:rsid w:val="00275AC4"/>
    <w:rsid w:val="002767EB"/>
    <w:rsid w:val="00276E85"/>
    <w:rsid w:val="0027712E"/>
    <w:rsid w:val="00277D03"/>
    <w:rsid w:val="00277F8A"/>
    <w:rsid w:val="00277FE9"/>
    <w:rsid w:val="00280BB6"/>
    <w:rsid w:val="002829B1"/>
    <w:rsid w:val="00282C98"/>
    <w:rsid w:val="00282DDB"/>
    <w:rsid w:val="00283C84"/>
    <w:rsid w:val="00283C87"/>
    <w:rsid w:val="00285ADD"/>
    <w:rsid w:val="00285B34"/>
    <w:rsid w:val="002864A2"/>
    <w:rsid w:val="0028792A"/>
    <w:rsid w:val="00287C38"/>
    <w:rsid w:val="00287D1C"/>
    <w:rsid w:val="00291ED5"/>
    <w:rsid w:val="002921FD"/>
    <w:rsid w:val="002928C3"/>
    <w:rsid w:val="002940A2"/>
    <w:rsid w:val="002940C2"/>
    <w:rsid w:val="002942F7"/>
    <w:rsid w:val="00294AA4"/>
    <w:rsid w:val="00294B35"/>
    <w:rsid w:val="002952B4"/>
    <w:rsid w:val="002952BA"/>
    <w:rsid w:val="002961E5"/>
    <w:rsid w:val="002973A3"/>
    <w:rsid w:val="002978D6"/>
    <w:rsid w:val="00297D62"/>
    <w:rsid w:val="002A196E"/>
    <w:rsid w:val="002A2191"/>
    <w:rsid w:val="002A2A01"/>
    <w:rsid w:val="002A4091"/>
    <w:rsid w:val="002A40C2"/>
    <w:rsid w:val="002A43E9"/>
    <w:rsid w:val="002A513A"/>
    <w:rsid w:val="002A5D14"/>
    <w:rsid w:val="002A660B"/>
    <w:rsid w:val="002A73E6"/>
    <w:rsid w:val="002B036F"/>
    <w:rsid w:val="002B0FC5"/>
    <w:rsid w:val="002B3397"/>
    <w:rsid w:val="002B440E"/>
    <w:rsid w:val="002B4669"/>
    <w:rsid w:val="002B4D2A"/>
    <w:rsid w:val="002B64FD"/>
    <w:rsid w:val="002B6ED8"/>
    <w:rsid w:val="002B7787"/>
    <w:rsid w:val="002B7FB0"/>
    <w:rsid w:val="002C18AD"/>
    <w:rsid w:val="002C26C1"/>
    <w:rsid w:val="002C3004"/>
    <w:rsid w:val="002C3B30"/>
    <w:rsid w:val="002C40F2"/>
    <w:rsid w:val="002C4971"/>
    <w:rsid w:val="002C7F01"/>
    <w:rsid w:val="002D037B"/>
    <w:rsid w:val="002D10EE"/>
    <w:rsid w:val="002D1183"/>
    <w:rsid w:val="002D243F"/>
    <w:rsid w:val="002D49FD"/>
    <w:rsid w:val="002D52FC"/>
    <w:rsid w:val="002D6300"/>
    <w:rsid w:val="002D6A2D"/>
    <w:rsid w:val="002D6FCF"/>
    <w:rsid w:val="002D7415"/>
    <w:rsid w:val="002E020B"/>
    <w:rsid w:val="002E16AB"/>
    <w:rsid w:val="002E2EE9"/>
    <w:rsid w:val="002E317C"/>
    <w:rsid w:val="002E34E1"/>
    <w:rsid w:val="002E4F4F"/>
    <w:rsid w:val="002E5F03"/>
    <w:rsid w:val="002E6329"/>
    <w:rsid w:val="002E6CC6"/>
    <w:rsid w:val="002E744F"/>
    <w:rsid w:val="002E7478"/>
    <w:rsid w:val="002E7D80"/>
    <w:rsid w:val="002F0688"/>
    <w:rsid w:val="002F0C55"/>
    <w:rsid w:val="002F0C6E"/>
    <w:rsid w:val="002F1823"/>
    <w:rsid w:val="002F3162"/>
    <w:rsid w:val="002F3CE4"/>
    <w:rsid w:val="002F6599"/>
    <w:rsid w:val="002F6A39"/>
    <w:rsid w:val="002F6E5A"/>
    <w:rsid w:val="002F7817"/>
    <w:rsid w:val="002F7A0A"/>
    <w:rsid w:val="00300AE3"/>
    <w:rsid w:val="00302043"/>
    <w:rsid w:val="00302350"/>
    <w:rsid w:val="00303257"/>
    <w:rsid w:val="003033AB"/>
    <w:rsid w:val="00303A40"/>
    <w:rsid w:val="00303EDB"/>
    <w:rsid w:val="00305A83"/>
    <w:rsid w:val="00305B47"/>
    <w:rsid w:val="00306683"/>
    <w:rsid w:val="00306864"/>
    <w:rsid w:val="00306F5E"/>
    <w:rsid w:val="003102FF"/>
    <w:rsid w:val="00310954"/>
    <w:rsid w:val="00311A04"/>
    <w:rsid w:val="00312101"/>
    <w:rsid w:val="003129DA"/>
    <w:rsid w:val="00313442"/>
    <w:rsid w:val="00313E85"/>
    <w:rsid w:val="00314186"/>
    <w:rsid w:val="00314477"/>
    <w:rsid w:val="0031561A"/>
    <w:rsid w:val="00316588"/>
    <w:rsid w:val="003203A6"/>
    <w:rsid w:val="00321108"/>
    <w:rsid w:val="00321564"/>
    <w:rsid w:val="00322D9C"/>
    <w:rsid w:val="00324E1C"/>
    <w:rsid w:val="00326497"/>
    <w:rsid w:val="00326BF4"/>
    <w:rsid w:val="003277AE"/>
    <w:rsid w:val="0032795D"/>
    <w:rsid w:val="00327A81"/>
    <w:rsid w:val="00330184"/>
    <w:rsid w:val="003301CB"/>
    <w:rsid w:val="0033029A"/>
    <w:rsid w:val="0033058D"/>
    <w:rsid w:val="003305D1"/>
    <w:rsid w:val="0033116A"/>
    <w:rsid w:val="003326AB"/>
    <w:rsid w:val="003329FF"/>
    <w:rsid w:val="00333841"/>
    <w:rsid w:val="00334A5B"/>
    <w:rsid w:val="00335C39"/>
    <w:rsid w:val="00336275"/>
    <w:rsid w:val="0034199C"/>
    <w:rsid w:val="00341F95"/>
    <w:rsid w:val="00342FC9"/>
    <w:rsid w:val="00343C03"/>
    <w:rsid w:val="00343CA5"/>
    <w:rsid w:val="00344357"/>
    <w:rsid w:val="00345218"/>
    <w:rsid w:val="00345BFF"/>
    <w:rsid w:val="00346346"/>
    <w:rsid w:val="00350885"/>
    <w:rsid w:val="00351481"/>
    <w:rsid w:val="0035192F"/>
    <w:rsid w:val="0035288E"/>
    <w:rsid w:val="00352B6D"/>
    <w:rsid w:val="00353F3E"/>
    <w:rsid w:val="00355187"/>
    <w:rsid w:val="00355386"/>
    <w:rsid w:val="003571C5"/>
    <w:rsid w:val="0035728A"/>
    <w:rsid w:val="003578A0"/>
    <w:rsid w:val="00360169"/>
    <w:rsid w:val="003629E6"/>
    <w:rsid w:val="0036411C"/>
    <w:rsid w:val="003648FE"/>
    <w:rsid w:val="00364C5A"/>
    <w:rsid w:val="00367694"/>
    <w:rsid w:val="00367E08"/>
    <w:rsid w:val="0037021A"/>
    <w:rsid w:val="00370D80"/>
    <w:rsid w:val="003710B1"/>
    <w:rsid w:val="003716DD"/>
    <w:rsid w:val="003717E3"/>
    <w:rsid w:val="0037233D"/>
    <w:rsid w:val="00372C0A"/>
    <w:rsid w:val="003733BD"/>
    <w:rsid w:val="003740B3"/>
    <w:rsid w:val="0037457F"/>
    <w:rsid w:val="003745F5"/>
    <w:rsid w:val="00374731"/>
    <w:rsid w:val="00374772"/>
    <w:rsid w:val="00375519"/>
    <w:rsid w:val="00375AC3"/>
    <w:rsid w:val="00375D3A"/>
    <w:rsid w:val="0037619B"/>
    <w:rsid w:val="00376ED3"/>
    <w:rsid w:val="003772F1"/>
    <w:rsid w:val="003778D8"/>
    <w:rsid w:val="00380F25"/>
    <w:rsid w:val="00381E89"/>
    <w:rsid w:val="00384108"/>
    <w:rsid w:val="003845FE"/>
    <w:rsid w:val="00385D4D"/>
    <w:rsid w:val="00386242"/>
    <w:rsid w:val="00387113"/>
    <w:rsid w:val="00390589"/>
    <w:rsid w:val="003909A3"/>
    <w:rsid w:val="003911F4"/>
    <w:rsid w:val="0039169F"/>
    <w:rsid w:val="00391815"/>
    <w:rsid w:val="003925C1"/>
    <w:rsid w:val="00396CB0"/>
    <w:rsid w:val="00397732"/>
    <w:rsid w:val="00397852"/>
    <w:rsid w:val="00397BC7"/>
    <w:rsid w:val="00397CE9"/>
    <w:rsid w:val="003A0B3A"/>
    <w:rsid w:val="003A2BE4"/>
    <w:rsid w:val="003A304D"/>
    <w:rsid w:val="003A362A"/>
    <w:rsid w:val="003A47DF"/>
    <w:rsid w:val="003A56F2"/>
    <w:rsid w:val="003A66A4"/>
    <w:rsid w:val="003B00BF"/>
    <w:rsid w:val="003B202E"/>
    <w:rsid w:val="003B2F45"/>
    <w:rsid w:val="003B3AC5"/>
    <w:rsid w:val="003B3ACA"/>
    <w:rsid w:val="003B4270"/>
    <w:rsid w:val="003B527B"/>
    <w:rsid w:val="003B5DDC"/>
    <w:rsid w:val="003B65A5"/>
    <w:rsid w:val="003B68C9"/>
    <w:rsid w:val="003B6D12"/>
    <w:rsid w:val="003B76EC"/>
    <w:rsid w:val="003C020B"/>
    <w:rsid w:val="003C21FC"/>
    <w:rsid w:val="003C250C"/>
    <w:rsid w:val="003C26AE"/>
    <w:rsid w:val="003C4AF9"/>
    <w:rsid w:val="003C4C1E"/>
    <w:rsid w:val="003C557E"/>
    <w:rsid w:val="003C56F4"/>
    <w:rsid w:val="003C5916"/>
    <w:rsid w:val="003C5FDA"/>
    <w:rsid w:val="003C695C"/>
    <w:rsid w:val="003C7553"/>
    <w:rsid w:val="003D07E9"/>
    <w:rsid w:val="003D0DA1"/>
    <w:rsid w:val="003D1CC2"/>
    <w:rsid w:val="003D340C"/>
    <w:rsid w:val="003D3919"/>
    <w:rsid w:val="003D47F2"/>
    <w:rsid w:val="003D623A"/>
    <w:rsid w:val="003D627E"/>
    <w:rsid w:val="003D6634"/>
    <w:rsid w:val="003D6694"/>
    <w:rsid w:val="003D6D1F"/>
    <w:rsid w:val="003D731C"/>
    <w:rsid w:val="003D746E"/>
    <w:rsid w:val="003E0D83"/>
    <w:rsid w:val="003E25A8"/>
    <w:rsid w:val="003E2861"/>
    <w:rsid w:val="003E29DA"/>
    <w:rsid w:val="003E3742"/>
    <w:rsid w:val="003E3E49"/>
    <w:rsid w:val="003E3F61"/>
    <w:rsid w:val="003E608E"/>
    <w:rsid w:val="003E79F5"/>
    <w:rsid w:val="003F05E5"/>
    <w:rsid w:val="003F16E0"/>
    <w:rsid w:val="003F1FD0"/>
    <w:rsid w:val="003F1FF4"/>
    <w:rsid w:val="003F2E15"/>
    <w:rsid w:val="003F3736"/>
    <w:rsid w:val="003F4A11"/>
    <w:rsid w:val="003F5A67"/>
    <w:rsid w:val="003F6663"/>
    <w:rsid w:val="003F6D35"/>
    <w:rsid w:val="003F6F82"/>
    <w:rsid w:val="003F7425"/>
    <w:rsid w:val="003F7FF8"/>
    <w:rsid w:val="004004D7"/>
    <w:rsid w:val="0040054C"/>
    <w:rsid w:val="00400E7E"/>
    <w:rsid w:val="00400FAC"/>
    <w:rsid w:val="004022EE"/>
    <w:rsid w:val="0040327A"/>
    <w:rsid w:val="00403387"/>
    <w:rsid w:val="004045D0"/>
    <w:rsid w:val="004046E9"/>
    <w:rsid w:val="0040519C"/>
    <w:rsid w:val="00405AA1"/>
    <w:rsid w:val="0040620D"/>
    <w:rsid w:val="004068AD"/>
    <w:rsid w:val="00406F71"/>
    <w:rsid w:val="004118EF"/>
    <w:rsid w:val="00412DAC"/>
    <w:rsid w:val="00412E31"/>
    <w:rsid w:val="00413591"/>
    <w:rsid w:val="00413CB9"/>
    <w:rsid w:val="00414FEA"/>
    <w:rsid w:val="00415185"/>
    <w:rsid w:val="00415759"/>
    <w:rsid w:val="00415F24"/>
    <w:rsid w:val="004167F9"/>
    <w:rsid w:val="004172FF"/>
    <w:rsid w:val="004179BA"/>
    <w:rsid w:val="00417C6D"/>
    <w:rsid w:val="00417E94"/>
    <w:rsid w:val="004209D7"/>
    <w:rsid w:val="004215D1"/>
    <w:rsid w:val="00421B3F"/>
    <w:rsid w:val="0042236A"/>
    <w:rsid w:val="004231F3"/>
    <w:rsid w:val="004245F7"/>
    <w:rsid w:val="00424FB0"/>
    <w:rsid w:val="004255F7"/>
    <w:rsid w:val="004258FA"/>
    <w:rsid w:val="00425ECF"/>
    <w:rsid w:val="00425FC8"/>
    <w:rsid w:val="004260DD"/>
    <w:rsid w:val="004269EF"/>
    <w:rsid w:val="00426EA7"/>
    <w:rsid w:val="00427307"/>
    <w:rsid w:val="004318A3"/>
    <w:rsid w:val="00431BE8"/>
    <w:rsid w:val="00432FFB"/>
    <w:rsid w:val="004330E9"/>
    <w:rsid w:val="00433776"/>
    <w:rsid w:val="00433898"/>
    <w:rsid w:val="0043406A"/>
    <w:rsid w:val="00434D13"/>
    <w:rsid w:val="00435511"/>
    <w:rsid w:val="00435AAA"/>
    <w:rsid w:val="00435DF8"/>
    <w:rsid w:val="00436397"/>
    <w:rsid w:val="004364B2"/>
    <w:rsid w:val="004369BF"/>
    <w:rsid w:val="00437EE6"/>
    <w:rsid w:val="004404F5"/>
    <w:rsid w:val="00441A29"/>
    <w:rsid w:val="004437E0"/>
    <w:rsid w:val="0044454A"/>
    <w:rsid w:val="00444577"/>
    <w:rsid w:val="00444C9F"/>
    <w:rsid w:val="00446214"/>
    <w:rsid w:val="00446EE0"/>
    <w:rsid w:val="0045011C"/>
    <w:rsid w:val="004502EE"/>
    <w:rsid w:val="00450F0E"/>
    <w:rsid w:val="00451588"/>
    <w:rsid w:val="00452311"/>
    <w:rsid w:val="00452D18"/>
    <w:rsid w:val="00455035"/>
    <w:rsid w:val="0045596D"/>
    <w:rsid w:val="00455C70"/>
    <w:rsid w:val="00456F76"/>
    <w:rsid w:val="00461801"/>
    <w:rsid w:val="00461E2F"/>
    <w:rsid w:val="00462730"/>
    <w:rsid w:val="00463FFB"/>
    <w:rsid w:val="00465DBE"/>
    <w:rsid w:val="004663BB"/>
    <w:rsid w:val="00466674"/>
    <w:rsid w:val="00467500"/>
    <w:rsid w:val="00467E7D"/>
    <w:rsid w:val="004706B9"/>
    <w:rsid w:val="004706F2"/>
    <w:rsid w:val="00470C3F"/>
    <w:rsid w:val="00470E73"/>
    <w:rsid w:val="00471192"/>
    <w:rsid w:val="00471859"/>
    <w:rsid w:val="00471A83"/>
    <w:rsid w:val="00471D36"/>
    <w:rsid w:val="00472861"/>
    <w:rsid w:val="00472A9F"/>
    <w:rsid w:val="00472D9B"/>
    <w:rsid w:val="00472F08"/>
    <w:rsid w:val="0047663D"/>
    <w:rsid w:val="00477D4B"/>
    <w:rsid w:val="00480C79"/>
    <w:rsid w:val="004814AB"/>
    <w:rsid w:val="00481573"/>
    <w:rsid w:val="0048298C"/>
    <w:rsid w:val="00482E5D"/>
    <w:rsid w:val="0048320C"/>
    <w:rsid w:val="0048369F"/>
    <w:rsid w:val="00483D1A"/>
    <w:rsid w:val="00484006"/>
    <w:rsid w:val="00485006"/>
    <w:rsid w:val="004852A9"/>
    <w:rsid w:val="00487288"/>
    <w:rsid w:val="00490646"/>
    <w:rsid w:val="00491BE8"/>
    <w:rsid w:val="004936CB"/>
    <w:rsid w:val="004951A1"/>
    <w:rsid w:val="00495546"/>
    <w:rsid w:val="004955B4"/>
    <w:rsid w:val="00495B65"/>
    <w:rsid w:val="00495E16"/>
    <w:rsid w:val="00495FBC"/>
    <w:rsid w:val="00496AE7"/>
    <w:rsid w:val="00496FF7"/>
    <w:rsid w:val="004A149F"/>
    <w:rsid w:val="004A36D1"/>
    <w:rsid w:val="004A3AA4"/>
    <w:rsid w:val="004A3F47"/>
    <w:rsid w:val="004A50A6"/>
    <w:rsid w:val="004A5681"/>
    <w:rsid w:val="004A7243"/>
    <w:rsid w:val="004B00AA"/>
    <w:rsid w:val="004B11FA"/>
    <w:rsid w:val="004B1B1C"/>
    <w:rsid w:val="004B25A0"/>
    <w:rsid w:val="004B2A80"/>
    <w:rsid w:val="004B2FD0"/>
    <w:rsid w:val="004B30BB"/>
    <w:rsid w:val="004B34F3"/>
    <w:rsid w:val="004B564E"/>
    <w:rsid w:val="004B79D6"/>
    <w:rsid w:val="004B7B62"/>
    <w:rsid w:val="004C094C"/>
    <w:rsid w:val="004C20F5"/>
    <w:rsid w:val="004C2D03"/>
    <w:rsid w:val="004C3613"/>
    <w:rsid w:val="004C365C"/>
    <w:rsid w:val="004C5673"/>
    <w:rsid w:val="004C5F0C"/>
    <w:rsid w:val="004C61A9"/>
    <w:rsid w:val="004C6EF9"/>
    <w:rsid w:val="004C6FDB"/>
    <w:rsid w:val="004C7E02"/>
    <w:rsid w:val="004D049E"/>
    <w:rsid w:val="004D0A30"/>
    <w:rsid w:val="004D1F45"/>
    <w:rsid w:val="004D229B"/>
    <w:rsid w:val="004D298B"/>
    <w:rsid w:val="004D3675"/>
    <w:rsid w:val="004D4E59"/>
    <w:rsid w:val="004D5B68"/>
    <w:rsid w:val="004D627A"/>
    <w:rsid w:val="004D6CEA"/>
    <w:rsid w:val="004D7726"/>
    <w:rsid w:val="004E0D91"/>
    <w:rsid w:val="004E1A32"/>
    <w:rsid w:val="004E202B"/>
    <w:rsid w:val="004E214A"/>
    <w:rsid w:val="004E44E4"/>
    <w:rsid w:val="004E628C"/>
    <w:rsid w:val="004E744A"/>
    <w:rsid w:val="004F059F"/>
    <w:rsid w:val="004F0C5B"/>
    <w:rsid w:val="004F11DE"/>
    <w:rsid w:val="004F1AA4"/>
    <w:rsid w:val="004F272A"/>
    <w:rsid w:val="004F38E5"/>
    <w:rsid w:val="004F3D5F"/>
    <w:rsid w:val="004F4659"/>
    <w:rsid w:val="004F502F"/>
    <w:rsid w:val="004F5428"/>
    <w:rsid w:val="004F5AEB"/>
    <w:rsid w:val="004F5DA5"/>
    <w:rsid w:val="004F67D0"/>
    <w:rsid w:val="004F690A"/>
    <w:rsid w:val="004F691A"/>
    <w:rsid w:val="004F7021"/>
    <w:rsid w:val="004F70D2"/>
    <w:rsid w:val="004F717D"/>
    <w:rsid w:val="004F7DCC"/>
    <w:rsid w:val="004F7F0E"/>
    <w:rsid w:val="005011E3"/>
    <w:rsid w:val="00501330"/>
    <w:rsid w:val="00501645"/>
    <w:rsid w:val="00502672"/>
    <w:rsid w:val="0050352C"/>
    <w:rsid w:val="005039F9"/>
    <w:rsid w:val="005043CF"/>
    <w:rsid w:val="00504937"/>
    <w:rsid w:val="00505334"/>
    <w:rsid w:val="00505C7F"/>
    <w:rsid w:val="00505ED5"/>
    <w:rsid w:val="005070AE"/>
    <w:rsid w:val="0050763A"/>
    <w:rsid w:val="00510085"/>
    <w:rsid w:val="00510FF1"/>
    <w:rsid w:val="00511D47"/>
    <w:rsid w:val="0051258D"/>
    <w:rsid w:val="00512C79"/>
    <w:rsid w:val="00513D66"/>
    <w:rsid w:val="0051529A"/>
    <w:rsid w:val="005157FE"/>
    <w:rsid w:val="00515EBC"/>
    <w:rsid w:val="00517B99"/>
    <w:rsid w:val="00517ECE"/>
    <w:rsid w:val="00517F6C"/>
    <w:rsid w:val="00520657"/>
    <w:rsid w:val="00520E31"/>
    <w:rsid w:val="00523649"/>
    <w:rsid w:val="005237AB"/>
    <w:rsid w:val="00523EFE"/>
    <w:rsid w:val="005240C3"/>
    <w:rsid w:val="00525A72"/>
    <w:rsid w:val="005310A0"/>
    <w:rsid w:val="0053143D"/>
    <w:rsid w:val="00531595"/>
    <w:rsid w:val="00531817"/>
    <w:rsid w:val="005327A7"/>
    <w:rsid w:val="00534494"/>
    <w:rsid w:val="005346D2"/>
    <w:rsid w:val="00534818"/>
    <w:rsid w:val="00534F3B"/>
    <w:rsid w:val="00535155"/>
    <w:rsid w:val="005375BE"/>
    <w:rsid w:val="00537A00"/>
    <w:rsid w:val="00540E96"/>
    <w:rsid w:val="00541EC8"/>
    <w:rsid w:val="00541FCE"/>
    <w:rsid w:val="00542FF4"/>
    <w:rsid w:val="0054482F"/>
    <w:rsid w:val="005448F5"/>
    <w:rsid w:val="005449E2"/>
    <w:rsid w:val="00545B05"/>
    <w:rsid w:val="005460EE"/>
    <w:rsid w:val="00550498"/>
    <w:rsid w:val="00552111"/>
    <w:rsid w:val="00552612"/>
    <w:rsid w:val="0055620A"/>
    <w:rsid w:val="0056017B"/>
    <w:rsid w:val="00560C80"/>
    <w:rsid w:val="005611C6"/>
    <w:rsid w:val="00561C14"/>
    <w:rsid w:val="00562D6F"/>
    <w:rsid w:val="00563143"/>
    <w:rsid w:val="00565044"/>
    <w:rsid w:val="005656DE"/>
    <w:rsid w:val="0056601E"/>
    <w:rsid w:val="005711BD"/>
    <w:rsid w:val="00571615"/>
    <w:rsid w:val="005721E5"/>
    <w:rsid w:val="005729ED"/>
    <w:rsid w:val="00572B3A"/>
    <w:rsid w:val="005732D9"/>
    <w:rsid w:val="005738F1"/>
    <w:rsid w:val="005744CA"/>
    <w:rsid w:val="00574D72"/>
    <w:rsid w:val="005751C5"/>
    <w:rsid w:val="005762E4"/>
    <w:rsid w:val="00576536"/>
    <w:rsid w:val="005774D2"/>
    <w:rsid w:val="005778B2"/>
    <w:rsid w:val="0058054E"/>
    <w:rsid w:val="005807F1"/>
    <w:rsid w:val="00581CD3"/>
    <w:rsid w:val="00581CE7"/>
    <w:rsid w:val="00581F0D"/>
    <w:rsid w:val="0058327E"/>
    <w:rsid w:val="00584D0F"/>
    <w:rsid w:val="005858BF"/>
    <w:rsid w:val="00585BF8"/>
    <w:rsid w:val="00586017"/>
    <w:rsid w:val="0058619D"/>
    <w:rsid w:val="0058658F"/>
    <w:rsid w:val="005865C7"/>
    <w:rsid w:val="005872FE"/>
    <w:rsid w:val="005876D0"/>
    <w:rsid w:val="00587814"/>
    <w:rsid w:val="00587A61"/>
    <w:rsid w:val="00590A3F"/>
    <w:rsid w:val="005912CC"/>
    <w:rsid w:val="005927E8"/>
    <w:rsid w:val="00592E99"/>
    <w:rsid w:val="0059371C"/>
    <w:rsid w:val="0059512F"/>
    <w:rsid w:val="005951D9"/>
    <w:rsid w:val="0059524F"/>
    <w:rsid w:val="00595D93"/>
    <w:rsid w:val="0059766E"/>
    <w:rsid w:val="005979B0"/>
    <w:rsid w:val="00597BF0"/>
    <w:rsid w:val="00597C01"/>
    <w:rsid w:val="005A05A0"/>
    <w:rsid w:val="005A218E"/>
    <w:rsid w:val="005A228B"/>
    <w:rsid w:val="005A3286"/>
    <w:rsid w:val="005A3579"/>
    <w:rsid w:val="005A429C"/>
    <w:rsid w:val="005A4F35"/>
    <w:rsid w:val="005A4F6C"/>
    <w:rsid w:val="005A6B89"/>
    <w:rsid w:val="005A7EE5"/>
    <w:rsid w:val="005B0144"/>
    <w:rsid w:val="005B2CF6"/>
    <w:rsid w:val="005B3FD4"/>
    <w:rsid w:val="005B53D9"/>
    <w:rsid w:val="005B73A8"/>
    <w:rsid w:val="005B798F"/>
    <w:rsid w:val="005C0AB5"/>
    <w:rsid w:val="005C1D75"/>
    <w:rsid w:val="005C1DE7"/>
    <w:rsid w:val="005C2AA6"/>
    <w:rsid w:val="005C2AC5"/>
    <w:rsid w:val="005C2B35"/>
    <w:rsid w:val="005C2DF9"/>
    <w:rsid w:val="005C2E32"/>
    <w:rsid w:val="005C3156"/>
    <w:rsid w:val="005C39C4"/>
    <w:rsid w:val="005C425D"/>
    <w:rsid w:val="005C4CE2"/>
    <w:rsid w:val="005C6A6C"/>
    <w:rsid w:val="005C709F"/>
    <w:rsid w:val="005C73F1"/>
    <w:rsid w:val="005C7AA7"/>
    <w:rsid w:val="005C7C30"/>
    <w:rsid w:val="005D0130"/>
    <w:rsid w:val="005D0F4A"/>
    <w:rsid w:val="005D1947"/>
    <w:rsid w:val="005D2741"/>
    <w:rsid w:val="005D32EF"/>
    <w:rsid w:val="005D348C"/>
    <w:rsid w:val="005D4966"/>
    <w:rsid w:val="005D56BB"/>
    <w:rsid w:val="005D5C3F"/>
    <w:rsid w:val="005D5C84"/>
    <w:rsid w:val="005D5CB9"/>
    <w:rsid w:val="005E1BC4"/>
    <w:rsid w:val="005E33DF"/>
    <w:rsid w:val="005E39E9"/>
    <w:rsid w:val="005E43F7"/>
    <w:rsid w:val="005E4CD4"/>
    <w:rsid w:val="005E4DFE"/>
    <w:rsid w:val="005E6693"/>
    <w:rsid w:val="005F001F"/>
    <w:rsid w:val="005F0B56"/>
    <w:rsid w:val="005F0F49"/>
    <w:rsid w:val="005F15A7"/>
    <w:rsid w:val="005F1BCD"/>
    <w:rsid w:val="005F1DEA"/>
    <w:rsid w:val="005F3872"/>
    <w:rsid w:val="005F38EA"/>
    <w:rsid w:val="005F4097"/>
    <w:rsid w:val="005F50AB"/>
    <w:rsid w:val="005F5431"/>
    <w:rsid w:val="005F6A23"/>
    <w:rsid w:val="005F6B34"/>
    <w:rsid w:val="005F6E15"/>
    <w:rsid w:val="005F712D"/>
    <w:rsid w:val="005F71B4"/>
    <w:rsid w:val="006026DB"/>
    <w:rsid w:val="00602915"/>
    <w:rsid w:val="00602CBE"/>
    <w:rsid w:val="00603225"/>
    <w:rsid w:val="00603304"/>
    <w:rsid w:val="006039AA"/>
    <w:rsid w:val="00606643"/>
    <w:rsid w:val="00607B7E"/>
    <w:rsid w:val="006107D9"/>
    <w:rsid w:val="00611546"/>
    <w:rsid w:val="0061267C"/>
    <w:rsid w:val="00617E79"/>
    <w:rsid w:val="00620564"/>
    <w:rsid w:val="00621473"/>
    <w:rsid w:val="00622113"/>
    <w:rsid w:val="006226B7"/>
    <w:rsid w:val="00622E07"/>
    <w:rsid w:val="00622E75"/>
    <w:rsid w:val="006232DD"/>
    <w:rsid w:val="0062417A"/>
    <w:rsid w:val="006252CC"/>
    <w:rsid w:val="0062554A"/>
    <w:rsid w:val="00626966"/>
    <w:rsid w:val="00627938"/>
    <w:rsid w:val="00627F59"/>
    <w:rsid w:val="00631009"/>
    <w:rsid w:val="0063194F"/>
    <w:rsid w:val="00631B5D"/>
    <w:rsid w:val="006329B2"/>
    <w:rsid w:val="006343F1"/>
    <w:rsid w:val="006347DC"/>
    <w:rsid w:val="0063593B"/>
    <w:rsid w:val="0064030E"/>
    <w:rsid w:val="0064080B"/>
    <w:rsid w:val="00640A27"/>
    <w:rsid w:val="006416D5"/>
    <w:rsid w:val="00642177"/>
    <w:rsid w:val="006429F3"/>
    <w:rsid w:val="006432DA"/>
    <w:rsid w:val="006447FC"/>
    <w:rsid w:val="00644B7A"/>
    <w:rsid w:val="006453A5"/>
    <w:rsid w:val="00645A7C"/>
    <w:rsid w:val="006464F8"/>
    <w:rsid w:val="00646B43"/>
    <w:rsid w:val="0064765C"/>
    <w:rsid w:val="00647E4D"/>
    <w:rsid w:val="006507A7"/>
    <w:rsid w:val="0065124E"/>
    <w:rsid w:val="006532D5"/>
    <w:rsid w:val="006544A6"/>
    <w:rsid w:val="00656C28"/>
    <w:rsid w:val="0066009F"/>
    <w:rsid w:val="0066286C"/>
    <w:rsid w:val="0066364F"/>
    <w:rsid w:val="00664EF1"/>
    <w:rsid w:val="00664F26"/>
    <w:rsid w:val="00665741"/>
    <w:rsid w:val="0066775B"/>
    <w:rsid w:val="006706BE"/>
    <w:rsid w:val="00670C1E"/>
    <w:rsid w:val="00671B1C"/>
    <w:rsid w:val="0067244A"/>
    <w:rsid w:val="00672731"/>
    <w:rsid w:val="00672AAC"/>
    <w:rsid w:val="006739D8"/>
    <w:rsid w:val="006741FD"/>
    <w:rsid w:val="00674E2B"/>
    <w:rsid w:val="00674F76"/>
    <w:rsid w:val="006756B3"/>
    <w:rsid w:val="00675AB6"/>
    <w:rsid w:val="00675C20"/>
    <w:rsid w:val="006763AD"/>
    <w:rsid w:val="00676F30"/>
    <w:rsid w:val="00681A6C"/>
    <w:rsid w:val="0068255B"/>
    <w:rsid w:val="0068402C"/>
    <w:rsid w:val="006841B7"/>
    <w:rsid w:val="006844B4"/>
    <w:rsid w:val="00684ACD"/>
    <w:rsid w:val="00684CCD"/>
    <w:rsid w:val="00685456"/>
    <w:rsid w:val="00685710"/>
    <w:rsid w:val="0068582D"/>
    <w:rsid w:val="006863DF"/>
    <w:rsid w:val="00686BA5"/>
    <w:rsid w:val="00686BC2"/>
    <w:rsid w:val="00686FD6"/>
    <w:rsid w:val="00690534"/>
    <w:rsid w:val="00690ABB"/>
    <w:rsid w:val="0069101E"/>
    <w:rsid w:val="00691496"/>
    <w:rsid w:val="00691AE3"/>
    <w:rsid w:val="00691F8B"/>
    <w:rsid w:val="006926FB"/>
    <w:rsid w:val="00693E24"/>
    <w:rsid w:val="00695028"/>
    <w:rsid w:val="0069634D"/>
    <w:rsid w:val="00696402"/>
    <w:rsid w:val="00697553"/>
    <w:rsid w:val="0069794D"/>
    <w:rsid w:val="00697BAA"/>
    <w:rsid w:val="00697F01"/>
    <w:rsid w:val="006A14AE"/>
    <w:rsid w:val="006A1D1B"/>
    <w:rsid w:val="006A23E0"/>
    <w:rsid w:val="006A3FD5"/>
    <w:rsid w:val="006A4B51"/>
    <w:rsid w:val="006A50AE"/>
    <w:rsid w:val="006A6B64"/>
    <w:rsid w:val="006A7702"/>
    <w:rsid w:val="006B0070"/>
    <w:rsid w:val="006B0603"/>
    <w:rsid w:val="006B0838"/>
    <w:rsid w:val="006B0934"/>
    <w:rsid w:val="006B15AA"/>
    <w:rsid w:val="006B2847"/>
    <w:rsid w:val="006B3CDB"/>
    <w:rsid w:val="006B463D"/>
    <w:rsid w:val="006B492F"/>
    <w:rsid w:val="006B53DE"/>
    <w:rsid w:val="006B5A5B"/>
    <w:rsid w:val="006B6911"/>
    <w:rsid w:val="006B70BF"/>
    <w:rsid w:val="006B7C7F"/>
    <w:rsid w:val="006C0808"/>
    <w:rsid w:val="006C1784"/>
    <w:rsid w:val="006C19F9"/>
    <w:rsid w:val="006C2B5A"/>
    <w:rsid w:val="006C4AAA"/>
    <w:rsid w:val="006C53D0"/>
    <w:rsid w:val="006C5C41"/>
    <w:rsid w:val="006C655D"/>
    <w:rsid w:val="006C7430"/>
    <w:rsid w:val="006C796C"/>
    <w:rsid w:val="006D0270"/>
    <w:rsid w:val="006D148C"/>
    <w:rsid w:val="006D1DAF"/>
    <w:rsid w:val="006D3243"/>
    <w:rsid w:val="006D344D"/>
    <w:rsid w:val="006D3755"/>
    <w:rsid w:val="006D39A0"/>
    <w:rsid w:val="006D51B5"/>
    <w:rsid w:val="006D525D"/>
    <w:rsid w:val="006D5F91"/>
    <w:rsid w:val="006D66D5"/>
    <w:rsid w:val="006D6DEE"/>
    <w:rsid w:val="006D791A"/>
    <w:rsid w:val="006E012C"/>
    <w:rsid w:val="006E0173"/>
    <w:rsid w:val="006E0902"/>
    <w:rsid w:val="006E0A0A"/>
    <w:rsid w:val="006E0A6C"/>
    <w:rsid w:val="006E0DCD"/>
    <w:rsid w:val="006E13AE"/>
    <w:rsid w:val="006E1461"/>
    <w:rsid w:val="006E16DF"/>
    <w:rsid w:val="006E1B57"/>
    <w:rsid w:val="006E25D2"/>
    <w:rsid w:val="006E292C"/>
    <w:rsid w:val="006E328E"/>
    <w:rsid w:val="006E3E5C"/>
    <w:rsid w:val="006E409D"/>
    <w:rsid w:val="006E4964"/>
    <w:rsid w:val="006E4F93"/>
    <w:rsid w:val="006E53CB"/>
    <w:rsid w:val="006E647C"/>
    <w:rsid w:val="006E6DCB"/>
    <w:rsid w:val="006E7968"/>
    <w:rsid w:val="006F136C"/>
    <w:rsid w:val="006F1B98"/>
    <w:rsid w:val="006F2FB1"/>
    <w:rsid w:val="006F4016"/>
    <w:rsid w:val="006F5D46"/>
    <w:rsid w:val="006F65EC"/>
    <w:rsid w:val="006F70A0"/>
    <w:rsid w:val="00700046"/>
    <w:rsid w:val="007007CA"/>
    <w:rsid w:val="007008EB"/>
    <w:rsid w:val="0070097A"/>
    <w:rsid w:val="00700C02"/>
    <w:rsid w:val="00701C3C"/>
    <w:rsid w:val="007039F4"/>
    <w:rsid w:val="00703FD9"/>
    <w:rsid w:val="0070458C"/>
    <w:rsid w:val="00706835"/>
    <w:rsid w:val="00707ABC"/>
    <w:rsid w:val="00710F9A"/>
    <w:rsid w:val="00711147"/>
    <w:rsid w:val="0071207B"/>
    <w:rsid w:val="007128DE"/>
    <w:rsid w:val="00712EDE"/>
    <w:rsid w:val="00715261"/>
    <w:rsid w:val="007152A2"/>
    <w:rsid w:val="00716D36"/>
    <w:rsid w:val="00717058"/>
    <w:rsid w:val="00717591"/>
    <w:rsid w:val="00717680"/>
    <w:rsid w:val="00720370"/>
    <w:rsid w:val="007208B2"/>
    <w:rsid w:val="00720B31"/>
    <w:rsid w:val="007215F9"/>
    <w:rsid w:val="0072232A"/>
    <w:rsid w:val="00722DA6"/>
    <w:rsid w:val="00722FB6"/>
    <w:rsid w:val="00723830"/>
    <w:rsid w:val="007241FD"/>
    <w:rsid w:val="00724E52"/>
    <w:rsid w:val="007253D4"/>
    <w:rsid w:val="0072588B"/>
    <w:rsid w:val="007263C4"/>
    <w:rsid w:val="00726906"/>
    <w:rsid w:val="00726D25"/>
    <w:rsid w:val="007277F4"/>
    <w:rsid w:val="007303BC"/>
    <w:rsid w:val="0073149D"/>
    <w:rsid w:val="007316D4"/>
    <w:rsid w:val="007317A7"/>
    <w:rsid w:val="00731C22"/>
    <w:rsid w:val="00732ABB"/>
    <w:rsid w:val="00733880"/>
    <w:rsid w:val="00734281"/>
    <w:rsid w:val="00734425"/>
    <w:rsid w:val="0073496A"/>
    <w:rsid w:val="00734E09"/>
    <w:rsid w:val="00734F75"/>
    <w:rsid w:val="00735FC0"/>
    <w:rsid w:val="007366E5"/>
    <w:rsid w:val="007372A9"/>
    <w:rsid w:val="007379ED"/>
    <w:rsid w:val="00743E9D"/>
    <w:rsid w:val="0074450E"/>
    <w:rsid w:val="007462AC"/>
    <w:rsid w:val="00747286"/>
    <w:rsid w:val="007475CB"/>
    <w:rsid w:val="0075058F"/>
    <w:rsid w:val="00750FC2"/>
    <w:rsid w:val="00751670"/>
    <w:rsid w:val="00751ADB"/>
    <w:rsid w:val="00752CC7"/>
    <w:rsid w:val="0075363F"/>
    <w:rsid w:val="00753AFD"/>
    <w:rsid w:val="00755528"/>
    <w:rsid w:val="00756EFC"/>
    <w:rsid w:val="00757018"/>
    <w:rsid w:val="007574CC"/>
    <w:rsid w:val="00760798"/>
    <w:rsid w:val="00760DC9"/>
    <w:rsid w:val="007619CD"/>
    <w:rsid w:val="00761E78"/>
    <w:rsid w:val="007624B2"/>
    <w:rsid w:val="0076271B"/>
    <w:rsid w:val="00762765"/>
    <w:rsid w:val="00762B11"/>
    <w:rsid w:val="007636B8"/>
    <w:rsid w:val="007640E9"/>
    <w:rsid w:val="00764CE7"/>
    <w:rsid w:val="007662A6"/>
    <w:rsid w:val="00766934"/>
    <w:rsid w:val="00770AFC"/>
    <w:rsid w:val="00770CA5"/>
    <w:rsid w:val="00771822"/>
    <w:rsid w:val="0077251B"/>
    <w:rsid w:val="007733BF"/>
    <w:rsid w:val="00773566"/>
    <w:rsid w:val="00773CAF"/>
    <w:rsid w:val="007756A4"/>
    <w:rsid w:val="00776EA0"/>
    <w:rsid w:val="00777085"/>
    <w:rsid w:val="007807E2"/>
    <w:rsid w:val="00780AD1"/>
    <w:rsid w:val="00781036"/>
    <w:rsid w:val="00781584"/>
    <w:rsid w:val="0078159E"/>
    <w:rsid w:val="00781889"/>
    <w:rsid w:val="00783362"/>
    <w:rsid w:val="00783DAC"/>
    <w:rsid w:val="0078429F"/>
    <w:rsid w:val="007850CD"/>
    <w:rsid w:val="007854D1"/>
    <w:rsid w:val="007857F7"/>
    <w:rsid w:val="00786518"/>
    <w:rsid w:val="00787A0D"/>
    <w:rsid w:val="00790263"/>
    <w:rsid w:val="007902DA"/>
    <w:rsid w:val="007916ED"/>
    <w:rsid w:val="00791BCE"/>
    <w:rsid w:val="007929E3"/>
    <w:rsid w:val="00793E18"/>
    <w:rsid w:val="007947DD"/>
    <w:rsid w:val="0079557C"/>
    <w:rsid w:val="00795A44"/>
    <w:rsid w:val="007A00D7"/>
    <w:rsid w:val="007A028D"/>
    <w:rsid w:val="007A07B8"/>
    <w:rsid w:val="007A42C9"/>
    <w:rsid w:val="007A481E"/>
    <w:rsid w:val="007A6098"/>
    <w:rsid w:val="007B107C"/>
    <w:rsid w:val="007B1F62"/>
    <w:rsid w:val="007B4977"/>
    <w:rsid w:val="007B61DF"/>
    <w:rsid w:val="007B6B7E"/>
    <w:rsid w:val="007B6CB7"/>
    <w:rsid w:val="007B72A2"/>
    <w:rsid w:val="007B74FF"/>
    <w:rsid w:val="007B7737"/>
    <w:rsid w:val="007C0B84"/>
    <w:rsid w:val="007C0DFA"/>
    <w:rsid w:val="007C0E67"/>
    <w:rsid w:val="007C188F"/>
    <w:rsid w:val="007C232E"/>
    <w:rsid w:val="007C2F5D"/>
    <w:rsid w:val="007C2F7B"/>
    <w:rsid w:val="007C344B"/>
    <w:rsid w:val="007C3D8D"/>
    <w:rsid w:val="007C54C2"/>
    <w:rsid w:val="007C622F"/>
    <w:rsid w:val="007C7651"/>
    <w:rsid w:val="007C7693"/>
    <w:rsid w:val="007C770E"/>
    <w:rsid w:val="007D07DC"/>
    <w:rsid w:val="007D1134"/>
    <w:rsid w:val="007D1520"/>
    <w:rsid w:val="007D25E3"/>
    <w:rsid w:val="007D2C85"/>
    <w:rsid w:val="007D3967"/>
    <w:rsid w:val="007D3F51"/>
    <w:rsid w:val="007D4229"/>
    <w:rsid w:val="007D52A7"/>
    <w:rsid w:val="007D67ED"/>
    <w:rsid w:val="007D75CC"/>
    <w:rsid w:val="007E0056"/>
    <w:rsid w:val="007E10A4"/>
    <w:rsid w:val="007E130D"/>
    <w:rsid w:val="007E244B"/>
    <w:rsid w:val="007E2E86"/>
    <w:rsid w:val="007E315D"/>
    <w:rsid w:val="007E352F"/>
    <w:rsid w:val="007E3716"/>
    <w:rsid w:val="007E3849"/>
    <w:rsid w:val="007E3D30"/>
    <w:rsid w:val="007E4FC3"/>
    <w:rsid w:val="007E5900"/>
    <w:rsid w:val="007E698B"/>
    <w:rsid w:val="007E6A78"/>
    <w:rsid w:val="007E6B6F"/>
    <w:rsid w:val="007E79DE"/>
    <w:rsid w:val="007F14C7"/>
    <w:rsid w:val="007F2527"/>
    <w:rsid w:val="007F3276"/>
    <w:rsid w:val="007F49DA"/>
    <w:rsid w:val="007F4A8F"/>
    <w:rsid w:val="007F4C00"/>
    <w:rsid w:val="007F5668"/>
    <w:rsid w:val="007F58FC"/>
    <w:rsid w:val="007F5B16"/>
    <w:rsid w:val="007F5E82"/>
    <w:rsid w:val="007F69DE"/>
    <w:rsid w:val="007F6ED6"/>
    <w:rsid w:val="007F78A5"/>
    <w:rsid w:val="007F7FC5"/>
    <w:rsid w:val="0080067B"/>
    <w:rsid w:val="00801E0B"/>
    <w:rsid w:val="00802A11"/>
    <w:rsid w:val="00802A14"/>
    <w:rsid w:val="00802AD5"/>
    <w:rsid w:val="00802F9C"/>
    <w:rsid w:val="0080368C"/>
    <w:rsid w:val="00803741"/>
    <w:rsid w:val="00803A2D"/>
    <w:rsid w:val="00803A70"/>
    <w:rsid w:val="00804066"/>
    <w:rsid w:val="00804828"/>
    <w:rsid w:val="00804FD3"/>
    <w:rsid w:val="0080566B"/>
    <w:rsid w:val="0080602E"/>
    <w:rsid w:val="008078E9"/>
    <w:rsid w:val="00810BC9"/>
    <w:rsid w:val="0081288D"/>
    <w:rsid w:val="00813595"/>
    <w:rsid w:val="008135DF"/>
    <w:rsid w:val="00813E63"/>
    <w:rsid w:val="0081419C"/>
    <w:rsid w:val="008166B7"/>
    <w:rsid w:val="008173ED"/>
    <w:rsid w:val="00817C4E"/>
    <w:rsid w:val="0082149C"/>
    <w:rsid w:val="00822507"/>
    <w:rsid w:val="0082318F"/>
    <w:rsid w:val="008256F0"/>
    <w:rsid w:val="00825892"/>
    <w:rsid w:val="00826B1F"/>
    <w:rsid w:val="00827568"/>
    <w:rsid w:val="00830E5E"/>
    <w:rsid w:val="00831099"/>
    <w:rsid w:val="00831495"/>
    <w:rsid w:val="00831F6E"/>
    <w:rsid w:val="008324A8"/>
    <w:rsid w:val="00834C24"/>
    <w:rsid w:val="00837C0D"/>
    <w:rsid w:val="00837E1B"/>
    <w:rsid w:val="00840118"/>
    <w:rsid w:val="00840FFA"/>
    <w:rsid w:val="008415F3"/>
    <w:rsid w:val="00841EA7"/>
    <w:rsid w:val="00842006"/>
    <w:rsid w:val="0084259B"/>
    <w:rsid w:val="0084275E"/>
    <w:rsid w:val="008430F6"/>
    <w:rsid w:val="00843489"/>
    <w:rsid w:val="0084384E"/>
    <w:rsid w:val="00843AF5"/>
    <w:rsid w:val="00843B98"/>
    <w:rsid w:val="00843D14"/>
    <w:rsid w:val="00844379"/>
    <w:rsid w:val="00844DD4"/>
    <w:rsid w:val="00845A15"/>
    <w:rsid w:val="00845AB3"/>
    <w:rsid w:val="00845C85"/>
    <w:rsid w:val="00846756"/>
    <w:rsid w:val="0084682C"/>
    <w:rsid w:val="00846C11"/>
    <w:rsid w:val="008500EF"/>
    <w:rsid w:val="0085112E"/>
    <w:rsid w:val="00851611"/>
    <w:rsid w:val="00851CE7"/>
    <w:rsid w:val="0085233F"/>
    <w:rsid w:val="00855523"/>
    <w:rsid w:val="0085566E"/>
    <w:rsid w:val="00855C2C"/>
    <w:rsid w:val="00856D75"/>
    <w:rsid w:val="00857BA7"/>
    <w:rsid w:val="008600EA"/>
    <w:rsid w:val="00861878"/>
    <w:rsid w:val="00861CDE"/>
    <w:rsid w:val="00862C67"/>
    <w:rsid w:val="00864767"/>
    <w:rsid w:val="008651D9"/>
    <w:rsid w:val="00865227"/>
    <w:rsid w:val="00865A8F"/>
    <w:rsid w:val="00866143"/>
    <w:rsid w:val="00866E14"/>
    <w:rsid w:val="00866F52"/>
    <w:rsid w:val="008672B4"/>
    <w:rsid w:val="00867DDE"/>
    <w:rsid w:val="0087064B"/>
    <w:rsid w:val="00871D75"/>
    <w:rsid w:val="00871ECC"/>
    <w:rsid w:val="00872F11"/>
    <w:rsid w:val="00873DB8"/>
    <w:rsid w:val="00873F26"/>
    <w:rsid w:val="008745A8"/>
    <w:rsid w:val="008745D9"/>
    <w:rsid w:val="0087464C"/>
    <w:rsid w:val="00874CC8"/>
    <w:rsid w:val="00875B70"/>
    <w:rsid w:val="00875CEF"/>
    <w:rsid w:val="00875F05"/>
    <w:rsid w:val="00876423"/>
    <w:rsid w:val="00876AD1"/>
    <w:rsid w:val="00876DE3"/>
    <w:rsid w:val="00883474"/>
    <w:rsid w:val="0088513C"/>
    <w:rsid w:val="008854DE"/>
    <w:rsid w:val="00885AFB"/>
    <w:rsid w:val="008870C3"/>
    <w:rsid w:val="00887DA4"/>
    <w:rsid w:val="008903C9"/>
    <w:rsid w:val="00891ABF"/>
    <w:rsid w:val="008928A0"/>
    <w:rsid w:val="00892E48"/>
    <w:rsid w:val="008931D2"/>
    <w:rsid w:val="00893F61"/>
    <w:rsid w:val="008953F8"/>
    <w:rsid w:val="00896CA0"/>
    <w:rsid w:val="00896CB9"/>
    <w:rsid w:val="008A00E0"/>
    <w:rsid w:val="008A0EF4"/>
    <w:rsid w:val="008A0F27"/>
    <w:rsid w:val="008A24D1"/>
    <w:rsid w:val="008A28AC"/>
    <w:rsid w:val="008A30CA"/>
    <w:rsid w:val="008A31EB"/>
    <w:rsid w:val="008A3AE5"/>
    <w:rsid w:val="008A3B90"/>
    <w:rsid w:val="008A461C"/>
    <w:rsid w:val="008A474C"/>
    <w:rsid w:val="008A58BE"/>
    <w:rsid w:val="008A7B81"/>
    <w:rsid w:val="008A7BDA"/>
    <w:rsid w:val="008B06C5"/>
    <w:rsid w:val="008B0BEC"/>
    <w:rsid w:val="008B1F1D"/>
    <w:rsid w:val="008B2095"/>
    <w:rsid w:val="008B248C"/>
    <w:rsid w:val="008B27FA"/>
    <w:rsid w:val="008B2F9D"/>
    <w:rsid w:val="008B4C2D"/>
    <w:rsid w:val="008B4EB8"/>
    <w:rsid w:val="008B55B6"/>
    <w:rsid w:val="008B637D"/>
    <w:rsid w:val="008B6D36"/>
    <w:rsid w:val="008B6E53"/>
    <w:rsid w:val="008B7D8E"/>
    <w:rsid w:val="008B7DF5"/>
    <w:rsid w:val="008C09CA"/>
    <w:rsid w:val="008C4380"/>
    <w:rsid w:val="008C5A6E"/>
    <w:rsid w:val="008C6A86"/>
    <w:rsid w:val="008D00BD"/>
    <w:rsid w:val="008D11F5"/>
    <w:rsid w:val="008D14BF"/>
    <w:rsid w:val="008D39F3"/>
    <w:rsid w:val="008D4BA5"/>
    <w:rsid w:val="008D4E8C"/>
    <w:rsid w:val="008D6C1F"/>
    <w:rsid w:val="008D6C8C"/>
    <w:rsid w:val="008D7718"/>
    <w:rsid w:val="008E0574"/>
    <w:rsid w:val="008E0C61"/>
    <w:rsid w:val="008E182E"/>
    <w:rsid w:val="008E28A3"/>
    <w:rsid w:val="008E3798"/>
    <w:rsid w:val="008E38AF"/>
    <w:rsid w:val="008E401D"/>
    <w:rsid w:val="008E4782"/>
    <w:rsid w:val="008E4F47"/>
    <w:rsid w:val="008E5005"/>
    <w:rsid w:val="008E7758"/>
    <w:rsid w:val="008E7784"/>
    <w:rsid w:val="008F0A6A"/>
    <w:rsid w:val="008F31B0"/>
    <w:rsid w:val="008F3D1A"/>
    <w:rsid w:val="008F4056"/>
    <w:rsid w:val="008F47DA"/>
    <w:rsid w:val="008F4D65"/>
    <w:rsid w:val="008F5150"/>
    <w:rsid w:val="008F7563"/>
    <w:rsid w:val="00900CFB"/>
    <w:rsid w:val="00900F65"/>
    <w:rsid w:val="009017B5"/>
    <w:rsid w:val="00901B5E"/>
    <w:rsid w:val="00901FD5"/>
    <w:rsid w:val="0090245A"/>
    <w:rsid w:val="00905BE3"/>
    <w:rsid w:val="00905F6D"/>
    <w:rsid w:val="00906891"/>
    <w:rsid w:val="00907CFD"/>
    <w:rsid w:val="00907DEC"/>
    <w:rsid w:val="0091082E"/>
    <w:rsid w:val="00911275"/>
    <w:rsid w:val="0091139C"/>
    <w:rsid w:val="009124E7"/>
    <w:rsid w:val="00912AC3"/>
    <w:rsid w:val="00913F72"/>
    <w:rsid w:val="009142A2"/>
    <w:rsid w:val="0091467A"/>
    <w:rsid w:val="0091512C"/>
    <w:rsid w:val="00915278"/>
    <w:rsid w:val="0091529A"/>
    <w:rsid w:val="00915F21"/>
    <w:rsid w:val="00916A41"/>
    <w:rsid w:val="00917D48"/>
    <w:rsid w:val="00920A6C"/>
    <w:rsid w:val="00921119"/>
    <w:rsid w:val="00921A2F"/>
    <w:rsid w:val="00921B64"/>
    <w:rsid w:val="00922126"/>
    <w:rsid w:val="0092283F"/>
    <w:rsid w:val="00925548"/>
    <w:rsid w:val="0092600A"/>
    <w:rsid w:val="00926A00"/>
    <w:rsid w:val="009311F7"/>
    <w:rsid w:val="00931CE2"/>
    <w:rsid w:val="00932373"/>
    <w:rsid w:val="00932D76"/>
    <w:rsid w:val="0093329A"/>
    <w:rsid w:val="0093375E"/>
    <w:rsid w:val="009339C6"/>
    <w:rsid w:val="00934B5D"/>
    <w:rsid w:val="009362B0"/>
    <w:rsid w:val="00936484"/>
    <w:rsid w:val="009365AF"/>
    <w:rsid w:val="009366FC"/>
    <w:rsid w:val="00936720"/>
    <w:rsid w:val="00936DB1"/>
    <w:rsid w:val="00940179"/>
    <w:rsid w:val="0094191C"/>
    <w:rsid w:val="00941FA7"/>
    <w:rsid w:val="00942986"/>
    <w:rsid w:val="0094438F"/>
    <w:rsid w:val="00944C01"/>
    <w:rsid w:val="009452C1"/>
    <w:rsid w:val="00946B06"/>
    <w:rsid w:val="009479CA"/>
    <w:rsid w:val="00947B2E"/>
    <w:rsid w:val="00950BEC"/>
    <w:rsid w:val="00950D10"/>
    <w:rsid w:val="00950D66"/>
    <w:rsid w:val="0095452B"/>
    <w:rsid w:val="00955300"/>
    <w:rsid w:val="00956470"/>
    <w:rsid w:val="009568F7"/>
    <w:rsid w:val="009600AC"/>
    <w:rsid w:val="0096105A"/>
    <w:rsid w:val="00961761"/>
    <w:rsid w:val="00961CBF"/>
    <w:rsid w:val="00962656"/>
    <w:rsid w:val="00963035"/>
    <w:rsid w:val="0096423B"/>
    <w:rsid w:val="00964C20"/>
    <w:rsid w:val="00964F9C"/>
    <w:rsid w:val="00965226"/>
    <w:rsid w:val="00965332"/>
    <w:rsid w:val="009654DF"/>
    <w:rsid w:val="009657DD"/>
    <w:rsid w:val="00965E22"/>
    <w:rsid w:val="00966328"/>
    <w:rsid w:val="009664A5"/>
    <w:rsid w:val="00970160"/>
    <w:rsid w:val="00970173"/>
    <w:rsid w:val="009707F9"/>
    <w:rsid w:val="009713C2"/>
    <w:rsid w:val="0097219A"/>
    <w:rsid w:val="009735B1"/>
    <w:rsid w:val="00975630"/>
    <w:rsid w:val="009760ED"/>
    <w:rsid w:val="00976F18"/>
    <w:rsid w:val="00977928"/>
    <w:rsid w:val="00977AE8"/>
    <w:rsid w:val="00982096"/>
    <w:rsid w:val="00983608"/>
    <w:rsid w:val="009849AE"/>
    <w:rsid w:val="00984FBD"/>
    <w:rsid w:val="009851ED"/>
    <w:rsid w:val="00985A83"/>
    <w:rsid w:val="00986BBF"/>
    <w:rsid w:val="00986D0F"/>
    <w:rsid w:val="00986DB0"/>
    <w:rsid w:val="009905E1"/>
    <w:rsid w:val="00991CDB"/>
    <w:rsid w:val="00992B22"/>
    <w:rsid w:val="009932C9"/>
    <w:rsid w:val="00993CD7"/>
    <w:rsid w:val="00995887"/>
    <w:rsid w:val="00995B39"/>
    <w:rsid w:val="00996AC5"/>
    <w:rsid w:val="009977DD"/>
    <w:rsid w:val="00997F94"/>
    <w:rsid w:val="009A0688"/>
    <w:rsid w:val="009A0781"/>
    <w:rsid w:val="009A083D"/>
    <w:rsid w:val="009A1C19"/>
    <w:rsid w:val="009A28D6"/>
    <w:rsid w:val="009A314C"/>
    <w:rsid w:val="009A43C4"/>
    <w:rsid w:val="009A6262"/>
    <w:rsid w:val="009A7287"/>
    <w:rsid w:val="009A76C0"/>
    <w:rsid w:val="009A7EAB"/>
    <w:rsid w:val="009B0B36"/>
    <w:rsid w:val="009B2289"/>
    <w:rsid w:val="009B2D78"/>
    <w:rsid w:val="009B3115"/>
    <w:rsid w:val="009B32B0"/>
    <w:rsid w:val="009B7AA1"/>
    <w:rsid w:val="009C0C74"/>
    <w:rsid w:val="009C1061"/>
    <w:rsid w:val="009C1334"/>
    <w:rsid w:val="009C1DA7"/>
    <w:rsid w:val="009C212D"/>
    <w:rsid w:val="009C5495"/>
    <w:rsid w:val="009C551D"/>
    <w:rsid w:val="009C699D"/>
    <w:rsid w:val="009C6CEA"/>
    <w:rsid w:val="009C6EB9"/>
    <w:rsid w:val="009C75CF"/>
    <w:rsid w:val="009D06A2"/>
    <w:rsid w:val="009D18F0"/>
    <w:rsid w:val="009D2549"/>
    <w:rsid w:val="009D26E5"/>
    <w:rsid w:val="009D2840"/>
    <w:rsid w:val="009D372F"/>
    <w:rsid w:val="009D53EC"/>
    <w:rsid w:val="009D5925"/>
    <w:rsid w:val="009D64E2"/>
    <w:rsid w:val="009D7142"/>
    <w:rsid w:val="009D7320"/>
    <w:rsid w:val="009E03F0"/>
    <w:rsid w:val="009E0519"/>
    <w:rsid w:val="009E0B21"/>
    <w:rsid w:val="009E23A9"/>
    <w:rsid w:val="009E2971"/>
    <w:rsid w:val="009E3801"/>
    <w:rsid w:val="009E39FB"/>
    <w:rsid w:val="009E4061"/>
    <w:rsid w:val="009E4215"/>
    <w:rsid w:val="009E4AAF"/>
    <w:rsid w:val="009E586B"/>
    <w:rsid w:val="009E6482"/>
    <w:rsid w:val="009E6773"/>
    <w:rsid w:val="009E7206"/>
    <w:rsid w:val="009F0AE3"/>
    <w:rsid w:val="009F0BAE"/>
    <w:rsid w:val="009F287E"/>
    <w:rsid w:val="009F348D"/>
    <w:rsid w:val="009F3822"/>
    <w:rsid w:val="009F46ED"/>
    <w:rsid w:val="009F4EC8"/>
    <w:rsid w:val="009F4FDF"/>
    <w:rsid w:val="009F5653"/>
    <w:rsid w:val="009F5FFE"/>
    <w:rsid w:val="009F64C6"/>
    <w:rsid w:val="009F67E2"/>
    <w:rsid w:val="009F7689"/>
    <w:rsid w:val="009F76F4"/>
    <w:rsid w:val="009F7AE7"/>
    <w:rsid w:val="009F7DA8"/>
    <w:rsid w:val="00A009F5"/>
    <w:rsid w:val="00A00C98"/>
    <w:rsid w:val="00A02F11"/>
    <w:rsid w:val="00A0338C"/>
    <w:rsid w:val="00A033F7"/>
    <w:rsid w:val="00A03711"/>
    <w:rsid w:val="00A03EF7"/>
    <w:rsid w:val="00A03FF2"/>
    <w:rsid w:val="00A05E21"/>
    <w:rsid w:val="00A06304"/>
    <w:rsid w:val="00A066A2"/>
    <w:rsid w:val="00A070B4"/>
    <w:rsid w:val="00A071FC"/>
    <w:rsid w:val="00A07EE0"/>
    <w:rsid w:val="00A10D3B"/>
    <w:rsid w:val="00A11F45"/>
    <w:rsid w:val="00A1299C"/>
    <w:rsid w:val="00A12C1E"/>
    <w:rsid w:val="00A1396B"/>
    <w:rsid w:val="00A150F9"/>
    <w:rsid w:val="00A152B1"/>
    <w:rsid w:val="00A15F65"/>
    <w:rsid w:val="00A17D8C"/>
    <w:rsid w:val="00A20226"/>
    <w:rsid w:val="00A20633"/>
    <w:rsid w:val="00A20EFE"/>
    <w:rsid w:val="00A2195C"/>
    <w:rsid w:val="00A2260B"/>
    <w:rsid w:val="00A22669"/>
    <w:rsid w:val="00A22997"/>
    <w:rsid w:val="00A22B1C"/>
    <w:rsid w:val="00A22E87"/>
    <w:rsid w:val="00A23C14"/>
    <w:rsid w:val="00A250C5"/>
    <w:rsid w:val="00A26789"/>
    <w:rsid w:val="00A26C94"/>
    <w:rsid w:val="00A3013C"/>
    <w:rsid w:val="00A3243C"/>
    <w:rsid w:val="00A3274F"/>
    <w:rsid w:val="00A34AE0"/>
    <w:rsid w:val="00A3527B"/>
    <w:rsid w:val="00A3547E"/>
    <w:rsid w:val="00A35A15"/>
    <w:rsid w:val="00A3699E"/>
    <w:rsid w:val="00A369D0"/>
    <w:rsid w:val="00A37BD5"/>
    <w:rsid w:val="00A40A02"/>
    <w:rsid w:val="00A41BC8"/>
    <w:rsid w:val="00A42B65"/>
    <w:rsid w:val="00A43422"/>
    <w:rsid w:val="00A434A0"/>
    <w:rsid w:val="00A45498"/>
    <w:rsid w:val="00A46B08"/>
    <w:rsid w:val="00A46D30"/>
    <w:rsid w:val="00A470E6"/>
    <w:rsid w:val="00A47E34"/>
    <w:rsid w:val="00A50106"/>
    <w:rsid w:val="00A5152B"/>
    <w:rsid w:val="00A51C44"/>
    <w:rsid w:val="00A5203A"/>
    <w:rsid w:val="00A5217D"/>
    <w:rsid w:val="00A525D3"/>
    <w:rsid w:val="00A52D56"/>
    <w:rsid w:val="00A547AE"/>
    <w:rsid w:val="00A55AD9"/>
    <w:rsid w:val="00A56049"/>
    <w:rsid w:val="00A5644D"/>
    <w:rsid w:val="00A566B0"/>
    <w:rsid w:val="00A56EBD"/>
    <w:rsid w:val="00A603B5"/>
    <w:rsid w:val="00A603BB"/>
    <w:rsid w:val="00A60792"/>
    <w:rsid w:val="00A6127A"/>
    <w:rsid w:val="00A6153B"/>
    <w:rsid w:val="00A620E3"/>
    <w:rsid w:val="00A62D0A"/>
    <w:rsid w:val="00A66BC4"/>
    <w:rsid w:val="00A66CB9"/>
    <w:rsid w:val="00A676A8"/>
    <w:rsid w:val="00A67B7C"/>
    <w:rsid w:val="00A70DB6"/>
    <w:rsid w:val="00A71D3F"/>
    <w:rsid w:val="00A73215"/>
    <w:rsid w:val="00A7353B"/>
    <w:rsid w:val="00A73C81"/>
    <w:rsid w:val="00A742DE"/>
    <w:rsid w:val="00A744FB"/>
    <w:rsid w:val="00A74ABA"/>
    <w:rsid w:val="00A755B1"/>
    <w:rsid w:val="00A75830"/>
    <w:rsid w:val="00A75DDA"/>
    <w:rsid w:val="00A76354"/>
    <w:rsid w:val="00A765A3"/>
    <w:rsid w:val="00A8001F"/>
    <w:rsid w:val="00A802AC"/>
    <w:rsid w:val="00A80ACB"/>
    <w:rsid w:val="00A80CE3"/>
    <w:rsid w:val="00A818E8"/>
    <w:rsid w:val="00A831D2"/>
    <w:rsid w:val="00A83C29"/>
    <w:rsid w:val="00A84312"/>
    <w:rsid w:val="00A845CE"/>
    <w:rsid w:val="00A85676"/>
    <w:rsid w:val="00A861AB"/>
    <w:rsid w:val="00A90014"/>
    <w:rsid w:val="00A908CF"/>
    <w:rsid w:val="00A90D66"/>
    <w:rsid w:val="00A91049"/>
    <w:rsid w:val="00A9303A"/>
    <w:rsid w:val="00A93D8F"/>
    <w:rsid w:val="00A95578"/>
    <w:rsid w:val="00A95BB6"/>
    <w:rsid w:val="00A96120"/>
    <w:rsid w:val="00A96F75"/>
    <w:rsid w:val="00AA0E2C"/>
    <w:rsid w:val="00AA1240"/>
    <w:rsid w:val="00AA1312"/>
    <w:rsid w:val="00AA2957"/>
    <w:rsid w:val="00AA3F80"/>
    <w:rsid w:val="00AA422F"/>
    <w:rsid w:val="00AA50FC"/>
    <w:rsid w:val="00AA6064"/>
    <w:rsid w:val="00AA6CF4"/>
    <w:rsid w:val="00AA6D3B"/>
    <w:rsid w:val="00AA6FF9"/>
    <w:rsid w:val="00AA75BF"/>
    <w:rsid w:val="00AA78FB"/>
    <w:rsid w:val="00AA7AE7"/>
    <w:rsid w:val="00AA7C62"/>
    <w:rsid w:val="00AB0735"/>
    <w:rsid w:val="00AB1C6A"/>
    <w:rsid w:val="00AB2C0F"/>
    <w:rsid w:val="00AB383E"/>
    <w:rsid w:val="00AB42E3"/>
    <w:rsid w:val="00AB5660"/>
    <w:rsid w:val="00AB704E"/>
    <w:rsid w:val="00AC00B4"/>
    <w:rsid w:val="00AC19B1"/>
    <w:rsid w:val="00AC1AA1"/>
    <w:rsid w:val="00AC29E5"/>
    <w:rsid w:val="00AC3468"/>
    <w:rsid w:val="00AC3ED3"/>
    <w:rsid w:val="00AC40AF"/>
    <w:rsid w:val="00AC63E5"/>
    <w:rsid w:val="00AC78CB"/>
    <w:rsid w:val="00AD0340"/>
    <w:rsid w:val="00AD182E"/>
    <w:rsid w:val="00AD2020"/>
    <w:rsid w:val="00AD29D7"/>
    <w:rsid w:val="00AD49BC"/>
    <w:rsid w:val="00AD5430"/>
    <w:rsid w:val="00AD6FB4"/>
    <w:rsid w:val="00AD7603"/>
    <w:rsid w:val="00AD7CE8"/>
    <w:rsid w:val="00AD7F4E"/>
    <w:rsid w:val="00AE008E"/>
    <w:rsid w:val="00AE064D"/>
    <w:rsid w:val="00AE0AFE"/>
    <w:rsid w:val="00AE1010"/>
    <w:rsid w:val="00AE2B92"/>
    <w:rsid w:val="00AE3169"/>
    <w:rsid w:val="00AE3883"/>
    <w:rsid w:val="00AE3928"/>
    <w:rsid w:val="00AE3CD2"/>
    <w:rsid w:val="00AE51EA"/>
    <w:rsid w:val="00AE5D1A"/>
    <w:rsid w:val="00AE7413"/>
    <w:rsid w:val="00AE7AE1"/>
    <w:rsid w:val="00AF04E4"/>
    <w:rsid w:val="00AF062C"/>
    <w:rsid w:val="00AF14D7"/>
    <w:rsid w:val="00AF19E6"/>
    <w:rsid w:val="00AF1C04"/>
    <w:rsid w:val="00AF2F6D"/>
    <w:rsid w:val="00AF33B0"/>
    <w:rsid w:val="00AF4AC8"/>
    <w:rsid w:val="00AF4C2B"/>
    <w:rsid w:val="00AF4E7B"/>
    <w:rsid w:val="00AF4FF5"/>
    <w:rsid w:val="00AF6CD9"/>
    <w:rsid w:val="00AF7416"/>
    <w:rsid w:val="00B0018E"/>
    <w:rsid w:val="00B00220"/>
    <w:rsid w:val="00B004B3"/>
    <w:rsid w:val="00B00D4C"/>
    <w:rsid w:val="00B010E1"/>
    <w:rsid w:val="00B01B69"/>
    <w:rsid w:val="00B02BC9"/>
    <w:rsid w:val="00B02CFB"/>
    <w:rsid w:val="00B03198"/>
    <w:rsid w:val="00B033F1"/>
    <w:rsid w:val="00B03B7C"/>
    <w:rsid w:val="00B03CD2"/>
    <w:rsid w:val="00B0461B"/>
    <w:rsid w:val="00B049BB"/>
    <w:rsid w:val="00B056AC"/>
    <w:rsid w:val="00B05CC3"/>
    <w:rsid w:val="00B05E30"/>
    <w:rsid w:val="00B06586"/>
    <w:rsid w:val="00B066FB"/>
    <w:rsid w:val="00B06D08"/>
    <w:rsid w:val="00B0786C"/>
    <w:rsid w:val="00B07B7E"/>
    <w:rsid w:val="00B07C6D"/>
    <w:rsid w:val="00B07E11"/>
    <w:rsid w:val="00B1164F"/>
    <w:rsid w:val="00B11723"/>
    <w:rsid w:val="00B13A04"/>
    <w:rsid w:val="00B15170"/>
    <w:rsid w:val="00B165A1"/>
    <w:rsid w:val="00B177A7"/>
    <w:rsid w:val="00B2045B"/>
    <w:rsid w:val="00B204EF"/>
    <w:rsid w:val="00B2180F"/>
    <w:rsid w:val="00B21AAF"/>
    <w:rsid w:val="00B23421"/>
    <w:rsid w:val="00B24B78"/>
    <w:rsid w:val="00B24F7A"/>
    <w:rsid w:val="00B25E0D"/>
    <w:rsid w:val="00B2600B"/>
    <w:rsid w:val="00B26101"/>
    <w:rsid w:val="00B261F8"/>
    <w:rsid w:val="00B26B25"/>
    <w:rsid w:val="00B27D45"/>
    <w:rsid w:val="00B30AE2"/>
    <w:rsid w:val="00B30BEA"/>
    <w:rsid w:val="00B311E0"/>
    <w:rsid w:val="00B316DF"/>
    <w:rsid w:val="00B31B78"/>
    <w:rsid w:val="00B331F4"/>
    <w:rsid w:val="00B333B4"/>
    <w:rsid w:val="00B335A7"/>
    <w:rsid w:val="00B33999"/>
    <w:rsid w:val="00B33C6B"/>
    <w:rsid w:val="00B34232"/>
    <w:rsid w:val="00B35202"/>
    <w:rsid w:val="00B35325"/>
    <w:rsid w:val="00B35505"/>
    <w:rsid w:val="00B35793"/>
    <w:rsid w:val="00B35AB4"/>
    <w:rsid w:val="00B374F8"/>
    <w:rsid w:val="00B40737"/>
    <w:rsid w:val="00B4109B"/>
    <w:rsid w:val="00B4190C"/>
    <w:rsid w:val="00B41BB3"/>
    <w:rsid w:val="00B42D79"/>
    <w:rsid w:val="00B433C4"/>
    <w:rsid w:val="00B43FBB"/>
    <w:rsid w:val="00B443FD"/>
    <w:rsid w:val="00B449D9"/>
    <w:rsid w:val="00B44EC1"/>
    <w:rsid w:val="00B44FA3"/>
    <w:rsid w:val="00B45687"/>
    <w:rsid w:val="00B459D5"/>
    <w:rsid w:val="00B4630E"/>
    <w:rsid w:val="00B46310"/>
    <w:rsid w:val="00B4758F"/>
    <w:rsid w:val="00B50E00"/>
    <w:rsid w:val="00B50F1F"/>
    <w:rsid w:val="00B5231C"/>
    <w:rsid w:val="00B5267A"/>
    <w:rsid w:val="00B53176"/>
    <w:rsid w:val="00B53C2F"/>
    <w:rsid w:val="00B544CB"/>
    <w:rsid w:val="00B551A1"/>
    <w:rsid w:val="00B559A5"/>
    <w:rsid w:val="00B55B42"/>
    <w:rsid w:val="00B57CA3"/>
    <w:rsid w:val="00B61754"/>
    <w:rsid w:val="00B61E5D"/>
    <w:rsid w:val="00B627A6"/>
    <w:rsid w:val="00B63DFF"/>
    <w:rsid w:val="00B64AAB"/>
    <w:rsid w:val="00B65557"/>
    <w:rsid w:val="00B65650"/>
    <w:rsid w:val="00B656A1"/>
    <w:rsid w:val="00B6654D"/>
    <w:rsid w:val="00B67F68"/>
    <w:rsid w:val="00B70330"/>
    <w:rsid w:val="00B70C3F"/>
    <w:rsid w:val="00B70D1B"/>
    <w:rsid w:val="00B70E04"/>
    <w:rsid w:val="00B7137D"/>
    <w:rsid w:val="00B719DF"/>
    <w:rsid w:val="00B71D37"/>
    <w:rsid w:val="00B71E16"/>
    <w:rsid w:val="00B71F02"/>
    <w:rsid w:val="00B72DDF"/>
    <w:rsid w:val="00B73939"/>
    <w:rsid w:val="00B73ECD"/>
    <w:rsid w:val="00B743D2"/>
    <w:rsid w:val="00B7490B"/>
    <w:rsid w:val="00B75859"/>
    <w:rsid w:val="00B7655B"/>
    <w:rsid w:val="00B768AC"/>
    <w:rsid w:val="00B76DFD"/>
    <w:rsid w:val="00B7765D"/>
    <w:rsid w:val="00B803B2"/>
    <w:rsid w:val="00B81566"/>
    <w:rsid w:val="00B81C3F"/>
    <w:rsid w:val="00B82601"/>
    <w:rsid w:val="00B830D9"/>
    <w:rsid w:val="00B8322A"/>
    <w:rsid w:val="00B832F1"/>
    <w:rsid w:val="00B83ADE"/>
    <w:rsid w:val="00B83B4C"/>
    <w:rsid w:val="00B84602"/>
    <w:rsid w:val="00B8495C"/>
    <w:rsid w:val="00B84B8B"/>
    <w:rsid w:val="00B852D4"/>
    <w:rsid w:val="00B86053"/>
    <w:rsid w:val="00B86400"/>
    <w:rsid w:val="00B86C18"/>
    <w:rsid w:val="00B8789B"/>
    <w:rsid w:val="00B87D32"/>
    <w:rsid w:val="00B90184"/>
    <w:rsid w:val="00B90384"/>
    <w:rsid w:val="00B9188A"/>
    <w:rsid w:val="00B91AFC"/>
    <w:rsid w:val="00B92B40"/>
    <w:rsid w:val="00B9339F"/>
    <w:rsid w:val="00B94C88"/>
    <w:rsid w:val="00B95473"/>
    <w:rsid w:val="00B95B7C"/>
    <w:rsid w:val="00B96696"/>
    <w:rsid w:val="00B97D73"/>
    <w:rsid w:val="00BA1027"/>
    <w:rsid w:val="00BA279C"/>
    <w:rsid w:val="00BA3609"/>
    <w:rsid w:val="00BA3736"/>
    <w:rsid w:val="00BA3A48"/>
    <w:rsid w:val="00BA3E36"/>
    <w:rsid w:val="00BA4789"/>
    <w:rsid w:val="00BA48F1"/>
    <w:rsid w:val="00BA57C4"/>
    <w:rsid w:val="00BA5984"/>
    <w:rsid w:val="00BA5F81"/>
    <w:rsid w:val="00BA63B4"/>
    <w:rsid w:val="00BA792F"/>
    <w:rsid w:val="00BB0AE5"/>
    <w:rsid w:val="00BB14EB"/>
    <w:rsid w:val="00BB1FA9"/>
    <w:rsid w:val="00BB2327"/>
    <w:rsid w:val="00BB2A80"/>
    <w:rsid w:val="00BB3157"/>
    <w:rsid w:val="00BB4C00"/>
    <w:rsid w:val="00BB50AA"/>
    <w:rsid w:val="00BB605A"/>
    <w:rsid w:val="00BB70DA"/>
    <w:rsid w:val="00BB7695"/>
    <w:rsid w:val="00BB7F39"/>
    <w:rsid w:val="00BC00C9"/>
    <w:rsid w:val="00BC074A"/>
    <w:rsid w:val="00BC1BA5"/>
    <w:rsid w:val="00BC2AEF"/>
    <w:rsid w:val="00BC3B1F"/>
    <w:rsid w:val="00BC3E85"/>
    <w:rsid w:val="00BC4699"/>
    <w:rsid w:val="00BC4D4C"/>
    <w:rsid w:val="00BC5682"/>
    <w:rsid w:val="00BD0424"/>
    <w:rsid w:val="00BD08ED"/>
    <w:rsid w:val="00BD0BF6"/>
    <w:rsid w:val="00BD16D9"/>
    <w:rsid w:val="00BD2DFD"/>
    <w:rsid w:val="00BD307F"/>
    <w:rsid w:val="00BD32A6"/>
    <w:rsid w:val="00BD380A"/>
    <w:rsid w:val="00BD3905"/>
    <w:rsid w:val="00BD44EE"/>
    <w:rsid w:val="00BD4644"/>
    <w:rsid w:val="00BD60F5"/>
    <w:rsid w:val="00BD6B80"/>
    <w:rsid w:val="00BD6C1A"/>
    <w:rsid w:val="00BD6D46"/>
    <w:rsid w:val="00BD75BC"/>
    <w:rsid w:val="00BE1ABA"/>
    <w:rsid w:val="00BE4741"/>
    <w:rsid w:val="00BE62B8"/>
    <w:rsid w:val="00BE62C1"/>
    <w:rsid w:val="00BE6A6C"/>
    <w:rsid w:val="00BE7682"/>
    <w:rsid w:val="00BE7791"/>
    <w:rsid w:val="00BF0051"/>
    <w:rsid w:val="00BF08E9"/>
    <w:rsid w:val="00BF1C7B"/>
    <w:rsid w:val="00BF3240"/>
    <w:rsid w:val="00BF405E"/>
    <w:rsid w:val="00BF46DC"/>
    <w:rsid w:val="00BF48FB"/>
    <w:rsid w:val="00BF4CE0"/>
    <w:rsid w:val="00BF4E53"/>
    <w:rsid w:val="00BF4F23"/>
    <w:rsid w:val="00BF5B26"/>
    <w:rsid w:val="00BF62E1"/>
    <w:rsid w:val="00BF6333"/>
    <w:rsid w:val="00BF76C2"/>
    <w:rsid w:val="00C00351"/>
    <w:rsid w:val="00C01A23"/>
    <w:rsid w:val="00C01E68"/>
    <w:rsid w:val="00C02403"/>
    <w:rsid w:val="00C033FB"/>
    <w:rsid w:val="00C0681A"/>
    <w:rsid w:val="00C06AFC"/>
    <w:rsid w:val="00C0707A"/>
    <w:rsid w:val="00C100CB"/>
    <w:rsid w:val="00C10D4D"/>
    <w:rsid w:val="00C12206"/>
    <w:rsid w:val="00C13E93"/>
    <w:rsid w:val="00C14244"/>
    <w:rsid w:val="00C16B90"/>
    <w:rsid w:val="00C16ED3"/>
    <w:rsid w:val="00C1761E"/>
    <w:rsid w:val="00C17792"/>
    <w:rsid w:val="00C222F6"/>
    <w:rsid w:val="00C23253"/>
    <w:rsid w:val="00C2333C"/>
    <w:rsid w:val="00C2382B"/>
    <w:rsid w:val="00C23D29"/>
    <w:rsid w:val="00C24EBC"/>
    <w:rsid w:val="00C25E8C"/>
    <w:rsid w:val="00C261B7"/>
    <w:rsid w:val="00C266EB"/>
    <w:rsid w:val="00C27216"/>
    <w:rsid w:val="00C27B2F"/>
    <w:rsid w:val="00C30F2A"/>
    <w:rsid w:val="00C3135C"/>
    <w:rsid w:val="00C31582"/>
    <w:rsid w:val="00C318C9"/>
    <w:rsid w:val="00C32903"/>
    <w:rsid w:val="00C34237"/>
    <w:rsid w:val="00C34BB2"/>
    <w:rsid w:val="00C363D3"/>
    <w:rsid w:val="00C374F5"/>
    <w:rsid w:val="00C4121B"/>
    <w:rsid w:val="00C42935"/>
    <w:rsid w:val="00C434F3"/>
    <w:rsid w:val="00C449B7"/>
    <w:rsid w:val="00C450FC"/>
    <w:rsid w:val="00C4561F"/>
    <w:rsid w:val="00C46110"/>
    <w:rsid w:val="00C469C1"/>
    <w:rsid w:val="00C46BB0"/>
    <w:rsid w:val="00C5037B"/>
    <w:rsid w:val="00C50A8F"/>
    <w:rsid w:val="00C511BB"/>
    <w:rsid w:val="00C5168F"/>
    <w:rsid w:val="00C5222F"/>
    <w:rsid w:val="00C52EB5"/>
    <w:rsid w:val="00C53124"/>
    <w:rsid w:val="00C54C4E"/>
    <w:rsid w:val="00C551A9"/>
    <w:rsid w:val="00C55A79"/>
    <w:rsid w:val="00C5708A"/>
    <w:rsid w:val="00C576B3"/>
    <w:rsid w:val="00C57AAF"/>
    <w:rsid w:val="00C607DE"/>
    <w:rsid w:val="00C61D6C"/>
    <w:rsid w:val="00C62472"/>
    <w:rsid w:val="00C62C78"/>
    <w:rsid w:val="00C6407D"/>
    <w:rsid w:val="00C644C0"/>
    <w:rsid w:val="00C656DE"/>
    <w:rsid w:val="00C65BD4"/>
    <w:rsid w:val="00C669BC"/>
    <w:rsid w:val="00C704EE"/>
    <w:rsid w:val="00C707C3"/>
    <w:rsid w:val="00C7172D"/>
    <w:rsid w:val="00C71753"/>
    <w:rsid w:val="00C723AD"/>
    <w:rsid w:val="00C72C7A"/>
    <w:rsid w:val="00C737C6"/>
    <w:rsid w:val="00C74175"/>
    <w:rsid w:val="00C7468F"/>
    <w:rsid w:val="00C74891"/>
    <w:rsid w:val="00C7496C"/>
    <w:rsid w:val="00C74B28"/>
    <w:rsid w:val="00C74EF9"/>
    <w:rsid w:val="00C74F49"/>
    <w:rsid w:val="00C75991"/>
    <w:rsid w:val="00C76199"/>
    <w:rsid w:val="00C774DF"/>
    <w:rsid w:val="00C77F1A"/>
    <w:rsid w:val="00C80437"/>
    <w:rsid w:val="00C823F9"/>
    <w:rsid w:val="00C83AF9"/>
    <w:rsid w:val="00C83D82"/>
    <w:rsid w:val="00C8428C"/>
    <w:rsid w:val="00C842EE"/>
    <w:rsid w:val="00C848AB"/>
    <w:rsid w:val="00C85584"/>
    <w:rsid w:val="00C8695F"/>
    <w:rsid w:val="00C86A9F"/>
    <w:rsid w:val="00C90267"/>
    <w:rsid w:val="00C91BE6"/>
    <w:rsid w:val="00C92C0B"/>
    <w:rsid w:val="00C92CB5"/>
    <w:rsid w:val="00C936A6"/>
    <w:rsid w:val="00C94C3C"/>
    <w:rsid w:val="00C95372"/>
    <w:rsid w:val="00C95A1C"/>
    <w:rsid w:val="00C95FF5"/>
    <w:rsid w:val="00C96559"/>
    <w:rsid w:val="00C96674"/>
    <w:rsid w:val="00C966D0"/>
    <w:rsid w:val="00C96FA7"/>
    <w:rsid w:val="00C96FE3"/>
    <w:rsid w:val="00C97234"/>
    <w:rsid w:val="00CA0CD0"/>
    <w:rsid w:val="00CA2445"/>
    <w:rsid w:val="00CA3082"/>
    <w:rsid w:val="00CA38B7"/>
    <w:rsid w:val="00CA3A48"/>
    <w:rsid w:val="00CA3B78"/>
    <w:rsid w:val="00CA445F"/>
    <w:rsid w:val="00CA6443"/>
    <w:rsid w:val="00CA6EF9"/>
    <w:rsid w:val="00CA71F0"/>
    <w:rsid w:val="00CB3299"/>
    <w:rsid w:val="00CB36AF"/>
    <w:rsid w:val="00CB44D1"/>
    <w:rsid w:val="00CB528C"/>
    <w:rsid w:val="00CB575E"/>
    <w:rsid w:val="00CB6864"/>
    <w:rsid w:val="00CC0327"/>
    <w:rsid w:val="00CC2354"/>
    <w:rsid w:val="00CC3219"/>
    <w:rsid w:val="00CC3A34"/>
    <w:rsid w:val="00CC5183"/>
    <w:rsid w:val="00CC5ECE"/>
    <w:rsid w:val="00CC6629"/>
    <w:rsid w:val="00CC77CF"/>
    <w:rsid w:val="00CC7B49"/>
    <w:rsid w:val="00CD0908"/>
    <w:rsid w:val="00CD150F"/>
    <w:rsid w:val="00CD1C39"/>
    <w:rsid w:val="00CD1E4D"/>
    <w:rsid w:val="00CD2350"/>
    <w:rsid w:val="00CD2AF6"/>
    <w:rsid w:val="00CD33BD"/>
    <w:rsid w:val="00CD4C19"/>
    <w:rsid w:val="00CD57AA"/>
    <w:rsid w:val="00CD57D2"/>
    <w:rsid w:val="00CD71A4"/>
    <w:rsid w:val="00CD73DB"/>
    <w:rsid w:val="00CD77A5"/>
    <w:rsid w:val="00CE1288"/>
    <w:rsid w:val="00CE1993"/>
    <w:rsid w:val="00CE2B8F"/>
    <w:rsid w:val="00CE459F"/>
    <w:rsid w:val="00CE5583"/>
    <w:rsid w:val="00CE56EF"/>
    <w:rsid w:val="00CE6141"/>
    <w:rsid w:val="00CE6B30"/>
    <w:rsid w:val="00CE6DF4"/>
    <w:rsid w:val="00CE6F62"/>
    <w:rsid w:val="00CF0406"/>
    <w:rsid w:val="00CF056C"/>
    <w:rsid w:val="00CF05AB"/>
    <w:rsid w:val="00CF09F6"/>
    <w:rsid w:val="00CF0ACC"/>
    <w:rsid w:val="00CF1CE4"/>
    <w:rsid w:val="00CF2C5D"/>
    <w:rsid w:val="00CF2E22"/>
    <w:rsid w:val="00CF3907"/>
    <w:rsid w:val="00CF418B"/>
    <w:rsid w:val="00CF4195"/>
    <w:rsid w:val="00CF4892"/>
    <w:rsid w:val="00CF4D2A"/>
    <w:rsid w:val="00CF62F0"/>
    <w:rsid w:val="00D00DF7"/>
    <w:rsid w:val="00D01598"/>
    <w:rsid w:val="00D026C8"/>
    <w:rsid w:val="00D03087"/>
    <w:rsid w:val="00D03124"/>
    <w:rsid w:val="00D03AD4"/>
    <w:rsid w:val="00D044E6"/>
    <w:rsid w:val="00D04725"/>
    <w:rsid w:val="00D054EE"/>
    <w:rsid w:val="00D05ECE"/>
    <w:rsid w:val="00D07077"/>
    <w:rsid w:val="00D07EDF"/>
    <w:rsid w:val="00D11570"/>
    <w:rsid w:val="00D119DA"/>
    <w:rsid w:val="00D11A46"/>
    <w:rsid w:val="00D11B19"/>
    <w:rsid w:val="00D11F0A"/>
    <w:rsid w:val="00D1200E"/>
    <w:rsid w:val="00D120F0"/>
    <w:rsid w:val="00D1375D"/>
    <w:rsid w:val="00D15161"/>
    <w:rsid w:val="00D15551"/>
    <w:rsid w:val="00D17FE6"/>
    <w:rsid w:val="00D205C2"/>
    <w:rsid w:val="00D21DC8"/>
    <w:rsid w:val="00D22D50"/>
    <w:rsid w:val="00D23663"/>
    <w:rsid w:val="00D23B8F"/>
    <w:rsid w:val="00D25EFF"/>
    <w:rsid w:val="00D26DA0"/>
    <w:rsid w:val="00D27551"/>
    <w:rsid w:val="00D30038"/>
    <w:rsid w:val="00D329D5"/>
    <w:rsid w:val="00D3353F"/>
    <w:rsid w:val="00D33C03"/>
    <w:rsid w:val="00D34382"/>
    <w:rsid w:val="00D3525A"/>
    <w:rsid w:val="00D35E03"/>
    <w:rsid w:val="00D36AD2"/>
    <w:rsid w:val="00D36DD2"/>
    <w:rsid w:val="00D36DE4"/>
    <w:rsid w:val="00D37143"/>
    <w:rsid w:val="00D37616"/>
    <w:rsid w:val="00D37BE1"/>
    <w:rsid w:val="00D40946"/>
    <w:rsid w:val="00D40E34"/>
    <w:rsid w:val="00D40E77"/>
    <w:rsid w:val="00D41F2B"/>
    <w:rsid w:val="00D42735"/>
    <w:rsid w:val="00D42A0A"/>
    <w:rsid w:val="00D45F22"/>
    <w:rsid w:val="00D4616A"/>
    <w:rsid w:val="00D50685"/>
    <w:rsid w:val="00D50807"/>
    <w:rsid w:val="00D51183"/>
    <w:rsid w:val="00D511C1"/>
    <w:rsid w:val="00D52228"/>
    <w:rsid w:val="00D5255A"/>
    <w:rsid w:val="00D531DA"/>
    <w:rsid w:val="00D53540"/>
    <w:rsid w:val="00D53766"/>
    <w:rsid w:val="00D53A2D"/>
    <w:rsid w:val="00D5408E"/>
    <w:rsid w:val="00D544B4"/>
    <w:rsid w:val="00D5452F"/>
    <w:rsid w:val="00D55A83"/>
    <w:rsid w:val="00D55B69"/>
    <w:rsid w:val="00D55E01"/>
    <w:rsid w:val="00D56233"/>
    <w:rsid w:val="00D56516"/>
    <w:rsid w:val="00D57B50"/>
    <w:rsid w:val="00D60698"/>
    <w:rsid w:val="00D6138A"/>
    <w:rsid w:val="00D6201A"/>
    <w:rsid w:val="00D62344"/>
    <w:rsid w:val="00D63CBB"/>
    <w:rsid w:val="00D63E67"/>
    <w:rsid w:val="00D64218"/>
    <w:rsid w:val="00D65ED7"/>
    <w:rsid w:val="00D66A84"/>
    <w:rsid w:val="00D66F5D"/>
    <w:rsid w:val="00D70FB0"/>
    <w:rsid w:val="00D74CE2"/>
    <w:rsid w:val="00D75166"/>
    <w:rsid w:val="00D75C01"/>
    <w:rsid w:val="00D770A8"/>
    <w:rsid w:val="00D77AC0"/>
    <w:rsid w:val="00D77B8D"/>
    <w:rsid w:val="00D8172D"/>
    <w:rsid w:val="00D82F26"/>
    <w:rsid w:val="00D8407C"/>
    <w:rsid w:val="00D84348"/>
    <w:rsid w:val="00D84370"/>
    <w:rsid w:val="00D8490B"/>
    <w:rsid w:val="00D853B0"/>
    <w:rsid w:val="00D867C9"/>
    <w:rsid w:val="00D871CE"/>
    <w:rsid w:val="00D872DB"/>
    <w:rsid w:val="00D8739A"/>
    <w:rsid w:val="00D87BB4"/>
    <w:rsid w:val="00D90237"/>
    <w:rsid w:val="00D90D53"/>
    <w:rsid w:val="00D91DFE"/>
    <w:rsid w:val="00D92A55"/>
    <w:rsid w:val="00D92D75"/>
    <w:rsid w:val="00D9483D"/>
    <w:rsid w:val="00D954BF"/>
    <w:rsid w:val="00D95927"/>
    <w:rsid w:val="00D96509"/>
    <w:rsid w:val="00D96BE9"/>
    <w:rsid w:val="00D97691"/>
    <w:rsid w:val="00DA00AE"/>
    <w:rsid w:val="00DA0783"/>
    <w:rsid w:val="00DA2A1C"/>
    <w:rsid w:val="00DA2BF7"/>
    <w:rsid w:val="00DA40B0"/>
    <w:rsid w:val="00DA40CC"/>
    <w:rsid w:val="00DA57FA"/>
    <w:rsid w:val="00DA5AF8"/>
    <w:rsid w:val="00DA60B2"/>
    <w:rsid w:val="00DA6633"/>
    <w:rsid w:val="00DA6922"/>
    <w:rsid w:val="00DA6B93"/>
    <w:rsid w:val="00DA7A17"/>
    <w:rsid w:val="00DB0C73"/>
    <w:rsid w:val="00DB0FAE"/>
    <w:rsid w:val="00DB1F44"/>
    <w:rsid w:val="00DB2D32"/>
    <w:rsid w:val="00DB37C5"/>
    <w:rsid w:val="00DB3B80"/>
    <w:rsid w:val="00DB4140"/>
    <w:rsid w:val="00DB48F2"/>
    <w:rsid w:val="00DB7799"/>
    <w:rsid w:val="00DC0970"/>
    <w:rsid w:val="00DC0B78"/>
    <w:rsid w:val="00DC142A"/>
    <w:rsid w:val="00DC14F9"/>
    <w:rsid w:val="00DC3248"/>
    <w:rsid w:val="00DC35F7"/>
    <w:rsid w:val="00DC3A9F"/>
    <w:rsid w:val="00DC3F16"/>
    <w:rsid w:val="00DC47A2"/>
    <w:rsid w:val="00DC517D"/>
    <w:rsid w:val="00DC5CA7"/>
    <w:rsid w:val="00DD0E04"/>
    <w:rsid w:val="00DD312F"/>
    <w:rsid w:val="00DD324A"/>
    <w:rsid w:val="00DD3855"/>
    <w:rsid w:val="00DD4057"/>
    <w:rsid w:val="00DD5EE2"/>
    <w:rsid w:val="00DD65C3"/>
    <w:rsid w:val="00DD65CB"/>
    <w:rsid w:val="00DE25CF"/>
    <w:rsid w:val="00DE2685"/>
    <w:rsid w:val="00DE3B7C"/>
    <w:rsid w:val="00DE4991"/>
    <w:rsid w:val="00DE49B2"/>
    <w:rsid w:val="00DE4B73"/>
    <w:rsid w:val="00DE4D03"/>
    <w:rsid w:val="00DE553D"/>
    <w:rsid w:val="00DE7053"/>
    <w:rsid w:val="00DE7265"/>
    <w:rsid w:val="00DF05AA"/>
    <w:rsid w:val="00DF2146"/>
    <w:rsid w:val="00DF2837"/>
    <w:rsid w:val="00DF333D"/>
    <w:rsid w:val="00DF3392"/>
    <w:rsid w:val="00DF3849"/>
    <w:rsid w:val="00DF485D"/>
    <w:rsid w:val="00DF5357"/>
    <w:rsid w:val="00DF53F5"/>
    <w:rsid w:val="00DF5FDA"/>
    <w:rsid w:val="00DF6E35"/>
    <w:rsid w:val="00DF7FC3"/>
    <w:rsid w:val="00E00044"/>
    <w:rsid w:val="00E017AE"/>
    <w:rsid w:val="00E02D9A"/>
    <w:rsid w:val="00E0331F"/>
    <w:rsid w:val="00E04D90"/>
    <w:rsid w:val="00E05878"/>
    <w:rsid w:val="00E06A6E"/>
    <w:rsid w:val="00E07CBF"/>
    <w:rsid w:val="00E100FC"/>
    <w:rsid w:val="00E103E0"/>
    <w:rsid w:val="00E10E3B"/>
    <w:rsid w:val="00E112D6"/>
    <w:rsid w:val="00E11D5F"/>
    <w:rsid w:val="00E11DA9"/>
    <w:rsid w:val="00E11F61"/>
    <w:rsid w:val="00E132FD"/>
    <w:rsid w:val="00E13574"/>
    <w:rsid w:val="00E140E3"/>
    <w:rsid w:val="00E14BB0"/>
    <w:rsid w:val="00E15798"/>
    <w:rsid w:val="00E159C9"/>
    <w:rsid w:val="00E15B83"/>
    <w:rsid w:val="00E16E72"/>
    <w:rsid w:val="00E175B4"/>
    <w:rsid w:val="00E17EE9"/>
    <w:rsid w:val="00E17F33"/>
    <w:rsid w:val="00E20683"/>
    <w:rsid w:val="00E2082B"/>
    <w:rsid w:val="00E21C93"/>
    <w:rsid w:val="00E2208E"/>
    <w:rsid w:val="00E23E14"/>
    <w:rsid w:val="00E23EAD"/>
    <w:rsid w:val="00E2402B"/>
    <w:rsid w:val="00E244BD"/>
    <w:rsid w:val="00E2458C"/>
    <w:rsid w:val="00E2478C"/>
    <w:rsid w:val="00E25AB4"/>
    <w:rsid w:val="00E25B03"/>
    <w:rsid w:val="00E26D75"/>
    <w:rsid w:val="00E313AC"/>
    <w:rsid w:val="00E31E88"/>
    <w:rsid w:val="00E325E1"/>
    <w:rsid w:val="00E3302B"/>
    <w:rsid w:val="00E332D5"/>
    <w:rsid w:val="00E33915"/>
    <w:rsid w:val="00E34101"/>
    <w:rsid w:val="00E35C90"/>
    <w:rsid w:val="00E36C19"/>
    <w:rsid w:val="00E37D26"/>
    <w:rsid w:val="00E40319"/>
    <w:rsid w:val="00E40584"/>
    <w:rsid w:val="00E40B52"/>
    <w:rsid w:val="00E41FEB"/>
    <w:rsid w:val="00E42D6C"/>
    <w:rsid w:val="00E43061"/>
    <w:rsid w:val="00E431DE"/>
    <w:rsid w:val="00E4367E"/>
    <w:rsid w:val="00E44AA5"/>
    <w:rsid w:val="00E45E42"/>
    <w:rsid w:val="00E46A9C"/>
    <w:rsid w:val="00E47ACD"/>
    <w:rsid w:val="00E50146"/>
    <w:rsid w:val="00E501BB"/>
    <w:rsid w:val="00E5044F"/>
    <w:rsid w:val="00E51503"/>
    <w:rsid w:val="00E52282"/>
    <w:rsid w:val="00E52C43"/>
    <w:rsid w:val="00E53009"/>
    <w:rsid w:val="00E5360A"/>
    <w:rsid w:val="00E53ECC"/>
    <w:rsid w:val="00E54F0D"/>
    <w:rsid w:val="00E553A5"/>
    <w:rsid w:val="00E5657F"/>
    <w:rsid w:val="00E60254"/>
    <w:rsid w:val="00E6094D"/>
    <w:rsid w:val="00E60E27"/>
    <w:rsid w:val="00E60FBD"/>
    <w:rsid w:val="00E610C8"/>
    <w:rsid w:val="00E61D24"/>
    <w:rsid w:val="00E6292F"/>
    <w:rsid w:val="00E62988"/>
    <w:rsid w:val="00E631E5"/>
    <w:rsid w:val="00E634BC"/>
    <w:rsid w:val="00E63F20"/>
    <w:rsid w:val="00E64536"/>
    <w:rsid w:val="00E648B6"/>
    <w:rsid w:val="00E663DC"/>
    <w:rsid w:val="00E7074E"/>
    <w:rsid w:val="00E70825"/>
    <w:rsid w:val="00E708E6"/>
    <w:rsid w:val="00E70925"/>
    <w:rsid w:val="00E70F2F"/>
    <w:rsid w:val="00E7176E"/>
    <w:rsid w:val="00E71FAB"/>
    <w:rsid w:val="00E72653"/>
    <w:rsid w:val="00E7351D"/>
    <w:rsid w:val="00E74F24"/>
    <w:rsid w:val="00E7598E"/>
    <w:rsid w:val="00E75ED9"/>
    <w:rsid w:val="00E76428"/>
    <w:rsid w:val="00E767BD"/>
    <w:rsid w:val="00E76AB1"/>
    <w:rsid w:val="00E808E2"/>
    <w:rsid w:val="00E80907"/>
    <w:rsid w:val="00E8169C"/>
    <w:rsid w:val="00E81BDD"/>
    <w:rsid w:val="00E81C80"/>
    <w:rsid w:val="00E822B0"/>
    <w:rsid w:val="00E827DE"/>
    <w:rsid w:val="00E82C87"/>
    <w:rsid w:val="00E83169"/>
    <w:rsid w:val="00E835CA"/>
    <w:rsid w:val="00E83B3B"/>
    <w:rsid w:val="00E840ED"/>
    <w:rsid w:val="00E840EF"/>
    <w:rsid w:val="00E8724A"/>
    <w:rsid w:val="00E87334"/>
    <w:rsid w:val="00E87CC7"/>
    <w:rsid w:val="00E9028B"/>
    <w:rsid w:val="00E90921"/>
    <w:rsid w:val="00E90B72"/>
    <w:rsid w:val="00E91509"/>
    <w:rsid w:val="00E91CDC"/>
    <w:rsid w:val="00E93378"/>
    <w:rsid w:val="00E934FE"/>
    <w:rsid w:val="00E93AFF"/>
    <w:rsid w:val="00E94198"/>
    <w:rsid w:val="00E944E3"/>
    <w:rsid w:val="00E94D09"/>
    <w:rsid w:val="00E958AE"/>
    <w:rsid w:val="00E95E6F"/>
    <w:rsid w:val="00E96418"/>
    <w:rsid w:val="00EA17BB"/>
    <w:rsid w:val="00EA317C"/>
    <w:rsid w:val="00EA397C"/>
    <w:rsid w:val="00EA4820"/>
    <w:rsid w:val="00EA564C"/>
    <w:rsid w:val="00EA60E6"/>
    <w:rsid w:val="00EA7810"/>
    <w:rsid w:val="00EA7EC8"/>
    <w:rsid w:val="00EB0745"/>
    <w:rsid w:val="00EB07F5"/>
    <w:rsid w:val="00EB1122"/>
    <w:rsid w:val="00EB1444"/>
    <w:rsid w:val="00EB2DDE"/>
    <w:rsid w:val="00EB3493"/>
    <w:rsid w:val="00EB4A58"/>
    <w:rsid w:val="00EB5976"/>
    <w:rsid w:val="00EB6095"/>
    <w:rsid w:val="00EB7475"/>
    <w:rsid w:val="00EC0479"/>
    <w:rsid w:val="00EC137B"/>
    <w:rsid w:val="00EC1826"/>
    <w:rsid w:val="00EC19B6"/>
    <w:rsid w:val="00EC37D8"/>
    <w:rsid w:val="00EC4288"/>
    <w:rsid w:val="00EC46C8"/>
    <w:rsid w:val="00EC667F"/>
    <w:rsid w:val="00EC7090"/>
    <w:rsid w:val="00EC71A8"/>
    <w:rsid w:val="00EC7DE3"/>
    <w:rsid w:val="00ED1EE5"/>
    <w:rsid w:val="00ED3B32"/>
    <w:rsid w:val="00ED54FD"/>
    <w:rsid w:val="00ED550E"/>
    <w:rsid w:val="00ED5E4C"/>
    <w:rsid w:val="00ED6E5C"/>
    <w:rsid w:val="00ED71ED"/>
    <w:rsid w:val="00ED7482"/>
    <w:rsid w:val="00ED74C8"/>
    <w:rsid w:val="00ED772A"/>
    <w:rsid w:val="00ED774D"/>
    <w:rsid w:val="00ED788D"/>
    <w:rsid w:val="00EE1DBA"/>
    <w:rsid w:val="00EE22D3"/>
    <w:rsid w:val="00EE2710"/>
    <w:rsid w:val="00EE2718"/>
    <w:rsid w:val="00EE28BC"/>
    <w:rsid w:val="00EE331A"/>
    <w:rsid w:val="00EE3E14"/>
    <w:rsid w:val="00EE5889"/>
    <w:rsid w:val="00EE6444"/>
    <w:rsid w:val="00EE704D"/>
    <w:rsid w:val="00EE71C7"/>
    <w:rsid w:val="00EF0FCD"/>
    <w:rsid w:val="00EF2451"/>
    <w:rsid w:val="00EF2C27"/>
    <w:rsid w:val="00EF37DD"/>
    <w:rsid w:val="00EF3E55"/>
    <w:rsid w:val="00EF467A"/>
    <w:rsid w:val="00EF52E8"/>
    <w:rsid w:val="00EF73E5"/>
    <w:rsid w:val="00EF7625"/>
    <w:rsid w:val="00F001C0"/>
    <w:rsid w:val="00F00357"/>
    <w:rsid w:val="00F01126"/>
    <w:rsid w:val="00F0273F"/>
    <w:rsid w:val="00F03D51"/>
    <w:rsid w:val="00F04233"/>
    <w:rsid w:val="00F04EDC"/>
    <w:rsid w:val="00F04F71"/>
    <w:rsid w:val="00F0672F"/>
    <w:rsid w:val="00F06E9D"/>
    <w:rsid w:val="00F06F38"/>
    <w:rsid w:val="00F11C00"/>
    <w:rsid w:val="00F11E18"/>
    <w:rsid w:val="00F123DF"/>
    <w:rsid w:val="00F13337"/>
    <w:rsid w:val="00F1431D"/>
    <w:rsid w:val="00F14ACB"/>
    <w:rsid w:val="00F14E1A"/>
    <w:rsid w:val="00F155EE"/>
    <w:rsid w:val="00F15908"/>
    <w:rsid w:val="00F17301"/>
    <w:rsid w:val="00F17912"/>
    <w:rsid w:val="00F20896"/>
    <w:rsid w:val="00F20BE9"/>
    <w:rsid w:val="00F20DFB"/>
    <w:rsid w:val="00F21218"/>
    <w:rsid w:val="00F21D01"/>
    <w:rsid w:val="00F21F02"/>
    <w:rsid w:val="00F227C7"/>
    <w:rsid w:val="00F23A0F"/>
    <w:rsid w:val="00F23C84"/>
    <w:rsid w:val="00F24855"/>
    <w:rsid w:val="00F25D80"/>
    <w:rsid w:val="00F25D98"/>
    <w:rsid w:val="00F265B0"/>
    <w:rsid w:val="00F266E8"/>
    <w:rsid w:val="00F268C8"/>
    <w:rsid w:val="00F26FF3"/>
    <w:rsid w:val="00F274D8"/>
    <w:rsid w:val="00F27EE0"/>
    <w:rsid w:val="00F3003C"/>
    <w:rsid w:val="00F307C2"/>
    <w:rsid w:val="00F32EB1"/>
    <w:rsid w:val="00F33045"/>
    <w:rsid w:val="00F33871"/>
    <w:rsid w:val="00F33AA1"/>
    <w:rsid w:val="00F352B7"/>
    <w:rsid w:val="00F3550F"/>
    <w:rsid w:val="00F35810"/>
    <w:rsid w:val="00F35FC3"/>
    <w:rsid w:val="00F36546"/>
    <w:rsid w:val="00F407D8"/>
    <w:rsid w:val="00F41429"/>
    <w:rsid w:val="00F42D1F"/>
    <w:rsid w:val="00F42DAE"/>
    <w:rsid w:val="00F436F1"/>
    <w:rsid w:val="00F44C2E"/>
    <w:rsid w:val="00F4635C"/>
    <w:rsid w:val="00F466D4"/>
    <w:rsid w:val="00F46A27"/>
    <w:rsid w:val="00F46DE4"/>
    <w:rsid w:val="00F47085"/>
    <w:rsid w:val="00F5194B"/>
    <w:rsid w:val="00F51F23"/>
    <w:rsid w:val="00F522CB"/>
    <w:rsid w:val="00F53B4F"/>
    <w:rsid w:val="00F54598"/>
    <w:rsid w:val="00F56880"/>
    <w:rsid w:val="00F56E12"/>
    <w:rsid w:val="00F570B7"/>
    <w:rsid w:val="00F5772C"/>
    <w:rsid w:val="00F57DCE"/>
    <w:rsid w:val="00F6061C"/>
    <w:rsid w:val="00F61370"/>
    <w:rsid w:val="00F61498"/>
    <w:rsid w:val="00F62CB1"/>
    <w:rsid w:val="00F63871"/>
    <w:rsid w:val="00F650E5"/>
    <w:rsid w:val="00F6595A"/>
    <w:rsid w:val="00F65CAA"/>
    <w:rsid w:val="00F6688D"/>
    <w:rsid w:val="00F6740B"/>
    <w:rsid w:val="00F704F4"/>
    <w:rsid w:val="00F70790"/>
    <w:rsid w:val="00F718DF"/>
    <w:rsid w:val="00F726CB"/>
    <w:rsid w:val="00F72CCB"/>
    <w:rsid w:val="00F72F11"/>
    <w:rsid w:val="00F73000"/>
    <w:rsid w:val="00F73F8D"/>
    <w:rsid w:val="00F74335"/>
    <w:rsid w:val="00F76576"/>
    <w:rsid w:val="00F769B7"/>
    <w:rsid w:val="00F76B70"/>
    <w:rsid w:val="00F77EAD"/>
    <w:rsid w:val="00F77FA6"/>
    <w:rsid w:val="00F80FB0"/>
    <w:rsid w:val="00F81002"/>
    <w:rsid w:val="00F81E4E"/>
    <w:rsid w:val="00F8248C"/>
    <w:rsid w:val="00F830ED"/>
    <w:rsid w:val="00F83AC1"/>
    <w:rsid w:val="00F84956"/>
    <w:rsid w:val="00F84EF6"/>
    <w:rsid w:val="00F85522"/>
    <w:rsid w:val="00F86221"/>
    <w:rsid w:val="00F8744A"/>
    <w:rsid w:val="00F875EA"/>
    <w:rsid w:val="00F8778F"/>
    <w:rsid w:val="00F90CA6"/>
    <w:rsid w:val="00F9227E"/>
    <w:rsid w:val="00F928E2"/>
    <w:rsid w:val="00F92AF6"/>
    <w:rsid w:val="00F92B5C"/>
    <w:rsid w:val="00F92CCB"/>
    <w:rsid w:val="00F94418"/>
    <w:rsid w:val="00F95E6A"/>
    <w:rsid w:val="00F95E86"/>
    <w:rsid w:val="00F962B1"/>
    <w:rsid w:val="00FA0A52"/>
    <w:rsid w:val="00FA0C34"/>
    <w:rsid w:val="00FA1736"/>
    <w:rsid w:val="00FA21FE"/>
    <w:rsid w:val="00FA3B62"/>
    <w:rsid w:val="00FA4973"/>
    <w:rsid w:val="00FA4A81"/>
    <w:rsid w:val="00FA5414"/>
    <w:rsid w:val="00FA5888"/>
    <w:rsid w:val="00FA66FC"/>
    <w:rsid w:val="00FB0127"/>
    <w:rsid w:val="00FB025F"/>
    <w:rsid w:val="00FB1D29"/>
    <w:rsid w:val="00FB26C0"/>
    <w:rsid w:val="00FB28ED"/>
    <w:rsid w:val="00FB2B34"/>
    <w:rsid w:val="00FB399A"/>
    <w:rsid w:val="00FB412B"/>
    <w:rsid w:val="00FB4A88"/>
    <w:rsid w:val="00FB4F51"/>
    <w:rsid w:val="00FB4FB9"/>
    <w:rsid w:val="00FB510E"/>
    <w:rsid w:val="00FB5535"/>
    <w:rsid w:val="00FB73C6"/>
    <w:rsid w:val="00FC0401"/>
    <w:rsid w:val="00FC22E4"/>
    <w:rsid w:val="00FC2C91"/>
    <w:rsid w:val="00FC2CEA"/>
    <w:rsid w:val="00FC2FDE"/>
    <w:rsid w:val="00FC3123"/>
    <w:rsid w:val="00FC3DAE"/>
    <w:rsid w:val="00FC4C9C"/>
    <w:rsid w:val="00FC6469"/>
    <w:rsid w:val="00FC7530"/>
    <w:rsid w:val="00FC771D"/>
    <w:rsid w:val="00FC77A3"/>
    <w:rsid w:val="00FD113C"/>
    <w:rsid w:val="00FD157E"/>
    <w:rsid w:val="00FD6CA0"/>
    <w:rsid w:val="00FD703B"/>
    <w:rsid w:val="00FD707B"/>
    <w:rsid w:val="00FD707C"/>
    <w:rsid w:val="00FD79A2"/>
    <w:rsid w:val="00FD7F0E"/>
    <w:rsid w:val="00FE0391"/>
    <w:rsid w:val="00FE0563"/>
    <w:rsid w:val="00FE12D5"/>
    <w:rsid w:val="00FE20E8"/>
    <w:rsid w:val="00FE228A"/>
    <w:rsid w:val="00FE3406"/>
    <w:rsid w:val="00FE3847"/>
    <w:rsid w:val="00FE43B6"/>
    <w:rsid w:val="00FE44AE"/>
    <w:rsid w:val="00FE46E1"/>
    <w:rsid w:val="00FE4A72"/>
    <w:rsid w:val="00FE58A9"/>
    <w:rsid w:val="00FE5C5D"/>
    <w:rsid w:val="00FE695D"/>
    <w:rsid w:val="00FE7219"/>
    <w:rsid w:val="00FF0DBE"/>
    <w:rsid w:val="00FF3A57"/>
    <w:rsid w:val="00FF4DF7"/>
    <w:rsid w:val="00FF5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43F1E"/>
  <w15:chartTrackingRefBased/>
  <w15:docId w15:val="{CBB3CDC7-F5A9-400D-A019-05FDAB173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60B2"/>
    <w:pPr>
      <w:widowControl w:val="0"/>
    </w:pPr>
    <w:rPr>
      <w:rFonts w:ascii="微软雅黑" w:eastAsia="微软雅黑" w:hAnsi="Times New Roman" w:cs="Times New Roman"/>
      <w:b/>
      <w:sz w:val="18"/>
    </w:rPr>
  </w:style>
  <w:style w:type="paragraph" w:styleId="1">
    <w:name w:val="heading 1"/>
    <w:basedOn w:val="a"/>
    <w:next w:val="a"/>
    <w:link w:val="10"/>
    <w:autoRedefine/>
    <w:uiPriority w:val="9"/>
    <w:qFormat/>
    <w:rsid w:val="00AA50FC"/>
    <w:pPr>
      <w:widowControl/>
      <w:ind w:firstLineChars="0" w:firstLine="0"/>
      <w:outlineLvl w:val="0"/>
    </w:pPr>
    <w:rPr>
      <w:rFonts w:ascii="宋体" w:eastAsia="宋体" w:hAnsi="宋体" w:cs="宋体"/>
      <w:bCs/>
      <w:kern w:val="44"/>
      <w:szCs w:val="28"/>
    </w:rPr>
  </w:style>
  <w:style w:type="paragraph" w:styleId="2">
    <w:name w:val="heading 2"/>
    <w:basedOn w:val="a"/>
    <w:next w:val="a"/>
    <w:link w:val="20"/>
    <w:autoRedefine/>
    <w:uiPriority w:val="9"/>
    <w:unhideWhenUsed/>
    <w:qFormat/>
    <w:rsid w:val="00C92CB5"/>
    <w:pPr>
      <w:widowControl/>
      <w:ind w:firstLineChars="0" w:firstLine="0"/>
      <w:outlineLvl w:val="1"/>
    </w:pPr>
    <w:rPr>
      <w:rFonts w:ascii="宋体" w:eastAsia="宋体" w:hAnsi="宋体" w:cstheme="majorBidi"/>
      <w:szCs w:val="18"/>
    </w:rPr>
  </w:style>
  <w:style w:type="paragraph" w:styleId="3">
    <w:name w:val="heading 3"/>
    <w:basedOn w:val="a"/>
    <w:next w:val="a"/>
    <w:link w:val="30"/>
    <w:autoRedefine/>
    <w:uiPriority w:val="9"/>
    <w:unhideWhenUsed/>
    <w:qFormat/>
    <w:rsid w:val="003F05E5"/>
    <w:pPr>
      <w:widowControl/>
      <w:ind w:firstLineChars="0" w:firstLine="0"/>
      <w:outlineLvl w:val="2"/>
    </w:pPr>
    <w:rPr>
      <w:szCs w:val="32"/>
    </w:rPr>
  </w:style>
  <w:style w:type="paragraph" w:styleId="4">
    <w:name w:val="heading 4"/>
    <w:basedOn w:val="a"/>
    <w:next w:val="a"/>
    <w:link w:val="40"/>
    <w:uiPriority w:val="9"/>
    <w:unhideWhenUsed/>
    <w:qFormat/>
    <w:rsid w:val="00244C7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0"/>
    <w:uiPriority w:val="9"/>
    <w:semiHidden/>
    <w:unhideWhenUsed/>
    <w:qFormat/>
    <w:rsid w:val="002E744F"/>
    <w:pPr>
      <w:keepNext/>
      <w:keepLines/>
      <w:spacing w:before="280" w:after="290" w:line="376" w:lineRule="auto"/>
      <w:outlineLvl w:val="4"/>
    </w:pPr>
    <w:rPr>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92CB5"/>
    <w:rPr>
      <w:rFonts w:ascii="宋体" w:eastAsia="宋体" w:hAnsi="宋体" w:cstheme="majorBidi"/>
      <w:b/>
      <w:sz w:val="18"/>
      <w:szCs w:val="18"/>
    </w:rPr>
  </w:style>
  <w:style w:type="character" w:customStyle="1" w:styleId="10">
    <w:name w:val="标题 1 字符"/>
    <w:basedOn w:val="a0"/>
    <w:link w:val="1"/>
    <w:uiPriority w:val="9"/>
    <w:rsid w:val="00AA50FC"/>
    <w:rPr>
      <w:rFonts w:ascii="宋体" w:eastAsia="宋体" w:hAnsi="宋体" w:cs="宋体"/>
      <w:b/>
      <w:bCs/>
      <w:kern w:val="44"/>
      <w:sz w:val="18"/>
      <w:szCs w:val="28"/>
    </w:rPr>
  </w:style>
  <w:style w:type="character" w:customStyle="1" w:styleId="30">
    <w:name w:val="标题 3 字符"/>
    <w:basedOn w:val="a0"/>
    <w:link w:val="3"/>
    <w:uiPriority w:val="9"/>
    <w:rsid w:val="003F05E5"/>
    <w:rPr>
      <w:rFonts w:ascii="微软雅黑" w:eastAsia="微软雅黑" w:hAnsi="Times New Roman" w:cs="Times New Roman"/>
      <w:b/>
      <w:sz w:val="18"/>
      <w:szCs w:val="32"/>
    </w:rPr>
  </w:style>
  <w:style w:type="paragraph" w:styleId="a3">
    <w:name w:val="header"/>
    <w:basedOn w:val="a"/>
    <w:link w:val="a4"/>
    <w:uiPriority w:val="99"/>
    <w:unhideWhenUsed/>
    <w:rsid w:val="009B0B3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9B0B36"/>
    <w:rPr>
      <w:rFonts w:ascii="微软雅黑" w:eastAsia="微软雅黑" w:hAnsi="Times New Roman" w:cs="Times New Roman"/>
      <w:b/>
      <w:sz w:val="18"/>
      <w:szCs w:val="18"/>
    </w:rPr>
  </w:style>
  <w:style w:type="paragraph" w:styleId="a5">
    <w:name w:val="footer"/>
    <w:basedOn w:val="a"/>
    <w:link w:val="a6"/>
    <w:uiPriority w:val="99"/>
    <w:unhideWhenUsed/>
    <w:rsid w:val="009B0B36"/>
    <w:pPr>
      <w:tabs>
        <w:tab w:val="center" w:pos="4153"/>
        <w:tab w:val="right" w:pos="8306"/>
      </w:tabs>
      <w:snapToGrid w:val="0"/>
    </w:pPr>
    <w:rPr>
      <w:szCs w:val="18"/>
    </w:rPr>
  </w:style>
  <w:style w:type="character" w:customStyle="1" w:styleId="a6">
    <w:name w:val="页脚 字符"/>
    <w:basedOn w:val="a0"/>
    <w:link w:val="a5"/>
    <w:uiPriority w:val="99"/>
    <w:rsid w:val="009B0B36"/>
    <w:rPr>
      <w:rFonts w:ascii="微软雅黑" w:eastAsia="微软雅黑" w:hAnsi="Times New Roman" w:cs="Times New Roman"/>
      <w:b/>
      <w:sz w:val="18"/>
      <w:szCs w:val="18"/>
    </w:rPr>
  </w:style>
  <w:style w:type="paragraph" w:styleId="a7">
    <w:name w:val="Date"/>
    <w:basedOn w:val="a"/>
    <w:next w:val="a"/>
    <w:link w:val="a8"/>
    <w:uiPriority w:val="99"/>
    <w:semiHidden/>
    <w:unhideWhenUsed/>
    <w:rsid w:val="00DD4057"/>
    <w:pPr>
      <w:ind w:leftChars="2500" w:left="100"/>
    </w:pPr>
  </w:style>
  <w:style w:type="character" w:customStyle="1" w:styleId="a8">
    <w:name w:val="日期 字符"/>
    <w:basedOn w:val="a0"/>
    <w:link w:val="a7"/>
    <w:uiPriority w:val="99"/>
    <w:semiHidden/>
    <w:rsid w:val="00DD4057"/>
    <w:rPr>
      <w:rFonts w:ascii="微软雅黑" w:eastAsia="微软雅黑" w:hAnsi="Times New Roman" w:cs="Times New Roman"/>
      <w:b/>
      <w:sz w:val="18"/>
    </w:rPr>
  </w:style>
  <w:style w:type="character" w:styleId="a9">
    <w:name w:val="Hyperlink"/>
    <w:basedOn w:val="a0"/>
    <w:uiPriority w:val="99"/>
    <w:unhideWhenUsed/>
    <w:rsid w:val="009142A2"/>
    <w:rPr>
      <w:color w:val="0563C1" w:themeColor="hyperlink"/>
      <w:u w:val="single"/>
    </w:rPr>
  </w:style>
  <w:style w:type="character" w:styleId="aa">
    <w:name w:val="Unresolved Mention"/>
    <w:basedOn w:val="a0"/>
    <w:uiPriority w:val="99"/>
    <w:semiHidden/>
    <w:unhideWhenUsed/>
    <w:rsid w:val="009142A2"/>
    <w:rPr>
      <w:color w:val="605E5C"/>
      <w:shd w:val="clear" w:color="auto" w:fill="E1DFDD"/>
    </w:rPr>
  </w:style>
  <w:style w:type="character" w:customStyle="1" w:styleId="1Char">
    <w:name w:val="标题 1 Char"/>
    <w:uiPriority w:val="9"/>
    <w:rsid w:val="00674E2B"/>
    <w:rPr>
      <w:rFonts w:ascii="微软雅黑" w:eastAsia="微软雅黑" w:hAnsi="宋体"/>
      <w:b/>
      <w:bCs/>
      <w:kern w:val="36"/>
      <w:sz w:val="28"/>
      <w:szCs w:val="48"/>
    </w:rPr>
  </w:style>
  <w:style w:type="character" w:customStyle="1" w:styleId="2Char">
    <w:name w:val="标题 2 Char"/>
    <w:uiPriority w:val="9"/>
    <w:rsid w:val="00674E2B"/>
    <w:rPr>
      <w:rFonts w:ascii="微软雅黑" w:eastAsia="微软雅黑" w:hAnsi="宋体"/>
      <w:b/>
      <w:bCs/>
      <w:sz w:val="28"/>
      <w:szCs w:val="36"/>
    </w:rPr>
  </w:style>
  <w:style w:type="character" w:customStyle="1" w:styleId="3Char">
    <w:name w:val="标题 3 Char"/>
    <w:uiPriority w:val="9"/>
    <w:rsid w:val="00674E2B"/>
    <w:rPr>
      <w:rFonts w:ascii="微软雅黑" w:eastAsia="微软雅黑" w:hAnsi="宋体"/>
      <w:b/>
      <w:bCs/>
      <w:sz w:val="18"/>
      <w:szCs w:val="27"/>
    </w:rPr>
  </w:style>
  <w:style w:type="paragraph" w:styleId="ab">
    <w:name w:val="Normal (Web)"/>
    <w:basedOn w:val="a"/>
    <w:uiPriority w:val="99"/>
    <w:unhideWhenUsed/>
    <w:rsid w:val="00674E2B"/>
    <w:pPr>
      <w:widowControl/>
      <w:spacing w:before="100" w:beforeAutospacing="1" w:after="100" w:afterAutospacing="1"/>
    </w:pPr>
    <w:rPr>
      <w:rFonts w:ascii="宋体" w:hAnsi="宋体" w:cs="宋体"/>
      <w:kern w:val="0"/>
      <w:sz w:val="24"/>
      <w:szCs w:val="24"/>
    </w:rPr>
  </w:style>
  <w:style w:type="character" w:styleId="ac">
    <w:name w:val="Emphasis"/>
    <w:basedOn w:val="a0"/>
    <w:uiPriority w:val="20"/>
    <w:qFormat/>
    <w:rsid w:val="00EE28BC"/>
    <w:rPr>
      <w:i/>
      <w:iCs/>
    </w:rPr>
  </w:style>
  <w:style w:type="paragraph" w:styleId="HTML">
    <w:name w:val="HTML Preformatted"/>
    <w:basedOn w:val="a"/>
    <w:link w:val="HTML0"/>
    <w:uiPriority w:val="99"/>
    <w:unhideWhenUsed/>
    <w:rsid w:val="00F80F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b w:val="0"/>
      <w:kern w:val="0"/>
      <w:sz w:val="24"/>
      <w:szCs w:val="24"/>
    </w:rPr>
  </w:style>
  <w:style w:type="character" w:customStyle="1" w:styleId="HTML0">
    <w:name w:val="HTML 预设格式 字符"/>
    <w:basedOn w:val="a0"/>
    <w:link w:val="HTML"/>
    <w:uiPriority w:val="99"/>
    <w:rsid w:val="00F80FB0"/>
    <w:rPr>
      <w:rFonts w:ascii="宋体" w:eastAsia="宋体" w:hAnsi="宋体" w:cs="宋体"/>
      <w:kern w:val="0"/>
      <w:sz w:val="24"/>
      <w:szCs w:val="24"/>
    </w:rPr>
  </w:style>
  <w:style w:type="character" w:customStyle="1" w:styleId="pln">
    <w:name w:val="pln"/>
    <w:basedOn w:val="a0"/>
    <w:rsid w:val="00F80FB0"/>
  </w:style>
  <w:style w:type="character" w:customStyle="1" w:styleId="pun">
    <w:name w:val="pun"/>
    <w:basedOn w:val="a0"/>
    <w:rsid w:val="00F80FB0"/>
  </w:style>
  <w:style w:type="character" w:customStyle="1" w:styleId="lit">
    <w:name w:val="lit"/>
    <w:basedOn w:val="a0"/>
    <w:rsid w:val="00F80FB0"/>
  </w:style>
  <w:style w:type="character" w:customStyle="1" w:styleId="str">
    <w:name w:val="str"/>
    <w:basedOn w:val="a0"/>
    <w:rsid w:val="00A525D3"/>
  </w:style>
  <w:style w:type="character" w:customStyle="1" w:styleId="com">
    <w:name w:val="com"/>
    <w:basedOn w:val="a0"/>
    <w:rsid w:val="00BD0BF6"/>
  </w:style>
  <w:style w:type="character" w:customStyle="1" w:styleId="kwd">
    <w:name w:val="kwd"/>
    <w:basedOn w:val="a0"/>
    <w:rsid w:val="00C94C3C"/>
  </w:style>
  <w:style w:type="character" w:styleId="ad">
    <w:name w:val="Strong"/>
    <w:basedOn w:val="a0"/>
    <w:uiPriority w:val="22"/>
    <w:qFormat/>
    <w:rsid w:val="002576CD"/>
    <w:rPr>
      <w:b/>
      <w:bCs/>
    </w:rPr>
  </w:style>
  <w:style w:type="character" w:styleId="HTML1">
    <w:name w:val="HTML Code"/>
    <w:basedOn w:val="a0"/>
    <w:uiPriority w:val="99"/>
    <w:semiHidden/>
    <w:unhideWhenUsed/>
    <w:rsid w:val="00936484"/>
    <w:rPr>
      <w:rFonts w:ascii="宋体" w:eastAsia="宋体" w:hAnsi="宋体" w:cs="宋体"/>
      <w:sz w:val="24"/>
      <w:szCs w:val="24"/>
    </w:rPr>
  </w:style>
  <w:style w:type="character" w:customStyle="1" w:styleId="token">
    <w:name w:val="token"/>
    <w:basedOn w:val="a0"/>
    <w:rsid w:val="00470C3F"/>
  </w:style>
  <w:style w:type="paragraph" w:styleId="ae">
    <w:name w:val="List Paragraph"/>
    <w:basedOn w:val="a"/>
    <w:uiPriority w:val="34"/>
    <w:qFormat/>
    <w:rsid w:val="00141F0F"/>
    <w:pPr>
      <w:ind w:firstLine="420"/>
    </w:pPr>
  </w:style>
  <w:style w:type="character" w:customStyle="1" w:styleId="40">
    <w:name w:val="标题 4 字符"/>
    <w:basedOn w:val="a0"/>
    <w:link w:val="4"/>
    <w:uiPriority w:val="9"/>
    <w:rsid w:val="00244C7A"/>
    <w:rPr>
      <w:rFonts w:asciiTheme="majorHAnsi" w:eastAsiaTheme="majorEastAsia" w:hAnsiTheme="majorHAnsi" w:cstheme="majorBidi"/>
      <w:b/>
      <w:bCs/>
      <w:sz w:val="28"/>
      <w:szCs w:val="28"/>
    </w:rPr>
  </w:style>
  <w:style w:type="character" w:customStyle="1" w:styleId="line">
    <w:name w:val="line"/>
    <w:basedOn w:val="a0"/>
    <w:rsid w:val="00CC6629"/>
  </w:style>
  <w:style w:type="table" w:styleId="af">
    <w:name w:val="Table Grid"/>
    <w:basedOn w:val="a1"/>
    <w:uiPriority w:val="39"/>
    <w:rsid w:val="00534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rm">
    <w:name w:val="term"/>
    <w:basedOn w:val="a0"/>
    <w:rsid w:val="00CD2AF6"/>
  </w:style>
  <w:style w:type="paragraph" w:customStyle="1" w:styleId="ux-icon-panel-description">
    <w:name w:val="ux-icon-panel-description"/>
    <w:basedOn w:val="a"/>
    <w:rsid w:val="00CD2AF6"/>
    <w:pPr>
      <w:widowControl/>
      <w:spacing w:before="100" w:beforeAutospacing="1" w:after="100" w:afterAutospacing="1"/>
      <w:ind w:firstLineChars="0" w:firstLine="0"/>
    </w:pPr>
    <w:rPr>
      <w:rFonts w:ascii="宋体" w:eastAsia="宋体" w:hAnsi="宋体" w:cs="宋体"/>
      <w:b w:val="0"/>
      <w:kern w:val="0"/>
      <w:sz w:val="24"/>
      <w:szCs w:val="24"/>
    </w:rPr>
  </w:style>
  <w:style w:type="paragraph" w:customStyle="1" w:styleId="ztext-empty-paragraph">
    <w:name w:val="ztext-empty-paragraph"/>
    <w:basedOn w:val="a"/>
    <w:rsid w:val="00CD2AF6"/>
    <w:pPr>
      <w:widowControl/>
      <w:spacing w:before="100" w:beforeAutospacing="1" w:after="100" w:afterAutospacing="1"/>
      <w:ind w:firstLineChars="0" w:firstLine="0"/>
    </w:pPr>
    <w:rPr>
      <w:rFonts w:ascii="宋体" w:eastAsia="宋体" w:hAnsi="宋体" w:cs="宋体"/>
      <w:b w:val="0"/>
      <w:kern w:val="0"/>
      <w:sz w:val="24"/>
      <w:szCs w:val="24"/>
    </w:rPr>
  </w:style>
  <w:style w:type="character" w:styleId="af0">
    <w:name w:val="FollowedHyperlink"/>
    <w:basedOn w:val="a0"/>
    <w:uiPriority w:val="99"/>
    <w:semiHidden/>
    <w:unhideWhenUsed/>
    <w:rsid w:val="00CD2AF6"/>
    <w:rPr>
      <w:color w:val="954F72" w:themeColor="followedHyperlink"/>
      <w:u w:val="single"/>
    </w:rPr>
  </w:style>
  <w:style w:type="character" w:customStyle="1" w:styleId="richtext">
    <w:name w:val="richtext"/>
    <w:basedOn w:val="a0"/>
    <w:rsid w:val="008135DF"/>
  </w:style>
  <w:style w:type="character" w:customStyle="1" w:styleId="hljs-attr">
    <w:name w:val="hljs-attr"/>
    <w:basedOn w:val="a0"/>
    <w:rsid w:val="00F01126"/>
  </w:style>
  <w:style w:type="character" w:customStyle="1" w:styleId="hljs-bullet">
    <w:name w:val="hljs-bullet"/>
    <w:basedOn w:val="a0"/>
    <w:rsid w:val="00F01126"/>
  </w:style>
  <w:style w:type="character" w:customStyle="1" w:styleId="hljs-string">
    <w:name w:val="hljs-string"/>
    <w:basedOn w:val="a0"/>
    <w:rsid w:val="00F01126"/>
  </w:style>
  <w:style w:type="character" w:customStyle="1" w:styleId="50">
    <w:name w:val="标题 5 字符"/>
    <w:basedOn w:val="a0"/>
    <w:link w:val="5"/>
    <w:uiPriority w:val="9"/>
    <w:semiHidden/>
    <w:rsid w:val="002E744F"/>
    <w:rPr>
      <w:rFonts w:ascii="微软雅黑" w:eastAsia="微软雅黑" w:hAnsi="Times New Roman" w:cs="Times New Roman"/>
      <w:b/>
      <w:bCs/>
      <w:sz w:val="28"/>
      <w:szCs w:val="28"/>
    </w:rPr>
  </w:style>
  <w:style w:type="character" w:customStyle="1" w:styleId="md-plain">
    <w:name w:val="md-plain"/>
    <w:basedOn w:val="a0"/>
    <w:rsid w:val="00CA445F"/>
  </w:style>
  <w:style w:type="character" w:customStyle="1" w:styleId="typ">
    <w:name w:val="typ"/>
    <w:basedOn w:val="a0"/>
    <w:rsid w:val="00FC3DAE"/>
  </w:style>
  <w:style w:type="character" w:customStyle="1" w:styleId="hljs-number">
    <w:name w:val="hljs-number"/>
    <w:basedOn w:val="a0"/>
    <w:rsid w:val="00321108"/>
  </w:style>
  <w:style w:type="character" w:customStyle="1" w:styleId="hljs-attribute">
    <w:name w:val="hljs-attribute"/>
    <w:basedOn w:val="a0"/>
    <w:rsid w:val="00321108"/>
  </w:style>
  <w:style w:type="character" w:customStyle="1" w:styleId="code-line">
    <w:name w:val="code-line"/>
    <w:basedOn w:val="a0"/>
    <w:rsid w:val="00150430"/>
  </w:style>
  <w:style w:type="character" w:customStyle="1" w:styleId="cursor-pointer">
    <w:name w:val="cursor-pointer"/>
    <w:basedOn w:val="a0"/>
    <w:rsid w:val="0069794D"/>
  </w:style>
  <w:style w:type="character" w:customStyle="1" w:styleId="label">
    <w:name w:val="label"/>
    <w:basedOn w:val="a0"/>
    <w:rsid w:val="0069794D"/>
  </w:style>
  <w:style w:type="character" w:customStyle="1" w:styleId="hljs-tag">
    <w:name w:val="hljs-tag"/>
    <w:basedOn w:val="a0"/>
    <w:rsid w:val="008415F3"/>
  </w:style>
  <w:style w:type="character" w:customStyle="1" w:styleId="hljs-name">
    <w:name w:val="hljs-name"/>
    <w:basedOn w:val="a0"/>
    <w:rsid w:val="00841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76">
      <w:bodyDiv w:val="1"/>
      <w:marLeft w:val="0"/>
      <w:marRight w:val="0"/>
      <w:marTop w:val="0"/>
      <w:marBottom w:val="0"/>
      <w:divBdr>
        <w:top w:val="none" w:sz="0" w:space="0" w:color="auto"/>
        <w:left w:val="none" w:sz="0" w:space="0" w:color="auto"/>
        <w:bottom w:val="none" w:sz="0" w:space="0" w:color="auto"/>
        <w:right w:val="none" w:sz="0" w:space="0" w:color="auto"/>
      </w:divBdr>
    </w:div>
    <w:div w:id="25259032">
      <w:bodyDiv w:val="1"/>
      <w:marLeft w:val="0"/>
      <w:marRight w:val="0"/>
      <w:marTop w:val="0"/>
      <w:marBottom w:val="0"/>
      <w:divBdr>
        <w:top w:val="none" w:sz="0" w:space="0" w:color="auto"/>
        <w:left w:val="none" w:sz="0" w:space="0" w:color="auto"/>
        <w:bottom w:val="none" w:sz="0" w:space="0" w:color="auto"/>
        <w:right w:val="none" w:sz="0" w:space="0" w:color="auto"/>
      </w:divBdr>
    </w:div>
    <w:div w:id="72972981">
      <w:bodyDiv w:val="1"/>
      <w:marLeft w:val="0"/>
      <w:marRight w:val="0"/>
      <w:marTop w:val="0"/>
      <w:marBottom w:val="0"/>
      <w:divBdr>
        <w:top w:val="none" w:sz="0" w:space="0" w:color="auto"/>
        <w:left w:val="none" w:sz="0" w:space="0" w:color="auto"/>
        <w:bottom w:val="none" w:sz="0" w:space="0" w:color="auto"/>
        <w:right w:val="none" w:sz="0" w:space="0" w:color="auto"/>
      </w:divBdr>
    </w:div>
    <w:div w:id="103312216">
      <w:bodyDiv w:val="1"/>
      <w:marLeft w:val="0"/>
      <w:marRight w:val="0"/>
      <w:marTop w:val="0"/>
      <w:marBottom w:val="0"/>
      <w:divBdr>
        <w:top w:val="none" w:sz="0" w:space="0" w:color="auto"/>
        <w:left w:val="none" w:sz="0" w:space="0" w:color="auto"/>
        <w:bottom w:val="none" w:sz="0" w:space="0" w:color="auto"/>
        <w:right w:val="none" w:sz="0" w:space="0" w:color="auto"/>
      </w:divBdr>
      <w:divsChild>
        <w:div w:id="1620257550">
          <w:marLeft w:val="547"/>
          <w:marRight w:val="0"/>
          <w:marTop w:val="0"/>
          <w:marBottom w:val="0"/>
          <w:divBdr>
            <w:top w:val="none" w:sz="0" w:space="0" w:color="auto"/>
            <w:left w:val="none" w:sz="0" w:space="0" w:color="auto"/>
            <w:bottom w:val="none" w:sz="0" w:space="0" w:color="auto"/>
            <w:right w:val="none" w:sz="0" w:space="0" w:color="auto"/>
          </w:divBdr>
        </w:div>
        <w:div w:id="1047025732">
          <w:marLeft w:val="547"/>
          <w:marRight w:val="0"/>
          <w:marTop w:val="0"/>
          <w:marBottom w:val="0"/>
          <w:divBdr>
            <w:top w:val="none" w:sz="0" w:space="0" w:color="auto"/>
            <w:left w:val="none" w:sz="0" w:space="0" w:color="auto"/>
            <w:bottom w:val="none" w:sz="0" w:space="0" w:color="auto"/>
            <w:right w:val="none" w:sz="0" w:space="0" w:color="auto"/>
          </w:divBdr>
        </w:div>
        <w:div w:id="1217738322">
          <w:marLeft w:val="547"/>
          <w:marRight w:val="0"/>
          <w:marTop w:val="0"/>
          <w:marBottom w:val="0"/>
          <w:divBdr>
            <w:top w:val="none" w:sz="0" w:space="0" w:color="auto"/>
            <w:left w:val="none" w:sz="0" w:space="0" w:color="auto"/>
            <w:bottom w:val="none" w:sz="0" w:space="0" w:color="auto"/>
            <w:right w:val="none" w:sz="0" w:space="0" w:color="auto"/>
          </w:divBdr>
        </w:div>
        <w:div w:id="1557013889">
          <w:marLeft w:val="547"/>
          <w:marRight w:val="0"/>
          <w:marTop w:val="0"/>
          <w:marBottom w:val="0"/>
          <w:divBdr>
            <w:top w:val="none" w:sz="0" w:space="0" w:color="auto"/>
            <w:left w:val="none" w:sz="0" w:space="0" w:color="auto"/>
            <w:bottom w:val="none" w:sz="0" w:space="0" w:color="auto"/>
            <w:right w:val="none" w:sz="0" w:space="0" w:color="auto"/>
          </w:divBdr>
        </w:div>
        <w:div w:id="439883536">
          <w:marLeft w:val="547"/>
          <w:marRight w:val="0"/>
          <w:marTop w:val="0"/>
          <w:marBottom w:val="0"/>
          <w:divBdr>
            <w:top w:val="none" w:sz="0" w:space="0" w:color="auto"/>
            <w:left w:val="none" w:sz="0" w:space="0" w:color="auto"/>
            <w:bottom w:val="none" w:sz="0" w:space="0" w:color="auto"/>
            <w:right w:val="none" w:sz="0" w:space="0" w:color="auto"/>
          </w:divBdr>
        </w:div>
        <w:div w:id="1527791929">
          <w:marLeft w:val="547"/>
          <w:marRight w:val="0"/>
          <w:marTop w:val="0"/>
          <w:marBottom w:val="0"/>
          <w:divBdr>
            <w:top w:val="none" w:sz="0" w:space="0" w:color="auto"/>
            <w:left w:val="none" w:sz="0" w:space="0" w:color="auto"/>
            <w:bottom w:val="none" w:sz="0" w:space="0" w:color="auto"/>
            <w:right w:val="none" w:sz="0" w:space="0" w:color="auto"/>
          </w:divBdr>
        </w:div>
        <w:div w:id="1695573253">
          <w:marLeft w:val="547"/>
          <w:marRight w:val="0"/>
          <w:marTop w:val="0"/>
          <w:marBottom w:val="0"/>
          <w:divBdr>
            <w:top w:val="none" w:sz="0" w:space="0" w:color="auto"/>
            <w:left w:val="none" w:sz="0" w:space="0" w:color="auto"/>
            <w:bottom w:val="none" w:sz="0" w:space="0" w:color="auto"/>
            <w:right w:val="none" w:sz="0" w:space="0" w:color="auto"/>
          </w:divBdr>
        </w:div>
        <w:div w:id="881474866">
          <w:marLeft w:val="547"/>
          <w:marRight w:val="0"/>
          <w:marTop w:val="0"/>
          <w:marBottom w:val="0"/>
          <w:divBdr>
            <w:top w:val="none" w:sz="0" w:space="0" w:color="auto"/>
            <w:left w:val="none" w:sz="0" w:space="0" w:color="auto"/>
            <w:bottom w:val="none" w:sz="0" w:space="0" w:color="auto"/>
            <w:right w:val="none" w:sz="0" w:space="0" w:color="auto"/>
          </w:divBdr>
        </w:div>
        <w:div w:id="434404806">
          <w:marLeft w:val="547"/>
          <w:marRight w:val="0"/>
          <w:marTop w:val="0"/>
          <w:marBottom w:val="0"/>
          <w:divBdr>
            <w:top w:val="none" w:sz="0" w:space="0" w:color="auto"/>
            <w:left w:val="none" w:sz="0" w:space="0" w:color="auto"/>
            <w:bottom w:val="none" w:sz="0" w:space="0" w:color="auto"/>
            <w:right w:val="none" w:sz="0" w:space="0" w:color="auto"/>
          </w:divBdr>
        </w:div>
        <w:div w:id="965083536">
          <w:marLeft w:val="547"/>
          <w:marRight w:val="0"/>
          <w:marTop w:val="0"/>
          <w:marBottom w:val="0"/>
          <w:divBdr>
            <w:top w:val="none" w:sz="0" w:space="0" w:color="auto"/>
            <w:left w:val="none" w:sz="0" w:space="0" w:color="auto"/>
            <w:bottom w:val="none" w:sz="0" w:space="0" w:color="auto"/>
            <w:right w:val="none" w:sz="0" w:space="0" w:color="auto"/>
          </w:divBdr>
        </w:div>
        <w:div w:id="241454382">
          <w:marLeft w:val="547"/>
          <w:marRight w:val="0"/>
          <w:marTop w:val="0"/>
          <w:marBottom w:val="0"/>
          <w:divBdr>
            <w:top w:val="none" w:sz="0" w:space="0" w:color="auto"/>
            <w:left w:val="none" w:sz="0" w:space="0" w:color="auto"/>
            <w:bottom w:val="none" w:sz="0" w:space="0" w:color="auto"/>
            <w:right w:val="none" w:sz="0" w:space="0" w:color="auto"/>
          </w:divBdr>
        </w:div>
      </w:divsChild>
    </w:div>
    <w:div w:id="109476489">
      <w:bodyDiv w:val="1"/>
      <w:marLeft w:val="0"/>
      <w:marRight w:val="0"/>
      <w:marTop w:val="0"/>
      <w:marBottom w:val="0"/>
      <w:divBdr>
        <w:top w:val="none" w:sz="0" w:space="0" w:color="auto"/>
        <w:left w:val="none" w:sz="0" w:space="0" w:color="auto"/>
        <w:bottom w:val="none" w:sz="0" w:space="0" w:color="auto"/>
        <w:right w:val="none" w:sz="0" w:space="0" w:color="auto"/>
      </w:divBdr>
    </w:div>
    <w:div w:id="144130722">
      <w:bodyDiv w:val="1"/>
      <w:marLeft w:val="0"/>
      <w:marRight w:val="0"/>
      <w:marTop w:val="0"/>
      <w:marBottom w:val="0"/>
      <w:divBdr>
        <w:top w:val="none" w:sz="0" w:space="0" w:color="auto"/>
        <w:left w:val="none" w:sz="0" w:space="0" w:color="auto"/>
        <w:bottom w:val="none" w:sz="0" w:space="0" w:color="auto"/>
        <w:right w:val="none" w:sz="0" w:space="0" w:color="auto"/>
      </w:divBdr>
    </w:div>
    <w:div w:id="150414706">
      <w:bodyDiv w:val="1"/>
      <w:marLeft w:val="0"/>
      <w:marRight w:val="0"/>
      <w:marTop w:val="0"/>
      <w:marBottom w:val="0"/>
      <w:divBdr>
        <w:top w:val="none" w:sz="0" w:space="0" w:color="auto"/>
        <w:left w:val="none" w:sz="0" w:space="0" w:color="auto"/>
        <w:bottom w:val="none" w:sz="0" w:space="0" w:color="auto"/>
        <w:right w:val="none" w:sz="0" w:space="0" w:color="auto"/>
      </w:divBdr>
    </w:div>
    <w:div w:id="167210146">
      <w:bodyDiv w:val="1"/>
      <w:marLeft w:val="0"/>
      <w:marRight w:val="0"/>
      <w:marTop w:val="0"/>
      <w:marBottom w:val="0"/>
      <w:divBdr>
        <w:top w:val="none" w:sz="0" w:space="0" w:color="auto"/>
        <w:left w:val="none" w:sz="0" w:space="0" w:color="auto"/>
        <w:bottom w:val="none" w:sz="0" w:space="0" w:color="auto"/>
        <w:right w:val="none" w:sz="0" w:space="0" w:color="auto"/>
      </w:divBdr>
    </w:div>
    <w:div w:id="182980877">
      <w:bodyDiv w:val="1"/>
      <w:marLeft w:val="0"/>
      <w:marRight w:val="0"/>
      <w:marTop w:val="0"/>
      <w:marBottom w:val="0"/>
      <w:divBdr>
        <w:top w:val="none" w:sz="0" w:space="0" w:color="auto"/>
        <w:left w:val="none" w:sz="0" w:space="0" w:color="auto"/>
        <w:bottom w:val="none" w:sz="0" w:space="0" w:color="auto"/>
        <w:right w:val="none" w:sz="0" w:space="0" w:color="auto"/>
      </w:divBdr>
    </w:div>
    <w:div w:id="190726983">
      <w:bodyDiv w:val="1"/>
      <w:marLeft w:val="0"/>
      <w:marRight w:val="0"/>
      <w:marTop w:val="0"/>
      <w:marBottom w:val="0"/>
      <w:divBdr>
        <w:top w:val="none" w:sz="0" w:space="0" w:color="auto"/>
        <w:left w:val="none" w:sz="0" w:space="0" w:color="auto"/>
        <w:bottom w:val="none" w:sz="0" w:space="0" w:color="auto"/>
        <w:right w:val="none" w:sz="0" w:space="0" w:color="auto"/>
      </w:divBdr>
      <w:divsChild>
        <w:div w:id="1105659918">
          <w:marLeft w:val="446"/>
          <w:marRight w:val="0"/>
          <w:marTop w:val="0"/>
          <w:marBottom w:val="0"/>
          <w:divBdr>
            <w:top w:val="none" w:sz="0" w:space="0" w:color="auto"/>
            <w:left w:val="none" w:sz="0" w:space="0" w:color="auto"/>
            <w:bottom w:val="none" w:sz="0" w:space="0" w:color="auto"/>
            <w:right w:val="none" w:sz="0" w:space="0" w:color="auto"/>
          </w:divBdr>
        </w:div>
        <w:div w:id="1996756893">
          <w:marLeft w:val="446"/>
          <w:marRight w:val="0"/>
          <w:marTop w:val="0"/>
          <w:marBottom w:val="0"/>
          <w:divBdr>
            <w:top w:val="none" w:sz="0" w:space="0" w:color="auto"/>
            <w:left w:val="none" w:sz="0" w:space="0" w:color="auto"/>
            <w:bottom w:val="none" w:sz="0" w:space="0" w:color="auto"/>
            <w:right w:val="none" w:sz="0" w:space="0" w:color="auto"/>
          </w:divBdr>
        </w:div>
        <w:div w:id="1782600997">
          <w:marLeft w:val="446"/>
          <w:marRight w:val="0"/>
          <w:marTop w:val="0"/>
          <w:marBottom w:val="0"/>
          <w:divBdr>
            <w:top w:val="none" w:sz="0" w:space="0" w:color="auto"/>
            <w:left w:val="none" w:sz="0" w:space="0" w:color="auto"/>
            <w:bottom w:val="none" w:sz="0" w:space="0" w:color="auto"/>
            <w:right w:val="none" w:sz="0" w:space="0" w:color="auto"/>
          </w:divBdr>
        </w:div>
        <w:div w:id="421337782">
          <w:marLeft w:val="446"/>
          <w:marRight w:val="0"/>
          <w:marTop w:val="0"/>
          <w:marBottom w:val="0"/>
          <w:divBdr>
            <w:top w:val="none" w:sz="0" w:space="0" w:color="auto"/>
            <w:left w:val="none" w:sz="0" w:space="0" w:color="auto"/>
            <w:bottom w:val="none" w:sz="0" w:space="0" w:color="auto"/>
            <w:right w:val="none" w:sz="0" w:space="0" w:color="auto"/>
          </w:divBdr>
        </w:div>
        <w:div w:id="1454442176">
          <w:marLeft w:val="446"/>
          <w:marRight w:val="0"/>
          <w:marTop w:val="0"/>
          <w:marBottom w:val="0"/>
          <w:divBdr>
            <w:top w:val="none" w:sz="0" w:space="0" w:color="auto"/>
            <w:left w:val="none" w:sz="0" w:space="0" w:color="auto"/>
            <w:bottom w:val="none" w:sz="0" w:space="0" w:color="auto"/>
            <w:right w:val="none" w:sz="0" w:space="0" w:color="auto"/>
          </w:divBdr>
        </w:div>
        <w:div w:id="1686589588">
          <w:marLeft w:val="446"/>
          <w:marRight w:val="0"/>
          <w:marTop w:val="0"/>
          <w:marBottom w:val="0"/>
          <w:divBdr>
            <w:top w:val="none" w:sz="0" w:space="0" w:color="auto"/>
            <w:left w:val="none" w:sz="0" w:space="0" w:color="auto"/>
            <w:bottom w:val="none" w:sz="0" w:space="0" w:color="auto"/>
            <w:right w:val="none" w:sz="0" w:space="0" w:color="auto"/>
          </w:divBdr>
        </w:div>
        <w:div w:id="1317026403">
          <w:marLeft w:val="446"/>
          <w:marRight w:val="0"/>
          <w:marTop w:val="0"/>
          <w:marBottom w:val="0"/>
          <w:divBdr>
            <w:top w:val="none" w:sz="0" w:space="0" w:color="auto"/>
            <w:left w:val="none" w:sz="0" w:space="0" w:color="auto"/>
            <w:bottom w:val="none" w:sz="0" w:space="0" w:color="auto"/>
            <w:right w:val="none" w:sz="0" w:space="0" w:color="auto"/>
          </w:divBdr>
        </w:div>
        <w:div w:id="291911182">
          <w:marLeft w:val="446"/>
          <w:marRight w:val="0"/>
          <w:marTop w:val="0"/>
          <w:marBottom w:val="0"/>
          <w:divBdr>
            <w:top w:val="none" w:sz="0" w:space="0" w:color="auto"/>
            <w:left w:val="none" w:sz="0" w:space="0" w:color="auto"/>
            <w:bottom w:val="none" w:sz="0" w:space="0" w:color="auto"/>
            <w:right w:val="none" w:sz="0" w:space="0" w:color="auto"/>
          </w:divBdr>
        </w:div>
        <w:div w:id="945503173">
          <w:marLeft w:val="446"/>
          <w:marRight w:val="0"/>
          <w:marTop w:val="0"/>
          <w:marBottom w:val="0"/>
          <w:divBdr>
            <w:top w:val="none" w:sz="0" w:space="0" w:color="auto"/>
            <w:left w:val="none" w:sz="0" w:space="0" w:color="auto"/>
            <w:bottom w:val="none" w:sz="0" w:space="0" w:color="auto"/>
            <w:right w:val="none" w:sz="0" w:space="0" w:color="auto"/>
          </w:divBdr>
        </w:div>
        <w:div w:id="465242376">
          <w:marLeft w:val="446"/>
          <w:marRight w:val="0"/>
          <w:marTop w:val="0"/>
          <w:marBottom w:val="0"/>
          <w:divBdr>
            <w:top w:val="none" w:sz="0" w:space="0" w:color="auto"/>
            <w:left w:val="none" w:sz="0" w:space="0" w:color="auto"/>
            <w:bottom w:val="none" w:sz="0" w:space="0" w:color="auto"/>
            <w:right w:val="none" w:sz="0" w:space="0" w:color="auto"/>
          </w:divBdr>
        </w:div>
      </w:divsChild>
    </w:div>
    <w:div w:id="191574111">
      <w:bodyDiv w:val="1"/>
      <w:marLeft w:val="0"/>
      <w:marRight w:val="0"/>
      <w:marTop w:val="0"/>
      <w:marBottom w:val="0"/>
      <w:divBdr>
        <w:top w:val="none" w:sz="0" w:space="0" w:color="auto"/>
        <w:left w:val="none" w:sz="0" w:space="0" w:color="auto"/>
        <w:bottom w:val="none" w:sz="0" w:space="0" w:color="auto"/>
        <w:right w:val="none" w:sz="0" w:space="0" w:color="auto"/>
      </w:divBdr>
    </w:div>
    <w:div w:id="194580004">
      <w:bodyDiv w:val="1"/>
      <w:marLeft w:val="0"/>
      <w:marRight w:val="0"/>
      <w:marTop w:val="0"/>
      <w:marBottom w:val="0"/>
      <w:divBdr>
        <w:top w:val="none" w:sz="0" w:space="0" w:color="auto"/>
        <w:left w:val="none" w:sz="0" w:space="0" w:color="auto"/>
        <w:bottom w:val="none" w:sz="0" w:space="0" w:color="auto"/>
        <w:right w:val="none" w:sz="0" w:space="0" w:color="auto"/>
      </w:divBdr>
    </w:div>
    <w:div w:id="206376096">
      <w:bodyDiv w:val="1"/>
      <w:marLeft w:val="0"/>
      <w:marRight w:val="0"/>
      <w:marTop w:val="0"/>
      <w:marBottom w:val="0"/>
      <w:divBdr>
        <w:top w:val="none" w:sz="0" w:space="0" w:color="auto"/>
        <w:left w:val="none" w:sz="0" w:space="0" w:color="auto"/>
        <w:bottom w:val="none" w:sz="0" w:space="0" w:color="auto"/>
        <w:right w:val="none" w:sz="0" w:space="0" w:color="auto"/>
      </w:divBdr>
    </w:div>
    <w:div w:id="212809720">
      <w:bodyDiv w:val="1"/>
      <w:marLeft w:val="0"/>
      <w:marRight w:val="0"/>
      <w:marTop w:val="0"/>
      <w:marBottom w:val="0"/>
      <w:divBdr>
        <w:top w:val="none" w:sz="0" w:space="0" w:color="auto"/>
        <w:left w:val="none" w:sz="0" w:space="0" w:color="auto"/>
        <w:bottom w:val="none" w:sz="0" w:space="0" w:color="auto"/>
        <w:right w:val="none" w:sz="0" w:space="0" w:color="auto"/>
      </w:divBdr>
    </w:div>
    <w:div w:id="216941607">
      <w:bodyDiv w:val="1"/>
      <w:marLeft w:val="0"/>
      <w:marRight w:val="0"/>
      <w:marTop w:val="0"/>
      <w:marBottom w:val="0"/>
      <w:divBdr>
        <w:top w:val="none" w:sz="0" w:space="0" w:color="auto"/>
        <w:left w:val="none" w:sz="0" w:space="0" w:color="auto"/>
        <w:bottom w:val="none" w:sz="0" w:space="0" w:color="auto"/>
        <w:right w:val="none" w:sz="0" w:space="0" w:color="auto"/>
      </w:divBdr>
    </w:div>
    <w:div w:id="217278750">
      <w:bodyDiv w:val="1"/>
      <w:marLeft w:val="0"/>
      <w:marRight w:val="0"/>
      <w:marTop w:val="0"/>
      <w:marBottom w:val="0"/>
      <w:divBdr>
        <w:top w:val="none" w:sz="0" w:space="0" w:color="auto"/>
        <w:left w:val="none" w:sz="0" w:space="0" w:color="auto"/>
        <w:bottom w:val="none" w:sz="0" w:space="0" w:color="auto"/>
        <w:right w:val="none" w:sz="0" w:space="0" w:color="auto"/>
      </w:divBdr>
    </w:div>
    <w:div w:id="218520212">
      <w:bodyDiv w:val="1"/>
      <w:marLeft w:val="0"/>
      <w:marRight w:val="0"/>
      <w:marTop w:val="0"/>
      <w:marBottom w:val="0"/>
      <w:divBdr>
        <w:top w:val="none" w:sz="0" w:space="0" w:color="auto"/>
        <w:left w:val="none" w:sz="0" w:space="0" w:color="auto"/>
        <w:bottom w:val="none" w:sz="0" w:space="0" w:color="auto"/>
        <w:right w:val="none" w:sz="0" w:space="0" w:color="auto"/>
      </w:divBdr>
    </w:div>
    <w:div w:id="219219364">
      <w:bodyDiv w:val="1"/>
      <w:marLeft w:val="0"/>
      <w:marRight w:val="0"/>
      <w:marTop w:val="0"/>
      <w:marBottom w:val="0"/>
      <w:divBdr>
        <w:top w:val="none" w:sz="0" w:space="0" w:color="auto"/>
        <w:left w:val="none" w:sz="0" w:space="0" w:color="auto"/>
        <w:bottom w:val="none" w:sz="0" w:space="0" w:color="auto"/>
        <w:right w:val="none" w:sz="0" w:space="0" w:color="auto"/>
      </w:divBdr>
    </w:div>
    <w:div w:id="226457482">
      <w:bodyDiv w:val="1"/>
      <w:marLeft w:val="0"/>
      <w:marRight w:val="0"/>
      <w:marTop w:val="0"/>
      <w:marBottom w:val="0"/>
      <w:divBdr>
        <w:top w:val="none" w:sz="0" w:space="0" w:color="auto"/>
        <w:left w:val="none" w:sz="0" w:space="0" w:color="auto"/>
        <w:bottom w:val="none" w:sz="0" w:space="0" w:color="auto"/>
        <w:right w:val="none" w:sz="0" w:space="0" w:color="auto"/>
      </w:divBdr>
      <w:divsChild>
        <w:div w:id="962350964">
          <w:marLeft w:val="547"/>
          <w:marRight w:val="0"/>
          <w:marTop w:val="0"/>
          <w:marBottom w:val="0"/>
          <w:divBdr>
            <w:top w:val="none" w:sz="0" w:space="0" w:color="auto"/>
            <w:left w:val="none" w:sz="0" w:space="0" w:color="auto"/>
            <w:bottom w:val="none" w:sz="0" w:space="0" w:color="auto"/>
            <w:right w:val="none" w:sz="0" w:space="0" w:color="auto"/>
          </w:divBdr>
        </w:div>
        <w:div w:id="615990718">
          <w:marLeft w:val="547"/>
          <w:marRight w:val="0"/>
          <w:marTop w:val="0"/>
          <w:marBottom w:val="0"/>
          <w:divBdr>
            <w:top w:val="none" w:sz="0" w:space="0" w:color="auto"/>
            <w:left w:val="none" w:sz="0" w:space="0" w:color="auto"/>
            <w:bottom w:val="none" w:sz="0" w:space="0" w:color="auto"/>
            <w:right w:val="none" w:sz="0" w:space="0" w:color="auto"/>
          </w:divBdr>
        </w:div>
        <w:div w:id="1957903550">
          <w:marLeft w:val="547"/>
          <w:marRight w:val="0"/>
          <w:marTop w:val="0"/>
          <w:marBottom w:val="0"/>
          <w:divBdr>
            <w:top w:val="none" w:sz="0" w:space="0" w:color="auto"/>
            <w:left w:val="none" w:sz="0" w:space="0" w:color="auto"/>
            <w:bottom w:val="none" w:sz="0" w:space="0" w:color="auto"/>
            <w:right w:val="none" w:sz="0" w:space="0" w:color="auto"/>
          </w:divBdr>
        </w:div>
        <w:div w:id="1943031727">
          <w:marLeft w:val="547"/>
          <w:marRight w:val="0"/>
          <w:marTop w:val="0"/>
          <w:marBottom w:val="0"/>
          <w:divBdr>
            <w:top w:val="none" w:sz="0" w:space="0" w:color="auto"/>
            <w:left w:val="none" w:sz="0" w:space="0" w:color="auto"/>
            <w:bottom w:val="none" w:sz="0" w:space="0" w:color="auto"/>
            <w:right w:val="none" w:sz="0" w:space="0" w:color="auto"/>
          </w:divBdr>
        </w:div>
        <w:div w:id="260800300">
          <w:marLeft w:val="547"/>
          <w:marRight w:val="0"/>
          <w:marTop w:val="0"/>
          <w:marBottom w:val="0"/>
          <w:divBdr>
            <w:top w:val="none" w:sz="0" w:space="0" w:color="auto"/>
            <w:left w:val="none" w:sz="0" w:space="0" w:color="auto"/>
            <w:bottom w:val="none" w:sz="0" w:space="0" w:color="auto"/>
            <w:right w:val="none" w:sz="0" w:space="0" w:color="auto"/>
          </w:divBdr>
        </w:div>
        <w:div w:id="170536854">
          <w:marLeft w:val="547"/>
          <w:marRight w:val="0"/>
          <w:marTop w:val="0"/>
          <w:marBottom w:val="0"/>
          <w:divBdr>
            <w:top w:val="none" w:sz="0" w:space="0" w:color="auto"/>
            <w:left w:val="none" w:sz="0" w:space="0" w:color="auto"/>
            <w:bottom w:val="none" w:sz="0" w:space="0" w:color="auto"/>
            <w:right w:val="none" w:sz="0" w:space="0" w:color="auto"/>
          </w:divBdr>
        </w:div>
        <w:div w:id="451902158">
          <w:marLeft w:val="547"/>
          <w:marRight w:val="0"/>
          <w:marTop w:val="0"/>
          <w:marBottom w:val="0"/>
          <w:divBdr>
            <w:top w:val="none" w:sz="0" w:space="0" w:color="auto"/>
            <w:left w:val="none" w:sz="0" w:space="0" w:color="auto"/>
            <w:bottom w:val="none" w:sz="0" w:space="0" w:color="auto"/>
            <w:right w:val="none" w:sz="0" w:space="0" w:color="auto"/>
          </w:divBdr>
        </w:div>
        <w:div w:id="1451704963">
          <w:marLeft w:val="547"/>
          <w:marRight w:val="0"/>
          <w:marTop w:val="0"/>
          <w:marBottom w:val="0"/>
          <w:divBdr>
            <w:top w:val="none" w:sz="0" w:space="0" w:color="auto"/>
            <w:left w:val="none" w:sz="0" w:space="0" w:color="auto"/>
            <w:bottom w:val="none" w:sz="0" w:space="0" w:color="auto"/>
            <w:right w:val="none" w:sz="0" w:space="0" w:color="auto"/>
          </w:divBdr>
        </w:div>
        <w:div w:id="418259610">
          <w:marLeft w:val="547"/>
          <w:marRight w:val="0"/>
          <w:marTop w:val="0"/>
          <w:marBottom w:val="0"/>
          <w:divBdr>
            <w:top w:val="none" w:sz="0" w:space="0" w:color="auto"/>
            <w:left w:val="none" w:sz="0" w:space="0" w:color="auto"/>
            <w:bottom w:val="none" w:sz="0" w:space="0" w:color="auto"/>
            <w:right w:val="none" w:sz="0" w:space="0" w:color="auto"/>
          </w:divBdr>
        </w:div>
        <w:div w:id="1880121492">
          <w:marLeft w:val="547"/>
          <w:marRight w:val="0"/>
          <w:marTop w:val="0"/>
          <w:marBottom w:val="0"/>
          <w:divBdr>
            <w:top w:val="none" w:sz="0" w:space="0" w:color="auto"/>
            <w:left w:val="none" w:sz="0" w:space="0" w:color="auto"/>
            <w:bottom w:val="none" w:sz="0" w:space="0" w:color="auto"/>
            <w:right w:val="none" w:sz="0" w:space="0" w:color="auto"/>
          </w:divBdr>
        </w:div>
        <w:div w:id="1231623846">
          <w:marLeft w:val="547"/>
          <w:marRight w:val="0"/>
          <w:marTop w:val="0"/>
          <w:marBottom w:val="0"/>
          <w:divBdr>
            <w:top w:val="none" w:sz="0" w:space="0" w:color="auto"/>
            <w:left w:val="none" w:sz="0" w:space="0" w:color="auto"/>
            <w:bottom w:val="none" w:sz="0" w:space="0" w:color="auto"/>
            <w:right w:val="none" w:sz="0" w:space="0" w:color="auto"/>
          </w:divBdr>
        </w:div>
        <w:div w:id="986933222">
          <w:marLeft w:val="547"/>
          <w:marRight w:val="0"/>
          <w:marTop w:val="0"/>
          <w:marBottom w:val="0"/>
          <w:divBdr>
            <w:top w:val="none" w:sz="0" w:space="0" w:color="auto"/>
            <w:left w:val="none" w:sz="0" w:space="0" w:color="auto"/>
            <w:bottom w:val="none" w:sz="0" w:space="0" w:color="auto"/>
            <w:right w:val="none" w:sz="0" w:space="0" w:color="auto"/>
          </w:divBdr>
        </w:div>
        <w:div w:id="1434666058">
          <w:marLeft w:val="547"/>
          <w:marRight w:val="0"/>
          <w:marTop w:val="0"/>
          <w:marBottom w:val="0"/>
          <w:divBdr>
            <w:top w:val="none" w:sz="0" w:space="0" w:color="auto"/>
            <w:left w:val="none" w:sz="0" w:space="0" w:color="auto"/>
            <w:bottom w:val="none" w:sz="0" w:space="0" w:color="auto"/>
            <w:right w:val="none" w:sz="0" w:space="0" w:color="auto"/>
          </w:divBdr>
        </w:div>
        <w:div w:id="1979414166">
          <w:marLeft w:val="547"/>
          <w:marRight w:val="0"/>
          <w:marTop w:val="0"/>
          <w:marBottom w:val="0"/>
          <w:divBdr>
            <w:top w:val="none" w:sz="0" w:space="0" w:color="auto"/>
            <w:left w:val="none" w:sz="0" w:space="0" w:color="auto"/>
            <w:bottom w:val="none" w:sz="0" w:space="0" w:color="auto"/>
            <w:right w:val="none" w:sz="0" w:space="0" w:color="auto"/>
          </w:divBdr>
        </w:div>
      </w:divsChild>
    </w:div>
    <w:div w:id="240021798">
      <w:bodyDiv w:val="1"/>
      <w:marLeft w:val="0"/>
      <w:marRight w:val="0"/>
      <w:marTop w:val="0"/>
      <w:marBottom w:val="0"/>
      <w:divBdr>
        <w:top w:val="none" w:sz="0" w:space="0" w:color="auto"/>
        <w:left w:val="none" w:sz="0" w:space="0" w:color="auto"/>
        <w:bottom w:val="none" w:sz="0" w:space="0" w:color="auto"/>
        <w:right w:val="none" w:sz="0" w:space="0" w:color="auto"/>
      </w:divBdr>
    </w:div>
    <w:div w:id="243270597">
      <w:bodyDiv w:val="1"/>
      <w:marLeft w:val="0"/>
      <w:marRight w:val="0"/>
      <w:marTop w:val="0"/>
      <w:marBottom w:val="0"/>
      <w:divBdr>
        <w:top w:val="none" w:sz="0" w:space="0" w:color="auto"/>
        <w:left w:val="none" w:sz="0" w:space="0" w:color="auto"/>
        <w:bottom w:val="none" w:sz="0" w:space="0" w:color="auto"/>
        <w:right w:val="none" w:sz="0" w:space="0" w:color="auto"/>
      </w:divBdr>
    </w:div>
    <w:div w:id="254940747">
      <w:bodyDiv w:val="1"/>
      <w:marLeft w:val="0"/>
      <w:marRight w:val="0"/>
      <w:marTop w:val="0"/>
      <w:marBottom w:val="0"/>
      <w:divBdr>
        <w:top w:val="none" w:sz="0" w:space="0" w:color="auto"/>
        <w:left w:val="none" w:sz="0" w:space="0" w:color="auto"/>
        <w:bottom w:val="none" w:sz="0" w:space="0" w:color="auto"/>
        <w:right w:val="none" w:sz="0" w:space="0" w:color="auto"/>
      </w:divBdr>
    </w:div>
    <w:div w:id="262880440">
      <w:bodyDiv w:val="1"/>
      <w:marLeft w:val="0"/>
      <w:marRight w:val="0"/>
      <w:marTop w:val="0"/>
      <w:marBottom w:val="0"/>
      <w:divBdr>
        <w:top w:val="none" w:sz="0" w:space="0" w:color="auto"/>
        <w:left w:val="none" w:sz="0" w:space="0" w:color="auto"/>
        <w:bottom w:val="none" w:sz="0" w:space="0" w:color="auto"/>
        <w:right w:val="none" w:sz="0" w:space="0" w:color="auto"/>
      </w:divBdr>
    </w:div>
    <w:div w:id="268240092">
      <w:bodyDiv w:val="1"/>
      <w:marLeft w:val="0"/>
      <w:marRight w:val="0"/>
      <w:marTop w:val="0"/>
      <w:marBottom w:val="0"/>
      <w:divBdr>
        <w:top w:val="none" w:sz="0" w:space="0" w:color="auto"/>
        <w:left w:val="none" w:sz="0" w:space="0" w:color="auto"/>
        <w:bottom w:val="none" w:sz="0" w:space="0" w:color="auto"/>
        <w:right w:val="none" w:sz="0" w:space="0" w:color="auto"/>
      </w:divBdr>
    </w:div>
    <w:div w:id="304240710">
      <w:bodyDiv w:val="1"/>
      <w:marLeft w:val="0"/>
      <w:marRight w:val="0"/>
      <w:marTop w:val="0"/>
      <w:marBottom w:val="0"/>
      <w:divBdr>
        <w:top w:val="none" w:sz="0" w:space="0" w:color="auto"/>
        <w:left w:val="none" w:sz="0" w:space="0" w:color="auto"/>
        <w:bottom w:val="none" w:sz="0" w:space="0" w:color="auto"/>
        <w:right w:val="none" w:sz="0" w:space="0" w:color="auto"/>
      </w:divBdr>
    </w:div>
    <w:div w:id="329019962">
      <w:bodyDiv w:val="1"/>
      <w:marLeft w:val="0"/>
      <w:marRight w:val="0"/>
      <w:marTop w:val="0"/>
      <w:marBottom w:val="0"/>
      <w:divBdr>
        <w:top w:val="none" w:sz="0" w:space="0" w:color="auto"/>
        <w:left w:val="none" w:sz="0" w:space="0" w:color="auto"/>
        <w:bottom w:val="none" w:sz="0" w:space="0" w:color="auto"/>
        <w:right w:val="none" w:sz="0" w:space="0" w:color="auto"/>
      </w:divBdr>
    </w:div>
    <w:div w:id="329873211">
      <w:bodyDiv w:val="1"/>
      <w:marLeft w:val="0"/>
      <w:marRight w:val="0"/>
      <w:marTop w:val="0"/>
      <w:marBottom w:val="0"/>
      <w:divBdr>
        <w:top w:val="none" w:sz="0" w:space="0" w:color="auto"/>
        <w:left w:val="none" w:sz="0" w:space="0" w:color="auto"/>
        <w:bottom w:val="none" w:sz="0" w:space="0" w:color="auto"/>
        <w:right w:val="none" w:sz="0" w:space="0" w:color="auto"/>
      </w:divBdr>
    </w:div>
    <w:div w:id="332225113">
      <w:bodyDiv w:val="1"/>
      <w:marLeft w:val="0"/>
      <w:marRight w:val="0"/>
      <w:marTop w:val="0"/>
      <w:marBottom w:val="0"/>
      <w:divBdr>
        <w:top w:val="none" w:sz="0" w:space="0" w:color="auto"/>
        <w:left w:val="none" w:sz="0" w:space="0" w:color="auto"/>
        <w:bottom w:val="none" w:sz="0" w:space="0" w:color="auto"/>
        <w:right w:val="none" w:sz="0" w:space="0" w:color="auto"/>
      </w:divBdr>
    </w:div>
    <w:div w:id="334889018">
      <w:bodyDiv w:val="1"/>
      <w:marLeft w:val="0"/>
      <w:marRight w:val="0"/>
      <w:marTop w:val="0"/>
      <w:marBottom w:val="0"/>
      <w:divBdr>
        <w:top w:val="none" w:sz="0" w:space="0" w:color="auto"/>
        <w:left w:val="none" w:sz="0" w:space="0" w:color="auto"/>
        <w:bottom w:val="none" w:sz="0" w:space="0" w:color="auto"/>
        <w:right w:val="none" w:sz="0" w:space="0" w:color="auto"/>
      </w:divBdr>
    </w:div>
    <w:div w:id="336008903">
      <w:bodyDiv w:val="1"/>
      <w:marLeft w:val="0"/>
      <w:marRight w:val="0"/>
      <w:marTop w:val="0"/>
      <w:marBottom w:val="0"/>
      <w:divBdr>
        <w:top w:val="none" w:sz="0" w:space="0" w:color="auto"/>
        <w:left w:val="none" w:sz="0" w:space="0" w:color="auto"/>
        <w:bottom w:val="none" w:sz="0" w:space="0" w:color="auto"/>
        <w:right w:val="none" w:sz="0" w:space="0" w:color="auto"/>
      </w:divBdr>
    </w:div>
    <w:div w:id="343677854">
      <w:bodyDiv w:val="1"/>
      <w:marLeft w:val="0"/>
      <w:marRight w:val="0"/>
      <w:marTop w:val="0"/>
      <w:marBottom w:val="0"/>
      <w:divBdr>
        <w:top w:val="none" w:sz="0" w:space="0" w:color="auto"/>
        <w:left w:val="none" w:sz="0" w:space="0" w:color="auto"/>
        <w:bottom w:val="none" w:sz="0" w:space="0" w:color="auto"/>
        <w:right w:val="none" w:sz="0" w:space="0" w:color="auto"/>
      </w:divBdr>
    </w:div>
    <w:div w:id="362556726">
      <w:bodyDiv w:val="1"/>
      <w:marLeft w:val="0"/>
      <w:marRight w:val="0"/>
      <w:marTop w:val="0"/>
      <w:marBottom w:val="0"/>
      <w:divBdr>
        <w:top w:val="none" w:sz="0" w:space="0" w:color="auto"/>
        <w:left w:val="none" w:sz="0" w:space="0" w:color="auto"/>
        <w:bottom w:val="none" w:sz="0" w:space="0" w:color="auto"/>
        <w:right w:val="none" w:sz="0" w:space="0" w:color="auto"/>
      </w:divBdr>
    </w:div>
    <w:div w:id="389112176">
      <w:bodyDiv w:val="1"/>
      <w:marLeft w:val="0"/>
      <w:marRight w:val="0"/>
      <w:marTop w:val="0"/>
      <w:marBottom w:val="0"/>
      <w:divBdr>
        <w:top w:val="none" w:sz="0" w:space="0" w:color="auto"/>
        <w:left w:val="none" w:sz="0" w:space="0" w:color="auto"/>
        <w:bottom w:val="none" w:sz="0" w:space="0" w:color="auto"/>
        <w:right w:val="none" w:sz="0" w:space="0" w:color="auto"/>
      </w:divBdr>
    </w:div>
    <w:div w:id="395789307">
      <w:bodyDiv w:val="1"/>
      <w:marLeft w:val="0"/>
      <w:marRight w:val="0"/>
      <w:marTop w:val="0"/>
      <w:marBottom w:val="0"/>
      <w:divBdr>
        <w:top w:val="none" w:sz="0" w:space="0" w:color="auto"/>
        <w:left w:val="none" w:sz="0" w:space="0" w:color="auto"/>
        <w:bottom w:val="none" w:sz="0" w:space="0" w:color="auto"/>
        <w:right w:val="none" w:sz="0" w:space="0" w:color="auto"/>
      </w:divBdr>
      <w:divsChild>
        <w:div w:id="13428983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7738335">
              <w:marLeft w:val="0"/>
              <w:marRight w:val="0"/>
              <w:marTop w:val="0"/>
              <w:marBottom w:val="0"/>
              <w:divBdr>
                <w:top w:val="none" w:sz="0" w:space="0" w:color="auto"/>
                <w:left w:val="none" w:sz="0" w:space="0" w:color="auto"/>
                <w:bottom w:val="none" w:sz="0" w:space="0" w:color="auto"/>
                <w:right w:val="none" w:sz="0" w:space="0" w:color="auto"/>
              </w:divBdr>
              <w:divsChild>
                <w:div w:id="2124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5161">
          <w:marLeft w:val="0"/>
          <w:marRight w:val="0"/>
          <w:marTop w:val="0"/>
          <w:marBottom w:val="0"/>
          <w:divBdr>
            <w:top w:val="none" w:sz="0" w:space="0" w:color="auto"/>
            <w:left w:val="none" w:sz="0" w:space="0" w:color="auto"/>
            <w:bottom w:val="none" w:sz="0" w:space="0" w:color="auto"/>
            <w:right w:val="none" w:sz="0" w:space="0" w:color="auto"/>
          </w:divBdr>
          <w:divsChild>
            <w:div w:id="12037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856">
      <w:bodyDiv w:val="1"/>
      <w:marLeft w:val="0"/>
      <w:marRight w:val="0"/>
      <w:marTop w:val="0"/>
      <w:marBottom w:val="0"/>
      <w:divBdr>
        <w:top w:val="none" w:sz="0" w:space="0" w:color="auto"/>
        <w:left w:val="none" w:sz="0" w:space="0" w:color="auto"/>
        <w:bottom w:val="none" w:sz="0" w:space="0" w:color="auto"/>
        <w:right w:val="none" w:sz="0" w:space="0" w:color="auto"/>
      </w:divBdr>
    </w:div>
    <w:div w:id="411856647">
      <w:bodyDiv w:val="1"/>
      <w:marLeft w:val="0"/>
      <w:marRight w:val="0"/>
      <w:marTop w:val="0"/>
      <w:marBottom w:val="0"/>
      <w:divBdr>
        <w:top w:val="none" w:sz="0" w:space="0" w:color="auto"/>
        <w:left w:val="none" w:sz="0" w:space="0" w:color="auto"/>
        <w:bottom w:val="none" w:sz="0" w:space="0" w:color="auto"/>
        <w:right w:val="none" w:sz="0" w:space="0" w:color="auto"/>
      </w:divBdr>
    </w:div>
    <w:div w:id="420755657">
      <w:bodyDiv w:val="1"/>
      <w:marLeft w:val="0"/>
      <w:marRight w:val="0"/>
      <w:marTop w:val="0"/>
      <w:marBottom w:val="0"/>
      <w:divBdr>
        <w:top w:val="none" w:sz="0" w:space="0" w:color="auto"/>
        <w:left w:val="none" w:sz="0" w:space="0" w:color="auto"/>
        <w:bottom w:val="none" w:sz="0" w:space="0" w:color="auto"/>
        <w:right w:val="none" w:sz="0" w:space="0" w:color="auto"/>
      </w:divBdr>
    </w:div>
    <w:div w:id="430324105">
      <w:bodyDiv w:val="1"/>
      <w:marLeft w:val="0"/>
      <w:marRight w:val="0"/>
      <w:marTop w:val="0"/>
      <w:marBottom w:val="0"/>
      <w:divBdr>
        <w:top w:val="none" w:sz="0" w:space="0" w:color="auto"/>
        <w:left w:val="none" w:sz="0" w:space="0" w:color="auto"/>
        <w:bottom w:val="none" w:sz="0" w:space="0" w:color="auto"/>
        <w:right w:val="none" w:sz="0" w:space="0" w:color="auto"/>
      </w:divBdr>
    </w:div>
    <w:div w:id="442850663">
      <w:bodyDiv w:val="1"/>
      <w:marLeft w:val="0"/>
      <w:marRight w:val="0"/>
      <w:marTop w:val="0"/>
      <w:marBottom w:val="0"/>
      <w:divBdr>
        <w:top w:val="none" w:sz="0" w:space="0" w:color="auto"/>
        <w:left w:val="none" w:sz="0" w:space="0" w:color="auto"/>
        <w:bottom w:val="none" w:sz="0" w:space="0" w:color="auto"/>
        <w:right w:val="none" w:sz="0" w:space="0" w:color="auto"/>
      </w:divBdr>
    </w:div>
    <w:div w:id="445317200">
      <w:bodyDiv w:val="1"/>
      <w:marLeft w:val="0"/>
      <w:marRight w:val="0"/>
      <w:marTop w:val="0"/>
      <w:marBottom w:val="0"/>
      <w:divBdr>
        <w:top w:val="none" w:sz="0" w:space="0" w:color="auto"/>
        <w:left w:val="none" w:sz="0" w:space="0" w:color="auto"/>
        <w:bottom w:val="none" w:sz="0" w:space="0" w:color="auto"/>
        <w:right w:val="none" w:sz="0" w:space="0" w:color="auto"/>
      </w:divBdr>
    </w:div>
    <w:div w:id="450444984">
      <w:bodyDiv w:val="1"/>
      <w:marLeft w:val="0"/>
      <w:marRight w:val="0"/>
      <w:marTop w:val="0"/>
      <w:marBottom w:val="0"/>
      <w:divBdr>
        <w:top w:val="none" w:sz="0" w:space="0" w:color="auto"/>
        <w:left w:val="none" w:sz="0" w:space="0" w:color="auto"/>
        <w:bottom w:val="none" w:sz="0" w:space="0" w:color="auto"/>
        <w:right w:val="none" w:sz="0" w:space="0" w:color="auto"/>
      </w:divBdr>
    </w:div>
    <w:div w:id="458038977">
      <w:bodyDiv w:val="1"/>
      <w:marLeft w:val="0"/>
      <w:marRight w:val="0"/>
      <w:marTop w:val="0"/>
      <w:marBottom w:val="0"/>
      <w:divBdr>
        <w:top w:val="none" w:sz="0" w:space="0" w:color="auto"/>
        <w:left w:val="none" w:sz="0" w:space="0" w:color="auto"/>
        <w:bottom w:val="none" w:sz="0" w:space="0" w:color="auto"/>
        <w:right w:val="none" w:sz="0" w:space="0" w:color="auto"/>
      </w:divBdr>
    </w:div>
    <w:div w:id="486288503">
      <w:bodyDiv w:val="1"/>
      <w:marLeft w:val="0"/>
      <w:marRight w:val="0"/>
      <w:marTop w:val="0"/>
      <w:marBottom w:val="0"/>
      <w:divBdr>
        <w:top w:val="none" w:sz="0" w:space="0" w:color="auto"/>
        <w:left w:val="none" w:sz="0" w:space="0" w:color="auto"/>
        <w:bottom w:val="none" w:sz="0" w:space="0" w:color="auto"/>
        <w:right w:val="none" w:sz="0" w:space="0" w:color="auto"/>
      </w:divBdr>
    </w:div>
    <w:div w:id="513767962">
      <w:bodyDiv w:val="1"/>
      <w:marLeft w:val="0"/>
      <w:marRight w:val="0"/>
      <w:marTop w:val="0"/>
      <w:marBottom w:val="0"/>
      <w:divBdr>
        <w:top w:val="none" w:sz="0" w:space="0" w:color="auto"/>
        <w:left w:val="none" w:sz="0" w:space="0" w:color="auto"/>
        <w:bottom w:val="none" w:sz="0" w:space="0" w:color="auto"/>
        <w:right w:val="none" w:sz="0" w:space="0" w:color="auto"/>
      </w:divBdr>
    </w:div>
    <w:div w:id="519777916">
      <w:bodyDiv w:val="1"/>
      <w:marLeft w:val="0"/>
      <w:marRight w:val="0"/>
      <w:marTop w:val="0"/>
      <w:marBottom w:val="0"/>
      <w:divBdr>
        <w:top w:val="none" w:sz="0" w:space="0" w:color="auto"/>
        <w:left w:val="none" w:sz="0" w:space="0" w:color="auto"/>
        <w:bottom w:val="none" w:sz="0" w:space="0" w:color="auto"/>
        <w:right w:val="none" w:sz="0" w:space="0" w:color="auto"/>
      </w:divBdr>
    </w:div>
    <w:div w:id="530149716">
      <w:bodyDiv w:val="1"/>
      <w:marLeft w:val="0"/>
      <w:marRight w:val="0"/>
      <w:marTop w:val="0"/>
      <w:marBottom w:val="0"/>
      <w:divBdr>
        <w:top w:val="none" w:sz="0" w:space="0" w:color="auto"/>
        <w:left w:val="none" w:sz="0" w:space="0" w:color="auto"/>
        <w:bottom w:val="none" w:sz="0" w:space="0" w:color="auto"/>
        <w:right w:val="none" w:sz="0" w:space="0" w:color="auto"/>
      </w:divBdr>
      <w:divsChild>
        <w:div w:id="1280377700">
          <w:marLeft w:val="547"/>
          <w:marRight w:val="0"/>
          <w:marTop w:val="0"/>
          <w:marBottom w:val="0"/>
          <w:divBdr>
            <w:top w:val="none" w:sz="0" w:space="0" w:color="auto"/>
            <w:left w:val="none" w:sz="0" w:space="0" w:color="auto"/>
            <w:bottom w:val="none" w:sz="0" w:space="0" w:color="auto"/>
            <w:right w:val="none" w:sz="0" w:space="0" w:color="auto"/>
          </w:divBdr>
        </w:div>
        <w:div w:id="524249404">
          <w:marLeft w:val="547"/>
          <w:marRight w:val="0"/>
          <w:marTop w:val="0"/>
          <w:marBottom w:val="0"/>
          <w:divBdr>
            <w:top w:val="none" w:sz="0" w:space="0" w:color="auto"/>
            <w:left w:val="none" w:sz="0" w:space="0" w:color="auto"/>
            <w:bottom w:val="none" w:sz="0" w:space="0" w:color="auto"/>
            <w:right w:val="none" w:sz="0" w:space="0" w:color="auto"/>
          </w:divBdr>
        </w:div>
        <w:div w:id="1145707054">
          <w:marLeft w:val="547"/>
          <w:marRight w:val="0"/>
          <w:marTop w:val="0"/>
          <w:marBottom w:val="0"/>
          <w:divBdr>
            <w:top w:val="none" w:sz="0" w:space="0" w:color="auto"/>
            <w:left w:val="none" w:sz="0" w:space="0" w:color="auto"/>
            <w:bottom w:val="none" w:sz="0" w:space="0" w:color="auto"/>
            <w:right w:val="none" w:sz="0" w:space="0" w:color="auto"/>
          </w:divBdr>
        </w:div>
        <w:div w:id="820539814">
          <w:marLeft w:val="547"/>
          <w:marRight w:val="0"/>
          <w:marTop w:val="0"/>
          <w:marBottom w:val="0"/>
          <w:divBdr>
            <w:top w:val="none" w:sz="0" w:space="0" w:color="auto"/>
            <w:left w:val="none" w:sz="0" w:space="0" w:color="auto"/>
            <w:bottom w:val="none" w:sz="0" w:space="0" w:color="auto"/>
            <w:right w:val="none" w:sz="0" w:space="0" w:color="auto"/>
          </w:divBdr>
        </w:div>
        <w:div w:id="522939411">
          <w:marLeft w:val="547"/>
          <w:marRight w:val="0"/>
          <w:marTop w:val="0"/>
          <w:marBottom w:val="0"/>
          <w:divBdr>
            <w:top w:val="none" w:sz="0" w:space="0" w:color="auto"/>
            <w:left w:val="none" w:sz="0" w:space="0" w:color="auto"/>
            <w:bottom w:val="none" w:sz="0" w:space="0" w:color="auto"/>
            <w:right w:val="none" w:sz="0" w:space="0" w:color="auto"/>
          </w:divBdr>
        </w:div>
        <w:div w:id="2106266019">
          <w:marLeft w:val="547"/>
          <w:marRight w:val="0"/>
          <w:marTop w:val="0"/>
          <w:marBottom w:val="0"/>
          <w:divBdr>
            <w:top w:val="none" w:sz="0" w:space="0" w:color="auto"/>
            <w:left w:val="none" w:sz="0" w:space="0" w:color="auto"/>
            <w:bottom w:val="none" w:sz="0" w:space="0" w:color="auto"/>
            <w:right w:val="none" w:sz="0" w:space="0" w:color="auto"/>
          </w:divBdr>
        </w:div>
        <w:div w:id="743455170">
          <w:marLeft w:val="547"/>
          <w:marRight w:val="0"/>
          <w:marTop w:val="0"/>
          <w:marBottom w:val="0"/>
          <w:divBdr>
            <w:top w:val="none" w:sz="0" w:space="0" w:color="auto"/>
            <w:left w:val="none" w:sz="0" w:space="0" w:color="auto"/>
            <w:bottom w:val="none" w:sz="0" w:space="0" w:color="auto"/>
            <w:right w:val="none" w:sz="0" w:space="0" w:color="auto"/>
          </w:divBdr>
        </w:div>
        <w:div w:id="290790670">
          <w:marLeft w:val="547"/>
          <w:marRight w:val="0"/>
          <w:marTop w:val="0"/>
          <w:marBottom w:val="0"/>
          <w:divBdr>
            <w:top w:val="none" w:sz="0" w:space="0" w:color="auto"/>
            <w:left w:val="none" w:sz="0" w:space="0" w:color="auto"/>
            <w:bottom w:val="none" w:sz="0" w:space="0" w:color="auto"/>
            <w:right w:val="none" w:sz="0" w:space="0" w:color="auto"/>
          </w:divBdr>
        </w:div>
        <w:div w:id="675116609">
          <w:marLeft w:val="547"/>
          <w:marRight w:val="0"/>
          <w:marTop w:val="0"/>
          <w:marBottom w:val="0"/>
          <w:divBdr>
            <w:top w:val="none" w:sz="0" w:space="0" w:color="auto"/>
            <w:left w:val="none" w:sz="0" w:space="0" w:color="auto"/>
            <w:bottom w:val="none" w:sz="0" w:space="0" w:color="auto"/>
            <w:right w:val="none" w:sz="0" w:space="0" w:color="auto"/>
          </w:divBdr>
        </w:div>
        <w:div w:id="1249266125">
          <w:marLeft w:val="547"/>
          <w:marRight w:val="0"/>
          <w:marTop w:val="0"/>
          <w:marBottom w:val="0"/>
          <w:divBdr>
            <w:top w:val="none" w:sz="0" w:space="0" w:color="auto"/>
            <w:left w:val="none" w:sz="0" w:space="0" w:color="auto"/>
            <w:bottom w:val="none" w:sz="0" w:space="0" w:color="auto"/>
            <w:right w:val="none" w:sz="0" w:space="0" w:color="auto"/>
          </w:divBdr>
        </w:div>
        <w:div w:id="879131597">
          <w:marLeft w:val="547"/>
          <w:marRight w:val="0"/>
          <w:marTop w:val="0"/>
          <w:marBottom w:val="0"/>
          <w:divBdr>
            <w:top w:val="none" w:sz="0" w:space="0" w:color="auto"/>
            <w:left w:val="none" w:sz="0" w:space="0" w:color="auto"/>
            <w:bottom w:val="none" w:sz="0" w:space="0" w:color="auto"/>
            <w:right w:val="none" w:sz="0" w:space="0" w:color="auto"/>
          </w:divBdr>
        </w:div>
      </w:divsChild>
    </w:div>
    <w:div w:id="534923693">
      <w:bodyDiv w:val="1"/>
      <w:marLeft w:val="0"/>
      <w:marRight w:val="0"/>
      <w:marTop w:val="0"/>
      <w:marBottom w:val="0"/>
      <w:divBdr>
        <w:top w:val="none" w:sz="0" w:space="0" w:color="auto"/>
        <w:left w:val="none" w:sz="0" w:space="0" w:color="auto"/>
        <w:bottom w:val="none" w:sz="0" w:space="0" w:color="auto"/>
        <w:right w:val="none" w:sz="0" w:space="0" w:color="auto"/>
      </w:divBdr>
    </w:div>
    <w:div w:id="536743971">
      <w:bodyDiv w:val="1"/>
      <w:marLeft w:val="0"/>
      <w:marRight w:val="0"/>
      <w:marTop w:val="0"/>
      <w:marBottom w:val="0"/>
      <w:divBdr>
        <w:top w:val="none" w:sz="0" w:space="0" w:color="auto"/>
        <w:left w:val="none" w:sz="0" w:space="0" w:color="auto"/>
        <w:bottom w:val="none" w:sz="0" w:space="0" w:color="auto"/>
        <w:right w:val="none" w:sz="0" w:space="0" w:color="auto"/>
      </w:divBdr>
    </w:div>
    <w:div w:id="546335188">
      <w:bodyDiv w:val="1"/>
      <w:marLeft w:val="0"/>
      <w:marRight w:val="0"/>
      <w:marTop w:val="0"/>
      <w:marBottom w:val="0"/>
      <w:divBdr>
        <w:top w:val="none" w:sz="0" w:space="0" w:color="auto"/>
        <w:left w:val="none" w:sz="0" w:space="0" w:color="auto"/>
        <w:bottom w:val="none" w:sz="0" w:space="0" w:color="auto"/>
        <w:right w:val="none" w:sz="0" w:space="0" w:color="auto"/>
      </w:divBdr>
    </w:div>
    <w:div w:id="556401966">
      <w:bodyDiv w:val="1"/>
      <w:marLeft w:val="0"/>
      <w:marRight w:val="0"/>
      <w:marTop w:val="0"/>
      <w:marBottom w:val="0"/>
      <w:divBdr>
        <w:top w:val="none" w:sz="0" w:space="0" w:color="auto"/>
        <w:left w:val="none" w:sz="0" w:space="0" w:color="auto"/>
        <w:bottom w:val="none" w:sz="0" w:space="0" w:color="auto"/>
        <w:right w:val="none" w:sz="0" w:space="0" w:color="auto"/>
      </w:divBdr>
      <w:divsChild>
        <w:div w:id="940456159">
          <w:marLeft w:val="547"/>
          <w:marRight w:val="0"/>
          <w:marTop w:val="0"/>
          <w:marBottom w:val="0"/>
          <w:divBdr>
            <w:top w:val="none" w:sz="0" w:space="0" w:color="auto"/>
            <w:left w:val="none" w:sz="0" w:space="0" w:color="auto"/>
            <w:bottom w:val="none" w:sz="0" w:space="0" w:color="auto"/>
            <w:right w:val="none" w:sz="0" w:space="0" w:color="auto"/>
          </w:divBdr>
        </w:div>
        <w:div w:id="399408832">
          <w:marLeft w:val="547"/>
          <w:marRight w:val="0"/>
          <w:marTop w:val="0"/>
          <w:marBottom w:val="0"/>
          <w:divBdr>
            <w:top w:val="none" w:sz="0" w:space="0" w:color="auto"/>
            <w:left w:val="none" w:sz="0" w:space="0" w:color="auto"/>
            <w:bottom w:val="none" w:sz="0" w:space="0" w:color="auto"/>
            <w:right w:val="none" w:sz="0" w:space="0" w:color="auto"/>
          </w:divBdr>
        </w:div>
        <w:div w:id="1920866887">
          <w:marLeft w:val="547"/>
          <w:marRight w:val="0"/>
          <w:marTop w:val="0"/>
          <w:marBottom w:val="0"/>
          <w:divBdr>
            <w:top w:val="none" w:sz="0" w:space="0" w:color="auto"/>
            <w:left w:val="none" w:sz="0" w:space="0" w:color="auto"/>
            <w:bottom w:val="none" w:sz="0" w:space="0" w:color="auto"/>
            <w:right w:val="none" w:sz="0" w:space="0" w:color="auto"/>
          </w:divBdr>
        </w:div>
      </w:divsChild>
    </w:div>
    <w:div w:id="557473931">
      <w:bodyDiv w:val="1"/>
      <w:marLeft w:val="0"/>
      <w:marRight w:val="0"/>
      <w:marTop w:val="0"/>
      <w:marBottom w:val="0"/>
      <w:divBdr>
        <w:top w:val="none" w:sz="0" w:space="0" w:color="auto"/>
        <w:left w:val="none" w:sz="0" w:space="0" w:color="auto"/>
        <w:bottom w:val="none" w:sz="0" w:space="0" w:color="auto"/>
        <w:right w:val="none" w:sz="0" w:space="0" w:color="auto"/>
      </w:divBdr>
    </w:div>
    <w:div w:id="575673078">
      <w:bodyDiv w:val="1"/>
      <w:marLeft w:val="0"/>
      <w:marRight w:val="0"/>
      <w:marTop w:val="0"/>
      <w:marBottom w:val="0"/>
      <w:divBdr>
        <w:top w:val="none" w:sz="0" w:space="0" w:color="auto"/>
        <w:left w:val="none" w:sz="0" w:space="0" w:color="auto"/>
        <w:bottom w:val="none" w:sz="0" w:space="0" w:color="auto"/>
        <w:right w:val="none" w:sz="0" w:space="0" w:color="auto"/>
      </w:divBdr>
    </w:div>
    <w:div w:id="580452967">
      <w:bodyDiv w:val="1"/>
      <w:marLeft w:val="0"/>
      <w:marRight w:val="0"/>
      <w:marTop w:val="0"/>
      <w:marBottom w:val="0"/>
      <w:divBdr>
        <w:top w:val="none" w:sz="0" w:space="0" w:color="auto"/>
        <w:left w:val="none" w:sz="0" w:space="0" w:color="auto"/>
        <w:bottom w:val="none" w:sz="0" w:space="0" w:color="auto"/>
        <w:right w:val="none" w:sz="0" w:space="0" w:color="auto"/>
      </w:divBdr>
      <w:divsChild>
        <w:div w:id="9539499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331450">
              <w:marLeft w:val="0"/>
              <w:marRight w:val="0"/>
              <w:marTop w:val="0"/>
              <w:marBottom w:val="0"/>
              <w:divBdr>
                <w:top w:val="none" w:sz="0" w:space="0" w:color="auto"/>
                <w:left w:val="none" w:sz="0" w:space="0" w:color="auto"/>
                <w:bottom w:val="none" w:sz="0" w:space="0" w:color="auto"/>
                <w:right w:val="none" w:sz="0" w:space="0" w:color="auto"/>
              </w:divBdr>
              <w:divsChild>
                <w:div w:id="17541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06784">
          <w:marLeft w:val="0"/>
          <w:marRight w:val="0"/>
          <w:marTop w:val="0"/>
          <w:marBottom w:val="0"/>
          <w:divBdr>
            <w:top w:val="none" w:sz="0" w:space="0" w:color="auto"/>
            <w:left w:val="none" w:sz="0" w:space="0" w:color="auto"/>
            <w:bottom w:val="none" w:sz="0" w:space="0" w:color="auto"/>
            <w:right w:val="none" w:sz="0" w:space="0" w:color="auto"/>
          </w:divBdr>
          <w:divsChild>
            <w:div w:id="6587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2463">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326718">
      <w:bodyDiv w:val="1"/>
      <w:marLeft w:val="0"/>
      <w:marRight w:val="0"/>
      <w:marTop w:val="0"/>
      <w:marBottom w:val="0"/>
      <w:divBdr>
        <w:top w:val="none" w:sz="0" w:space="0" w:color="auto"/>
        <w:left w:val="none" w:sz="0" w:space="0" w:color="auto"/>
        <w:bottom w:val="none" w:sz="0" w:space="0" w:color="auto"/>
        <w:right w:val="none" w:sz="0" w:space="0" w:color="auto"/>
      </w:divBdr>
    </w:div>
    <w:div w:id="595288074">
      <w:bodyDiv w:val="1"/>
      <w:marLeft w:val="0"/>
      <w:marRight w:val="0"/>
      <w:marTop w:val="0"/>
      <w:marBottom w:val="0"/>
      <w:divBdr>
        <w:top w:val="none" w:sz="0" w:space="0" w:color="auto"/>
        <w:left w:val="none" w:sz="0" w:space="0" w:color="auto"/>
        <w:bottom w:val="none" w:sz="0" w:space="0" w:color="auto"/>
        <w:right w:val="none" w:sz="0" w:space="0" w:color="auto"/>
      </w:divBdr>
    </w:div>
    <w:div w:id="618030733">
      <w:bodyDiv w:val="1"/>
      <w:marLeft w:val="0"/>
      <w:marRight w:val="0"/>
      <w:marTop w:val="0"/>
      <w:marBottom w:val="0"/>
      <w:divBdr>
        <w:top w:val="none" w:sz="0" w:space="0" w:color="auto"/>
        <w:left w:val="none" w:sz="0" w:space="0" w:color="auto"/>
        <w:bottom w:val="none" w:sz="0" w:space="0" w:color="auto"/>
        <w:right w:val="none" w:sz="0" w:space="0" w:color="auto"/>
      </w:divBdr>
      <w:divsChild>
        <w:div w:id="135530127">
          <w:marLeft w:val="547"/>
          <w:marRight w:val="0"/>
          <w:marTop w:val="0"/>
          <w:marBottom w:val="0"/>
          <w:divBdr>
            <w:top w:val="none" w:sz="0" w:space="0" w:color="auto"/>
            <w:left w:val="none" w:sz="0" w:space="0" w:color="auto"/>
            <w:bottom w:val="none" w:sz="0" w:space="0" w:color="auto"/>
            <w:right w:val="none" w:sz="0" w:space="0" w:color="auto"/>
          </w:divBdr>
        </w:div>
        <w:div w:id="1373848315">
          <w:marLeft w:val="547"/>
          <w:marRight w:val="0"/>
          <w:marTop w:val="0"/>
          <w:marBottom w:val="0"/>
          <w:divBdr>
            <w:top w:val="none" w:sz="0" w:space="0" w:color="auto"/>
            <w:left w:val="none" w:sz="0" w:space="0" w:color="auto"/>
            <w:bottom w:val="none" w:sz="0" w:space="0" w:color="auto"/>
            <w:right w:val="none" w:sz="0" w:space="0" w:color="auto"/>
          </w:divBdr>
        </w:div>
        <w:div w:id="310594893">
          <w:marLeft w:val="547"/>
          <w:marRight w:val="0"/>
          <w:marTop w:val="0"/>
          <w:marBottom w:val="0"/>
          <w:divBdr>
            <w:top w:val="none" w:sz="0" w:space="0" w:color="auto"/>
            <w:left w:val="none" w:sz="0" w:space="0" w:color="auto"/>
            <w:bottom w:val="none" w:sz="0" w:space="0" w:color="auto"/>
            <w:right w:val="none" w:sz="0" w:space="0" w:color="auto"/>
          </w:divBdr>
        </w:div>
      </w:divsChild>
    </w:div>
    <w:div w:id="622734670">
      <w:bodyDiv w:val="1"/>
      <w:marLeft w:val="0"/>
      <w:marRight w:val="0"/>
      <w:marTop w:val="0"/>
      <w:marBottom w:val="0"/>
      <w:divBdr>
        <w:top w:val="none" w:sz="0" w:space="0" w:color="auto"/>
        <w:left w:val="none" w:sz="0" w:space="0" w:color="auto"/>
        <w:bottom w:val="none" w:sz="0" w:space="0" w:color="auto"/>
        <w:right w:val="none" w:sz="0" w:space="0" w:color="auto"/>
      </w:divBdr>
    </w:div>
    <w:div w:id="647318559">
      <w:bodyDiv w:val="1"/>
      <w:marLeft w:val="0"/>
      <w:marRight w:val="0"/>
      <w:marTop w:val="0"/>
      <w:marBottom w:val="0"/>
      <w:divBdr>
        <w:top w:val="none" w:sz="0" w:space="0" w:color="auto"/>
        <w:left w:val="none" w:sz="0" w:space="0" w:color="auto"/>
        <w:bottom w:val="none" w:sz="0" w:space="0" w:color="auto"/>
        <w:right w:val="none" w:sz="0" w:space="0" w:color="auto"/>
      </w:divBdr>
    </w:div>
    <w:div w:id="647827015">
      <w:bodyDiv w:val="1"/>
      <w:marLeft w:val="0"/>
      <w:marRight w:val="0"/>
      <w:marTop w:val="0"/>
      <w:marBottom w:val="0"/>
      <w:divBdr>
        <w:top w:val="none" w:sz="0" w:space="0" w:color="auto"/>
        <w:left w:val="none" w:sz="0" w:space="0" w:color="auto"/>
        <w:bottom w:val="none" w:sz="0" w:space="0" w:color="auto"/>
        <w:right w:val="none" w:sz="0" w:space="0" w:color="auto"/>
      </w:divBdr>
    </w:div>
    <w:div w:id="649754333">
      <w:bodyDiv w:val="1"/>
      <w:marLeft w:val="0"/>
      <w:marRight w:val="0"/>
      <w:marTop w:val="0"/>
      <w:marBottom w:val="0"/>
      <w:divBdr>
        <w:top w:val="none" w:sz="0" w:space="0" w:color="auto"/>
        <w:left w:val="none" w:sz="0" w:space="0" w:color="auto"/>
        <w:bottom w:val="none" w:sz="0" w:space="0" w:color="auto"/>
        <w:right w:val="none" w:sz="0" w:space="0" w:color="auto"/>
      </w:divBdr>
    </w:div>
    <w:div w:id="656811208">
      <w:bodyDiv w:val="1"/>
      <w:marLeft w:val="0"/>
      <w:marRight w:val="0"/>
      <w:marTop w:val="0"/>
      <w:marBottom w:val="0"/>
      <w:divBdr>
        <w:top w:val="none" w:sz="0" w:space="0" w:color="auto"/>
        <w:left w:val="none" w:sz="0" w:space="0" w:color="auto"/>
        <w:bottom w:val="none" w:sz="0" w:space="0" w:color="auto"/>
        <w:right w:val="none" w:sz="0" w:space="0" w:color="auto"/>
      </w:divBdr>
    </w:div>
    <w:div w:id="679158985">
      <w:bodyDiv w:val="1"/>
      <w:marLeft w:val="0"/>
      <w:marRight w:val="0"/>
      <w:marTop w:val="0"/>
      <w:marBottom w:val="0"/>
      <w:divBdr>
        <w:top w:val="none" w:sz="0" w:space="0" w:color="auto"/>
        <w:left w:val="none" w:sz="0" w:space="0" w:color="auto"/>
        <w:bottom w:val="none" w:sz="0" w:space="0" w:color="auto"/>
        <w:right w:val="none" w:sz="0" w:space="0" w:color="auto"/>
      </w:divBdr>
      <w:divsChild>
        <w:div w:id="1742630636">
          <w:marLeft w:val="547"/>
          <w:marRight w:val="0"/>
          <w:marTop w:val="0"/>
          <w:marBottom w:val="0"/>
          <w:divBdr>
            <w:top w:val="none" w:sz="0" w:space="0" w:color="auto"/>
            <w:left w:val="none" w:sz="0" w:space="0" w:color="auto"/>
            <w:bottom w:val="none" w:sz="0" w:space="0" w:color="auto"/>
            <w:right w:val="none" w:sz="0" w:space="0" w:color="auto"/>
          </w:divBdr>
        </w:div>
        <w:div w:id="847210879">
          <w:marLeft w:val="547"/>
          <w:marRight w:val="0"/>
          <w:marTop w:val="0"/>
          <w:marBottom w:val="0"/>
          <w:divBdr>
            <w:top w:val="none" w:sz="0" w:space="0" w:color="auto"/>
            <w:left w:val="none" w:sz="0" w:space="0" w:color="auto"/>
            <w:bottom w:val="none" w:sz="0" w:space="0" w:color="auto"/>
            <w:right w:val="none" w:sz="0" w:space="0" w:color="auto"/>
          </w:divBdr>
        </w:div>
        <w:div w:id="696395818">
          <w:marLeft w:val="547"/>
          <w:marRight w:val="0"/>
          <w:marTop w:val="0"/>
          <w:marBottom w:val="0"/>
          <w:divBdr>
            <w:top w:val="none" w:sz="0" w:space="0" w:color="auto"/>
            <w:left w:val="none" w:sz="0" w:space="0" w:color="auto"/>
            <w:bottom w:val="none" w:sz="0" w:space="0" w:color="auto"/>
            <w:right w:val="none" w:sz="0" w:space="0" w:color="auto"/>
          </w:divBdr>
        </w:div>
        <w:div w:id="1364670708">
          <w:marLeft w:val="547"/>
          <w:marRight w:val="0"/>
          <w:marTop w:val="0"/>
          <w:marBottom w:val="0"/>
          <w:divBdr>
            <w:top w:val="none" w:sz="0" w:space="0" w:color="auto"/>
            <w:left w:val="none" w:sz="0" w:space="0" w:color="auto"/>
            <w:bottom w:val="none" w:sz="0" w:space="0" w:color="auto"/>
            <w:right w:val="none" w:sz="0" w:space="0" w:color="auto"/>
          </w:divBdr>
        </w:div>
        <w:div w:id="1791557843">
          <w:marLeft w:val="547"/>
          <w:marRight w:val="0"/>
          <w:marTop w:val="0"/>
          <w:marBottom w:val="0"/>
          <w:divBdr>
            <w:top w:val="none" w:sz="0" w:space="0" w:color="auto"/>
            <w:left w:val="none" w:sz="0" w:space="0" w:color="auto"/>
            <w:bottom w:val="none" w:sz="0" w:space="0" w:color="auto"/>
            <w:right w:val="none" w:sz="0" w:space="0" w:color="auto"/>
          </w:divBdr>
        </w:div>
        <w:div w:id="874007515">
          <w:marLeft w:val="547"/>
          <w:marRight w:val="0"/>
          <w:marTop w:val="0"/>
          <w:marBottom w:val="0"/>
          <w:divBdr>
            <w:top w:val="none" w:sz="0" w:space="0" w:color="auto"/>
            <w:left w:val="none" w:sz="0" w:space="0" w:color="auto"/>
            <w:bottom w:val="none" w:sz="0" w:space="0" w:color="auto"/>
            <w:right w:val="none" w:sz="0" w:space="0" w:color="auto"/>
          </w:divBdr>
        </w:div>
        <w:div w:id="1713529808">
          <w:marLeft w:val="547"/>
          <w:marRight w:val="0"/>
          <w:marTop w:val="0"/>
          <w:marBottom w:val="0"/>
          <w:divBdr>
            <w:top w:val="none" w:sz="0" w:space="0" w:color="auto"/>
            <w:left w:val="none" w:sz="0" w:space="0" w:color="auto"/>
            <w:bottom w:val="none" w:sz="0" w:space="0" w:color="auto"/>
            <w:right w:val="none" w:sz="0" w:space="0" w:color="auto"/>
          </w:divBdr>
        </w:div>
        <w:div w:id="1217661270">
          <w:marLeft w:val="547"/>
          <w:marRight w:val="0"/>
          <w:marTop w:val="0"/>
          <w:marBottom w:val="0"/>
          <w:divBdr>
            <w:top w:val="none" w:sz="0" w:space="0" w:color="auto"/>
            <w:left w:val="none" w:sz="0" w:space="0" w:color="auto"/>
            <w:bottom w:val="none" w:sz="0" w:space="0" w:color="auto"/>
            <w:right w:val="none" w:sz="0" w:space="0" w:color="auto"/>
          </w:divBdr>
        </w:div>
      </w:divsChild>
    </w:div>
    <w:div w:id="687676859">
      <w:bodyDiv w:val="1"/>
      <w:marLeft w:val="0"/>
      <w:marRight w:val="0"/>
      <w:marTop w:val="0"/>
      <w:marBottom w:val="0"/>
      <w:divBdr>
        <w:top w:val="none" w:sz="0" w:space="0" w:color="auto"/>
        <w:left w:val="none" w:sz="0" w:space="0" w:color="auto"/>
        <w:bottom w:val="none" w:sz="0" w:space="0" w:color="auto"/>
        <w:right w:val="none" w:sz="0" w:space="0" w:color="auto"/>
      </w:divBdr>
    </w:div>
    <w:div w:id="704216154">
      <w:bodyDiv w:val="1"/>
      <w:marLeft w:val="0"/>
      <w:marRight w:val="0"/>
      <w:marTop w:val="0"/>
      <w:marBottom w:val="0"/>
      <w:divBdr>
        <w:top w:val="none" w:sz="0" w:space="0" w:color="auto"/>
        <w:left w:val="none" w:sz="0" w:space="0" w:color="auto"/>
        <w:bottom w:val="none" w:sz="0" w:space="0" w:color="auto"/>
        <w:right w:val="none" w:sz="0" w:space="0" w:color="auto"/>
      </w:divBdr>
    </w:div>
    <w:div w:id="725839546">
      <w:bodyDiv w:val="1"/>
      <w:marLeft w:val="0"/>
      <w:marRight w:val="0"/>
      <w:marTop w:val="0"/>
      <w:marBottom w:val="0"/>
      <w:divBdr>
        <w:top w:val="none" w:sz="0" w:space="0" w:color="auto"/>
        <w:left w:val="none" w:sz="0" w:space="0" w:color="auto"/>
        <w:bottom w:val="none" w:sz="0" w:space="0" w:color="auto"/>
        <w:right w:val="none" w:sz="0" w:space="0" w:color="auto"/>
      </w:divBdr>
    </w:div>
    <w:div w:id="737752626">
      <w:bodyDiv w:val="1"/>
      <w:marLeft w:val="0"/>
      <w:marRight w:val="0"/>
      <w:marTop w:val="0"/>
      <w:marBottom w:val="0"/>
      <w:divBdr>
        <w:top w:val="none" w:sz="0" w:space="0" w:color="auto"/>
        <w:left w:val="none" w:sz="0" w:space="0" w:color="auto"/>
        <w:bottom w:val="none" w:sz="0" w:space="0" w:color="auto"/>
        <w:right w:val="none" w:sz="0" w:space="0" w:color="auto"/>
      </w:divBdr>
    </w:div>
    <w:div w:id="740642042">
      <w:bodyDiv w:val="1"/>
      <w:marLeft w:val="0"/>
      <w:marRight w:val="0"/>
      <w:marTop w:val="0"/>
      <w:marBottom w:val="0"/>
      <w:divBdr>
        <w:top w:val="none" w:sz="0" w:space="0" w:color="auto"/>
        <w:left w:val="none" w:sz="0" w:space="0" w:color="auto"/>
        <w:bottom w:val="none" w:sz="0" w:space="0" w:color="auto"/>
        <w:right w:val="none" w:sz="0" w:space="0" w:color="auto"/>
      </w:divBdr>
    </w:div>
    <w:div w:id="759449585">
      <w:bodyDiv w:val="1"/>
      <w:marLeft w:val="0"/>
      <w:marRight w:val="0"/>
      <w:marTop w:val="0"/>
      <w:marBottom w:val="0"/>
      <w:divBdr>
        <w:top w:val="none" w:sz="0" w:space="0" w:color="auto"/>
        <w:left w:val="none" w:sz="0" w:space="0" w:color="auto"/>
        <w:bottom w:val="none" w:sz="0" w:space="0" w:color="auto"/>
        <w:right w:val="none" w:sz="0" w:space="0" w:color="auto"/>
      </w:divBdr>
    </w:div>
    <w:div w:id="770592335">
      <w:bodyDiv w:val="1"/>
      <w:marLeft w:val="0"/>
      <w:marRight w:val="0"/>
      <w:marTop w:val="0"/>
      <w:marBottom w:val="0"/>
      <w:divBdr>
        <w:top w:val="none" w:sz="0" w:space="0" w:color="auto"/>
        <w:left w:val="none" w:sz="0" w:space="0" w:color="auto"/>
        <w:bottom w:val="none" w:sz="0" w:space="0" w:color="auto"/>
        <w:right w:val="none" w:sz="0" w:space="0" w:color="auto"/>
      </w:divBdr>
    </w:div>
    <w:div w:id="772168848">
      <w:bodyDiv w:val="1"/>
      <w:marLeft w:val="0"/>
      <w:marRight w:val="0"/>
      <w:marTop w:val="0"/>
      <w:marBottom w:val="0"/>
      <w:divBdr>
        <w:top w:val="none" w:sz="0" w:space="0" w:color="auto"/>
        <w:left w:val="none" w:sz="0" w:space="0" w:color="auto"/>
        <w:bottom w:val="none" w:sz="0" w:space="0" w:color="auto"/>
        <w:right w:val="none" w:sz="0" w:space="0" w:color="auto"/>
      </w:divBdr>
    </w:div>
    <w:div w:id="776363649">
      <w:bodyDiv w:val="1"/>
      <w:marLeft w:val="0"/>
      <w:marRight w:val="0"/>
      <w:marTop w:val="0"/>
      <w:marBottom w:val="0"/>
      <w:divBdr>
        <w:top w:val="none" w:sz="0" w:space="0" w:color="auto"/>
        <w:left w:val="none" w:sz="0" w:space="0" w:color="auto"/>
        <w:bottom w:val="none" w:sz="0" w:space="0" w:color="auto"/>
        <w:right w:val="none" w:sz="0" w:space="0" w:color="auto"/>
      </w:divBdr>
    </w:div>
    <w:div w:id="783309183">
      <w:bodyDiv w:val="1"/>
      <w:marLeft w:val="0"/>
      <w:marRight w:val="0"/>
      <w:marTop w:val="0"/>
      <w:marBottom w:val="0"/>
      <w:divBdr>
        <w:top w:val="none" w:sz="0" w:space="0" w:color="auto"/>
        <w:left w:val="none" w:sz="0" w:space="0" w:color="auto"/>
        <w:bottom w:val="none" w:sz="0" w:space="0" w:color="auto"/>
        <w:right w:val="none" w:sz="0" w:space="0" w:color="auto"/>
      </w:divBdr>
      <w:divsChild>
        <w:div w:id="1958028231">
          <w:marLeft w:val="547"/>
          <w:marRight w:val="0"/>
          <w:marTop w:val="0"/>
          <w:marBottom w:val="0"/>
          <w:divBdr>
            <w:top w:val="none" w:sz="0" w:space="0" w:color="auto"/>
            <w:left w:val="none" w:sz="0" w:space="0" w:color="auto"/>
            <w:bottom w:val="none" w:sz="0" w:space="0" w:color="auto"/>
            <w:right w:val="none" w:sz="0" w:space="0" w:color="auto"/>
          </w:divBdr>
        </w:div>
        <w:div w:id="1337809755">
          <w:marLeft w:val="547"/>
          <w:marRight w:val="0"/>
          <w:marTop w:val="0"/>
          <w:marBottom w:val="0"/>
          <w:divBdr>
            <w:top w:val="none" w:sz="0" w:space="0" w:color="auto"/>
            <w:left w:val="none" w:sz="0" w:space="0" w:color="auto"/>
            <w:bottom w:val="none" w:sz="0" w:space="0" w:color="auto"/>
            <w:right w:val="none" w:sz="0" w:space="0" w:color="auto"/>
          </w:divBdr>
        </w:div>
        <w:div w:id="1258951472">
          <w:marLeft w:val="547"/>
          <w:marRight w:val="0"/>
          <w:marTop w:val="0"/>
          <w:marBottom w:val="0"/>
          <w:divBdr>
            <w:top w:val="none" w:sz="0" w:space="0" w:color="auto"/>
            <w:left w:val="none" w:sz="0" w:space="0" w:color="auto"/>
            <w:bottom w:val="none" w:sz="0" w:space="0" w:color="auto"/>
            <w:right w:val="none" w:sz="0" w:space="0" w:color="auto"/>
          </w:divBdr>
        </w:div>
        <w:div w:id="1376736808">
          <w:marLeft w:val="547"/>
          <w:marRight w:val="0"/>
          <w:marTop w:val="0"/>
          <w:marBottom w:val="0"/>
          <w:divBdr>
            <w:top w:val="none" w:sz="0" w:space="0" w:color="auto"/>
            <w:left w:val="none" w:sz="0" w:space="0" w:color="auto"/>
            <w:bottom w:val="none" w:sz="0" w:space="0" w:color="auto"/>
            <w:right w:val="none" w:sz="0" w:space="0" w:color="auto"/>
          </w:divBdr>
        </w:div>
        <w:div w:id="181600447">
          <w:marLeft w:val="547"/>
          <w:marRight w:val="0"/>
          <w:marTop w:val="0"/>
          <w:marBottom w:val="0"/>
          <w:divBdr>
            <w:top w:val="none" w:sz="0" w:space="0" w:color="auto"/>
            <w:left w:val="none" w:sz="0" w:space="0" w:color="auto"/>
            <w:bottom w:val="none" w:sz="0" w:space="0" w:color="auto"/>
            <w:right w:val="none" w:sz="0" w:space="0" w:color="auto"/>
          </w:divBdr>
        </w:div>
        <w:div w:id="1447387083">
          <w:marLeft w:val="547"/>
          <w:marRight w:val="0"/>
          <w:marTop w:val="0"/>
          <w:marBottom w:val="0"/>
          <w:divBdr>
            <w:top w:val="none" w:sz="0" w:space="0" w:color="auto"/>
            <w:left w:val="none" w:sz="0" w:space="0" w:color="auto"/>
            <w:bottom w:val="none" w:sz="0" w:space="0" w:color="auto"/>
            <w:right w:val="none" w:sz="0" w:space="0" w:color="auto"/>
          </w:divBdr>
        </w:div>
        <w:div w:id="2003117571">
          <w:marLeft w:val="547"/>
          <w:marRight w:val="0"/>
          <w:marTop w:val="0"/>
          <w:marBottom w:val="0"/>
          <w:divBdr>
            <w:top w:val="none" w:sz="0" w:space="0" w:color="auto"/>
            <w:left w:val="none" w:sz="0" w:space="0" w:color="auto"/>
            <w:bottom w:val="none" w:sz="0" w:space="0" w:color="auto"/>
            <w:right w:val="none" w:sz="0" w:space="0" w:color="auto"/>
          </w:divBdr>
        </w:div>
        <w:div w:id="1816869504">
          <w:marLeft w:val="547"/>
          <w:marRight w:val="0"/>
          <w:marTop w:val="0"/>
          <w:marBottom w:val="0"/>
          <w:divBdr>
            <w:top w:val="none" w:sz="0" w:space="0" w:color="auto"/>
            <w:left w:val="none" w:sz="0" w:space="0" w:color="auto"/>
            <w:bottom w:val="none" w:sz="0" w:space="0" w:color="auto"/>
            <w:right w:val="none" w:sz="0" w:space="0" w:color="auto"/>
          </w:divBdr>
        </w:div>
        <w:div w:id="854731703">
          <w:marLeft w:val="547"/>
          <w:marRight w:val="0"/>
          <w:marTop w:val="0"/>
          <w:marBottom w:val="0"/>
          <w:divBdr>
            <w:top w:val="none" w:sz="0" w:space="0" w:color="auto"/>
            <w:left w:val="none" w:sz="0" w:space="0" w:color="auto"/>
            <w:bottom w:val="none" w:sz="0" w:space="0" w:color="auto"/>
            <w:right w:val="none" w:sz="0" w:space="0" w:color="auto"/>
          </w:divBdr>
        </w:div>
        <w:div w:id="1924071819">
          <w:marLeft w:val="547"/>
          <w:marRight w:val="0"/>
          <w:marTop w:val="0"/>
          <w:marBottom w:val="0"/>
          <w:divBdr>
            <w:top w:val="none" w:sz="0" w:space="0" w:color="auto"/>
            <w:left w:val="none" w:sz="0" w:space="0" w:color="auto"/>
            <w:bottom w:val="none" w:sz="0" w:space="0" w:color="auto"/>
            <w:right w:val="none" w:sz="0" w:space="0" w:color="auto"/>
          </w:divBdr>
        </w:div>
      </w:divsChild>
    </w:div>
    <w:div w:id="809325485">
      <w:bodyDiv w:val="1"/>
      <w:marLeft w:val="0"/>
      <w:marRight w:val="0"/>
      <w:marTop w:val="0"/>
      <w:marBottom w:val="0"/>
      <w:divBdr>
        <w:top w:val="none" w:sz="0" w:space="0" w:color="auto"/>
        <w:left w:val="none" w:sz="0" w:space="0" w:color="auto"/>
        <w:bottom w:val="none" w:sz="0" w:space="0" w:color="auto"/>
        <w:right w:val="none" w:sz="0" w:space="0" w:color="auto"/>
      </w:divBdr>
    </w:div>
    <w:div w:id="810630790">
      <w:bodyDiv w:val="1"/>
      <w:marLeft w:val="0"/>
      <w:marRight w:val="0"/>
      <w:marTop w:val="0"/>
      <w:marBottom w:val="0"/>
      <w:divBdr>
        <w:top w:val="none" w:sz="0" w:space="0" w:color="auto"/>
        <w:left w:val="none" w:sz="0" w:space="0" w:color="auto"/>
        <w:bottom w:val="none" w:sz="0" w:space="0" w:color="auto"/>
        <w:right w:val="none" w:sz="0" w:space="0" w:color="auto"/>
      </w:divBdr>
    </w:div>
    <w:div w:id="816452759">
      <w:bodyDiv w:val="1"/>
      <w:marLeft w:val="0"/>
      <w:marRight w:val="0"/>
      <w:marTop w:val="0"/>
      <w:marBottom w:val="0"/>
      <w:divBdr>
        <w:top w:val="none" w:sz="0" w:space="0" w:color="auto"/>
        <w:left w:val="none" w:sz="0" w:space="0" w:color="auto"/>
        <w:bottom w:val="none" w:sz="0" w:space="0" w:color="auto"/>
        <w:right w:val="none" w:sz="0" w:space="0" w:color="auto"/>
      </w:divBdr>
      <w:divsChild>
        <w:div w:id="1375084830">
          <w:marLeft w:val="547"/>
          <w:marRight w:val="0"/>
          <w:marTop w:val="0"/>
          <w:marBottom w:val="0"/>
          <w:divBdr>
            <w:top w:val="none" w:sz="0" w:space="0" w:color="auto"/>
            <w:left w:val="none" w:sz="0" w:space="0" w:color="auto"/>
            <w:bottom w:val="none" w:sz="0" w:space="0" w:color="auto"/>
            <w:right w:val="none" w:sz="0" w:space="0" w:color="auto"/>
          </w:divBdr>
        </w:div>
        <w:div w:id="1331831680">
          <w:marLeft w:val="547"/>
          <w:marRight w:val="0"/>
          <w:marTop w:val="0"/>
          <w:marBottom w:val="0"/>
          <w:divBdr>
            <w:top w:val="none" w:sz="0" w:space="0" w:color="auto"/>
            <w:left w:val="none" w:sz="0" w:space="0" w:color="auto"/>
            <w:bottom w:val="none" w:sz="0" w:space="0" w:color="auto"/>
            <w:right w:val="none" w:sz="0" w:space="0" w:color="auto"/>
          </w:divBdr>
        </w:div>
        <w:div w:id="774055820">
          <w:marLeft w:val="547"/>
          <w:marRight w:val="0"/>
          <w:marTop w:val="0"/>
          <w:marBottom w:val="0"/>
          <w:divBdr>
            <w:top w:val="none" w:sz="0" w:space="0" w:color="auto"/>
            <w:left w:val="none" w:sz="0" w:space="0" w:color="auto"/>
            <w:bottom w:val="none" w:sz="0" w:space="0" w:color="auto"/>
            <w:right w:val="none" w:sz="0" w:space="0" w:color="auto"/>
          </w:divBdr>
        </w:div>
        <w:div w:id="181238163">
          <w:marLeft w:val="547"/>
          <w:marRight w:val="0"/>
          <w:marTop w:val="0"/>
          <w:marBottom w:val="0"/>
          <w:divBdr>
            <w:top w:val="none" w:sz="0" w:space="0" w:color="auto"/>
            <w:left w:val="none" w:sz="0" w:space="0" w:color="auto"/>
            <w:bottom w:val="none" w:sz="0" w:space="0" w:color="auto"/>
            <w:right w:val="none" w:sz="0" w:space="0" w:color="auto"/>
          </w:divBdr>
        </w:div>
        <w:div w:id="731392411">
          <w:marLeft w:val="547"/>
          <w:marRight w:val="0"/>
          <w:marTop w:val="0"/>
          <w:marBottom w:val="0"/>
          <w:divBdr>
            <w:top w:val="none" w:sz="0" w:space="0" w:color="auto"/>
            <w:left w:val="none" w:sz="0" w:space="0" w:color="auto"/>
            <w:bottom w:val="none" w:sz="0" w:space="0" w:color="auto"/>
            <w:right w:val="none" w:sz="0" w:space="0" w:color="auto"/>
          </w:divBdr>
        </w:div>
        <w:div w:id="1542204282">
          <w:marLeft w:val="547"/>
          <w:marRight w:val="0"/>
          <w:marTop w:val="0"/>
          <w:marBottom w:val="0"/>
          <w:divBdr>
            <w:top w:val="none" w:sz="0" w:space="0" w:color="auto"/>
            <w:left w:val="none" w:sz="0" w:space="0" w:color="auto"/>
            <w:bottom w:val="none" w:sz="0" w:space="0" w:color="auto"/>
            <w:right w:val="none" w:sz="0" w:space="0" w:color="auto"/>
          </w:divBdr>
        </w:div>
        <w:div w:id="1702248008">
          <w:marLeft w:val="547"/>
          <w:marRight w:val="0"/>
          <w:marTop w:val="0"/>
          <w:marBottom w:val="0"/>
          <w:divBdr>
            <w:top w:val="none" w:sz="0" w:space="0" w:color="auto"/>
            <w:left w:val="none" w:sz="0" w:space="0" w:color="auto"/>
            <w:bottom w:val="none" w:sz="0" w:space="0" w:color="auto"/>
            <w:right w:val="none" w:sz="0" w:space="0" w:color="auto"/>
          </w:divBdr>
        </w:div>
        <w:div w:id="1338189504">
          <w:marLeft w:val="547"/>
          <w:marRight w:val="0"/>
          <w:marTop w:val="0"/>
          <w:marBottom w:val="0"/>
          <w:divBdr>
            <w:top w:val="none" w:sz="0" w:space="0" w:color="auto"/>
            <w:left w:val="none" w:sz="0" w:space="0" w:color="auto"/>
            <w:bottom w:val="none" w:sz="0" w:space="0" w:color="auto"/>
            <w:right w:val="none" w:sz="0" w:space="0" w:color="auto"/>
          </w:divBdr>
        </w:div>
        <w:div w:id="2135562196">
          <w:marLeft w:val="547"/>
          <w:marRight w:val="0"/>
          <w:marTop w:val="0"/>
          <w:marBottom w:val="0"/>
          <w:divBdr>
            <w:top w:val="none" w:sz="0" w:space="0" w:color="auto"/>
            <w:left w:val="none" w:sz="0" w:space="0" w:color="auto"/>
            <w:bottom w:val="none" w:sz="0" w:space="0" w:color="auto"/>
            <w:right w:val="none" w:sz="0" w:space="0" w:color="auto"/>
          </w:divBdr>
        </w:div>
      </w:divsChild>
    </w:div>
    <w:div w:id="834612897">
      <w:bodyDiv w:val="1"/>
      <w:marLeft w:val="0"/>
      <w:marRight w:val="0"/>
      <w:marTop w:val="0"/>
      <w:marBottom w:val="0"/>
      <w:divBdr>
        <w:top w:val="none" w:sz="0" w:space="0" w:color="auto"/>
        <w:left w:val="none" w:sz="0" w:space="0" w:color="auto"/>
        <w:bottom w:val="none" w:sz="0" w:space="0" w:color="auto"/>
        <w:right w:val="none" w:sz="0" w:space="0" w:color="auto"/>
      </w:divBdr>
      <w:divsChild>
        <w:div w:id="1910310193">
          <w:marLeft w:val="547"/>
          <w:marRight w:val="0"/>
          <w:marTop w:val="0"/>
          <w:marBottom w:val="0"/>
          <w:divBdr>
            <w:top w:val="none" w:sz="0" w:space="0" w:color="auto"/>
            <w:left w:val="none" w:sz="0" w:space="0" w:color="auto"/>
            <w:bottom w:val="none" w:sz="0" w:space="0" w:color="auto"/>
            <w:right w:val="none" w:sz="0" w:space="0" w:color="auto"/>
          </w:divBdr>
        </w:div>
        <w:div w:id="698047467">
          <w:marLeft w:val="547"/>
          <w:marRight w:val="0"/>
          <w:marTop w:val="0"/>
          <w:marBottom w:val="0"/>
          <w:divBdr>
            <w:top w:val="none" w:sz="0" w:space="0" w:color="auto"/>
            <w:left w:val="none" w:sz="0" w:space="0" w:color="auto"/>
            <w:bottom w:val="none" w:sz="0" w:space="0" w:color="auto"/>
            <w:right w:val="none" w:sz="0" w:space="0" w:color="auto"/>
          </w:divBdr>
        </w:div>
        <w:div w:id="1735931876">
          <w:marLeft w:val="547"/>
          <w:marRight w:val="0"/>
          <w:marTop w:val="0"/>
          <w:marBottom w:val="0"/>
          <w:divBdr>
            <w:top w:val="none" w:sz="0" w:space="0" w:color="auto"/>
            <w:left w:val="none" w:sz="0" w:space="0" w:color="auto"/>
            <w:bottom w:val="none" w:sz="0" w:space="0" w:color="auto"/>
            <w:right w:val="none" w:sz="0" w:space="0" w:color="auto"/>
          </w:divBdr>
        </w:div>
      </w:divsChild>
    </w:div>
    <w:div w:id="840582971">
      <w:bodyDiv w:val="1"/>
      <w:marLeft w:val="0"/>
      <w:marRight w:val="0"/>
      <w:marTop w:val="0"/>
      <w:marBottom w:val="0"/>
      <w:divBdr>
        <w:top w:val="none" w:sz="0" w:space="0" w:color="auto"/>
        <w:left w:val="none" w:sz="0" w:space="0" w:color="auto"/>
        <w:bottom w:val="none" w:sz="0" w:space="0" w:color="auto"/>
        <w:right w:val="none" w:sz="0" w:space="0" w:color="auto"/>
      </w:divBdr>
    </w:div>
    <w:div w:id="872769471">
      <w:bodyDiv w:val="1"/>
      <w:marLeft w:val="0"/>
      <w:marRight w:val="0"/>
      <w:marTop w:val="0"/>
      <w:marBottom w:val="0"/>
      <w:divBdr>
        <w:top w:val="none" w:sz="0" w:space="0" w:color="auto"/>
        <w:left w:val="none" w:sz="0" w:space="0" w:color="auto"/>
        <w:bottom w:val="none" w:sz="0" w:space="0" w:color="auto"/>
        <w:right w:val="none" w:sz="0" w:space="0" w:color="auto"/>
      </w:divBdr>
      <w:divsChild>
        <w:div w:id="1467577081">
          <w:marLeft w:val="547"/>
          <w:marRight w:val="0"/>
          <w:marTop w:val="0"/>
          <w:marBottom w:val="0"/>
          <w:divBdr>
            <w:top w:val="none" w:sz="0" w:space="0" w:color="auto"/>
            <w:left w:val="none" w:sz="0" w:space="0" w:color="auto"/>
            <w:bottom w:val="none" w:sz="0" w:space="0" w:color="auto"/>
            <w:right w:val="none" w:sz="0" w:space="0" w:color="auto"/>
          </w:divBdr>
        </w:div>
        <w:div w:id="1990286798">
          <w:marLeft w:val="547"/>
          <w:marRight w:val="0"/>
          <w:marTop w:val="0"/>
          <w:marBottom w:val="0"/>
          <w:divBdr>
            <w:top w:val="none" w:sz="0" w:space="0" w:color="auto"/>
            <w:left w:val="none" w:sz="0" w:space="0" w:color="auto"/>
            <w:bottom w:val="none" w:sz="0" w:space="0" w:color="auto"/>
            <w:right w:val="none" w:sz="0" w:space="0" w:color="auto"/>
          </w:divBdr>
        </w:div>
        <w:div w:id="212011364">
          <w:marLeft w:val="547"/>
          <w:marRight w:val="0"/>
          <w:marTop w:val="0"/>
          <w:marBottom w:val="0"/>
          <w:divBdr>
            <w:top w:val="none" w:sz="0" w:space="0" w:color="auto"/>
            <w:left w:val="none" w:sz="0" w:space="0" w:color="auto"/>
            <w:bottom w:val="none" w:sz="0" w:space="0" w:color="auto"/>
            <w:right w:val="none" w:sz="0" w:space="0" w:color="auto"/>
          </w:divBdr>
        </w:div>
        <w:div w:id="59404423">
          <w:marLeft w:val="547"/>
          <w:marRight w:val="0"/>
          <w:marTop w:val="0"/>
          <w:marBottom w:val="0"/>
          <w:divBdr>
            <w:top w:val="none" w:sz="0" w:space="0" w:color="auto"/>
            <w:left w:val="none" w:sz="0" w:space="0" w:color="auto"/>
            <w:bottom w:val="none" w:sz="0" w:space="0" w:color="auto"/>
            <w:right w:val="none" w:sz="0" w:space="0" w:color="auto"/>
          </w:divBdr>
        </w:div>
        <w:div w:id="991300140">
          <w:marLeft w:val="547"/>
          <w:marRight w:val="0"/>
          <w:marTop w:val="0"/>
          <w:marBottom w:val="0"/>
          <w:divBdr>
            <w:top w:val="none" w:sz="0" w:space="0" w:color="auto"/>
            <w:left w:val="none" w:sz="0" w:space="0" w:color="auto"/>
            <w:bottom w:val="none" w:sz="0" w:space="0" w:color="auto"/>
            <w:right w:val="none" w:sz="0" w:space="0" w:color="auto"/>
          </w:divBdr>
        </w:div>
      </w:divsChild>
    </w:div>
    <w:div w:id="890652280">
      <w:bodyDiv w:val="1"/>
      <w:marLeft w:val="0"/>
      <w:marRight w:val="0"/>
      <w:marTop w:val="0"/>
      <w:marBottom w:val="0"/>
      <w:divBdr>
        <w:top w:val="none" w:sz="0" w:space="0" w:color="auto"/>
        <w:left w:val="none" w:sz="0" w:space="0" w:color="auto"/>
        <w:bottom w:val="none" w:sz="0" w:space="0" w:color="auto"/>
        <w:right w:val="none" w:sz="0" w:space="0" w:color="auto"/>
      </w:divBdr>
    </w:div>
    <w:div w:id="894506757">
      <w:bodyDiv w:val="1"/>
      <w:marLeft w:val="0"/>
      <w:marRight w:val="0"/>
      <w:marTop w:val="0"/>
      <w:marBottom w:val="0"/>
      <w:divBdr>
        <w:top w:val="none" w:sz="0" w:space="0" w:color="auto"/>
        <w:left w:val="none" w:sz="0" w:space="0" w:color="auto"/>
        <w:bottom w:val="none" w:sz="0" w:space="0" w:color="auto"/>
        <w:right w:val="none" w:sz="0" w:space="0" w:color="auto"/>
      </w:divBdr>
    </w:div>
    <w:div w:id="902178171">
      <w:bodyDiv w:val="1"/>
      <w:marLeft w:val="0"/>
      <w:marRight w:val="0"/>
      <w:marTop w:val="0"/>
      <w:marBottom w:val="0"/>
      <w:divBdr>
        <w:top w:val="none" w:sz="0" w:space="0" w:color="auto"/>
        <w:left w:val="none" w:sz="0" w:space="0" w:color="auto"/>
        <w:bottom w:val="none" w:sz="0" w:space="0" w:color="auto"/>
        <w:right w:val="none" w:sz="0" w:space="0" w:color="auto"/>
      </w:divBdr>
    </w:div>
    <w:div w:id="907300248">
      <w:bodyDiv w:val="1"/>
      <w:marLeft w:val="0"/>
      <w:marRight w:val="0"/>
      <w:marTop w:val="0"/>
      <w:marBottom w:val="0"/>
      <w:divBdr>
        <w:top w:val="none" w:sz="0" w:space="0" w:color="auto"/>
        <w:left w:val="none" w:sz="0" w:space="0" w:color="auto"/>
        <w:bottom w:val="none" w:sz="0" w:space="0" w:color="auto"/>
        <w:right w:val="none" w:sz="0" w:space="0" w:color="auto"/>
      </w:divBdr>
    </w:div>
    <w:div w:id="912544711">
      <w:bodyDiv w:val="1"/>
      <w:marLeft w:val="0"/>
      <w:marRight w:val="0"/>
      <w:marTop w:val="0"/>
      <w:marBottom w:val="0"/>
      <w:divBdr>
        <w:top w:val="none" w:sz="0" w:space="0" w:color="auto"/>
        <w:left w:val="none" w:sz="0" w:space="0" w:color="auto"/>
        <w:bottom w:val="none" w:sz="0" w:space="0" w:color="auto"/>
        <w:right w:val="none" w:sz="0" w:space="0" w:color="auto"/>
      </w:divBdr>
    </w:div>
    <w:div w:id="924605870">
      <w:bodyDiv w:val="1"/>
      <w:marLeft w:val="0"/>
      <w:marRight w:val="0"/>
      <w:marTop w:val="0"/>
      <w:marBottom w:val="0"/>
      <w:divBdr>
        <w:top w:val="none" w:sz="0" w:space="0" w:color="auto"/>
        <w:left w:val="none" w:sz="0" w:space="0" w:color="auto"/>
        <w:bottom w:val="none" w:sz="0" w:space="0" w:color="auto"/>
        <w:right w:val="none" w:sz="0" w:space="0" w:color="auto"/>
      </w:divBdr>
    </w:div>
    <w:div w:id="928538097">
      <w:bodyDiv w:val="1"/>
      <w:marLeft w:val="0"/>
      <w:marRight w:val="0"/>
      <w:marTop w:val="0"/>
      <w:marBottom w:val="0"/>
      <w:divBdr>
        <w:top w:val="none" w:sz="0" w:space="0" w:color="auto"/>
        <w:left w:val="none" w:sz="0" w:space="0" w:color="auto"/>
        <w:bottom w:val="none" w:sz="0" w:space="0" w:color="auto"/>
        <w:right w:val="none" w:sz="0" w:space="0" w:color="auto"/>
      </w:divBdr>
    </w:div>
    <w:div w:id="931356842">
      <w:bodyDiv w:val="1"/>
      <w:marLeft w:val="0"/>
      <w:marRight w:val="0"/>
      <w:marTop w:val="0"/>
      <w:marBottom w:val="0"/>
      <w:divBdr>
        <w:top w:val="none" w:sz="0" w:space="0" w:color="auto"/>
        <w:left w:val="none" w:sz="0" w:space="0" w:color="auto"/>
        <w:bottom w:val="none" w:sz="0" w:space="0" w:color="auto"/>
        <w:right w:val="none" w:sz="0" w:space="0" w:color="auto"/>
      </w:divBdr>
      <w:divsChild>
        <w:div w:id="1156654068">
          <w:marLeft w:val="547"/>
          <w:marRight w:val="0"/>
          <w:marTop w:val="0"/>
          <w:marBottom w:val="0"/>
          <w:divBdr>
            <w:top w:val="none" w:sz="0" w:space="0" w:color="auto"/>
            <w:left w:val="none" w:sz="0" w:space="0" w:color="auto"/>
            <w:bottom w:val="none" w:sz="0" w:space="0" w:color="auto"/>
            <w:right w:val="none" w:sz="0" w:space="0" w:color="auto"/>
          </w:divBdr>
        </w:div>
        <w:div w:id="383332811">
          <w:marLeft w:val="547"/>
          <w:marRight w:val="0"/>
          <w:marTop w:val="0"/>
          <w:marBottom w:val="0"/>
          <w:divBdr>
            <w:top w:val="none" w:sz="0" w:space="0" w:color="auto"/>
            <w:left w:val="none" w:sz="0" w:space="0" w:color="auto"/>
            <w:bottom w:val="none" w:sz="0" w:space="0" w:color="auto"/>
            <w:right w:val="none" w:sz="0" w:space="0" w:color="auto"/>
          </w:divBdr>
        </w:div>
        <w:div w:id="570430685">
          <w:marLeft w:val="547"/>
          <w:marRight w:val="0"/>
          <w:marTop w:val="0"/>
          <w:marBottom w:val="0"/>
          <w:divBdr>
            <w:top w:val="none" w:sz="0" w:space="0" w:color="auto"/>
            <w:left w:val="none" w:sz="0" w:space="0" w:color="auto"/>
            <w:bottom w:val="none" w:sz="0" w:space="0" w:color="auto"/>
            <w:right w:val="none" w:sz="0" w:space="0" w:color="auto"/>
          </w:divBdr>
        </w:div>
        <w:div w:id="345180349">
          <w:marLeft w:val="547"/>
          <w:marRight w:val="0"/>
          <w:marTop w:val="0"/>
          <w:marBottom w:val="0"/>
          <w:divBdr>
            <w:top w:val="none" w:sz="0" w:space="0" w:color="auto"/>
            <w:left w:val="none" w:sz="0" w:space="0" w:color="auto"/>
            <w:bottom w:val="none" w:sz="0" w:space="0" w:color="auto"/>
            <w:right w:val="none" w:sz="0" w:space="0" w:color="auto"/>
          </w:divBdr>
        </w:div>
        <w:div w:id="287321195">
          <w:marLeft w:val="547"/>
          <w:marRight w:val="0"/>
          <w:marTop w:val="0"/>
          <w:marBottom w:val="0"/>
          <w:divBdr>
            <w:top w:val="none" w:sz="0" w:space="0" w:color="auto"/>
            <w:left w:val="none" w:sz="0" w:space="0" w:color="auto"/>
            <w:bottom w:val="none" w:sz="0" w:space="0" w:color="auto"/>
            <w:right w:val="none" w:sz="0" w:space="0" w:color="auto"/>
          </w:divBdr>
        </w:div>
        <w:div w:id="1802962375">
          <w:marLeft w:val="547"/>
          <w:marRight w:val="0"/>
          <w:marTop w:val="0"/>
          <w:marBottom w:val="0"/>
          <w:divBdr>
            <w:top w:val="none" w:sz="0" w:space="0" w:color="auto"/>
            <w:left w:val="none" w:sz="0" w:space="0" w:color="auto"/>
            <w:bottom w:val="none" w:sz="0" w:space="0" w:color="auto"/>
            <w:right w:val="none" w:sz="0" w:space="0" w:color="auto"/>
          </w:divBdr>
        </w:div>
        <w:div w:id="547649321">
          <w:marLeft w:val="547"/>
          <w:marRight w:val="0"/>
          <w:marTop w:val="0"/>
          <w:marBottom w:val="0"/>
          <w:divBdr>
            <w:top w:val="none" w:sz="0" w:space="0" w:color="auto"/>
            <w:left w:val="none" w:sz="0" w:space="0" w:color="auto"/>
            <w:bottom w:val="none" w:sz="0" w:space="0" w:color="auto"/>
            <w:right w:val="none" w:sz="0" w:space="0" w:color="auto"/>
          </w:divBdr>
        </w:div>
        <w:div w:id="587614754">
          <w:marLeft w:val="547"/>
          <w:marRight w:val="0"/>
          <w:marTop w:val="0"/>
          <w:marBottom w:val="0"/>
          <w:divBdr>
            <w:top w:val="none" w:sz="0" w:space="0" w:color="auto"/>
            <w:left w:val="none" w:sz="0" w:space="0" w:color="auto"/>
            <w:bottom w:val="none" w:sz="0" w:space="0" w:color="auto"/>
            <w:right w:val="none" w:sz="0" w:space="0" w:color="auto"/>
          </w:divBdr>
        </w:div>
        <w:div w:id="1010522247">
          <w:marLeft w:val="547"/>
          <w:marRight w:val="0"/>
          <w:marTop w:val="0"/>
          <w:marBottom w:val="0"/>
          <w:divBdr>
            <w:top w:val="none" w:sz="0" w:space="0" w:color="auto"/>
            <w:left w:val="none" w:sz="0" w:space="0" w:color="auto"/>
            <w:bottom w:val="none" w:sz="0" w:space="0" w:color="auto"/>
            <w:right w:val="none" w:sz="0" w:space="0" w:color="auto"/>
          </w:divBdr>
        </w:div>
        <w:div w:id="721833486">
          <w:marLeft w:val="547"/>
          <w:marRight w:val="0"/>
          <w:marTop w:val="0"/>
          <w:marBottom w:val="0"/>
          <w:divBdr>
            <w:top w:val="none" w:sz="0" w:space="0" w:color="auto"/>
            <w:left w:val="none" w:sz="0" w:space="0" w:color="auto"/>
            <w:bottom w:val="none" w:sz="0" w:space="0" w:color="auto"/>
            <w:right w:val="none" w:sz="0" w:space="0" w:color="auto"/>
          </w:divBdr>
        </w:div>
        <w:div w:id="1803839363">
          <w:marLeft w:val="547"/>
          <w:marRight w:val="0"/>
          <w:marTop w:val="0"/>
          <w:marBottom w:val="0"/>
          <w:divBdr>
            <w:top w:val="none" w:sz="0" w:space="0" w:color="auto"/>
            <w:left w:val="none" w:sz="0" w:space="0" w:color="auto"/>
            <w:bottom w:val="none" w:sz="0" w:space="0" w:color="auto"/>
            <w:right w:val="none" w:sz="0" w:space="0" w:color="auto"/>
          </w:divBdr>
        </w:div>
        <w:div w:id="2066946369">
          <w:marLeft w:val="547"/>
          <w:marRight w:val="0"/>
          <w:marTop w:val="0"/>
          <w:marBottom w:val="0"/>
          <w:divBdr>
            <w:top w:val="none" w:sz="0" w:space="0" w:color="auto"/>
            <w:left w:val="none" w:sz="0" w:space="0" w:color="auto"/>
            <w:bottom w:val="none" w:sz="0" w:space="0" w:color="auto"/>
            <w:right w:val="none" w:sz="0" w:space="0" w:color="auto"/>
          </w:divBdr>
        </w:div>
        <w:div w:id="143818195">
          <w:marLeft w:val="547"/>
          <w:marRight w:val="0"/>
          <w:marTop w:val="0"/>
          <w:marBottom w:val="0"/>
          <w:divBdr>
            <w:top w:val="none" w:sz="0" w:space="0" w:color="auto"/>
            <w:left w:val="none" w:sz="0" w:space="0" w:color="auto"/>
            <w:bottom w:val="none" w:sz="0" w:space="0" w:color="auto"/>
            <w:right w:val="none" w:sz="0" w:space="0" w:color="auto"/>
          </w:divBdr>
        </w:div>
      </w:divsChild>
    </w:div>
    <w:div w:id="938635284">
      <w:bodyDiv w:val="1"/>
      <w:marLeft w:val="0"/>
      <w:marRight w:val="0"/>
      <w:marTop w:val="0"/>
      <w:marBottom w:val="0"/>
      <w:divBdr>
        <w:top w:val="none" w:sz="0" w:space="0" w:color="auto"/>
        <w:left w:val="none" w:sz="0" w:space="0" w:color="auto"/>
        <w:bottom w:val="none" w:sz="0" w:space="0" w:color="auto"/>
        <w:right w:val="none" w:sz="0" w:space="0" w:color="auto"/>
      </w:divBdr>
    </w:div>
    <w:div w:id="985664347">
      <w:bodyDiv w:val="1"/>
      <w:marLeft w:val="0"/>
      <w:marRight w:val="0"/>
      <w:marTop w:val="0"/>
      <w:marBottom w:val="0"/>
      <w:divBdr>
        <w:top w:val="none" w:sz="0" w:space="0" w:color="auto"/>
        <w:left w:val="none" w:sz="0" w:space="0" w:color="auto"/>
        <w:bottom w:val="none" w:sz="0" w:space="0" w:color="auto"/>
        <w:right w:val="none" w:sz="0" w:space="0" w:color="auto"/>
      </w:divBdr>
    </w:div>
    <w:div w:id="992294932">
      <w:bodyDiv w:val="1"/>
      <w:marLeft w:val="0"/>
      <w:marRight w:val="0"/>
      <w:marTop w:val="0"/>
      <w:marBottom w:val="0"/>
      <w:divBdr>
        <w:top w:val="none" w:sz="0" w:space="0" w:color="auto"/>
        <w:left w:val="none" w:sz="0" w:space="0" w:color="auto"/>
        <w:bottom w:val="none" w:sz="0" w:space="0" w:color="auto"/>
        <w:right w:val="none" w:sz="0" w:space="0" w:color="auto"/>
      </w:divBdr>
    </w:div>
    <w:div w:id="997880348">
      <w:bodyDiv w:val="1"/>
      <w:marLeft w:val="0"/>
      <w:marRight w:val="0"/>
      <w:marTop w:val="0"/>
      <w:marBottom w:val="0"/>
      <w:divBdr>
        <w:top w:val="none" w:sz="0" w:space="0" w:color="auto"/>
        <w:left w:val="none" w:sz="0" w:space="0" w:color="auto"/>
        <w:bottom w:val="none" w:sz="0" w:space="0" w:color="auto"/>
        <w:right w:val="none" w:sz="0" w:space="0" w:color="auto"/>
      </w:divBdr>
    </w:div>
    <w:div w:id="1000931562">
      <w:bodyDiv w:val="1"/>
      <w:marLeft w:val="0"/>
      <w:marRight w:val="0"/>
      <w:marTop w:val="0"/>
      <w:marBottom w:val="0"/>
      <w:divBdr>
        <w:top w:val="none" w:sz="0" w:space="0" w:color="auto"/>
        <w:left w:val="none" w:sz="0" w:space="0" w:color="auto"/>
        <w:bottom w:val="none" w:sz="0" w:space="0" w:color="auto"/>
        <w:right w:val="none" w:sz="0" w:space="0" w:color="auto"/>
      </w:divBdr>
    </w:div>
    <w:div w:id="1007562196">
      <w:bodyDiv w:val="1"/>
      <w:marLeft w:val="0"/>
      <w:marRight w:val="0"/>
      <w:marTop w:val="0"/>
      <w:marBottom w:val="0"/>
      <w:divBdr>
        <w:top w:val="none" w:sz="0" w:space="0" w:color="auto"/>
        <w:left w:val="none" w:sz="0" w:space="0" w:color="auto"/>
        <w:bottom w:val="none" w:sz="0" w:space="0" w:color="auto"/>
        <w:right w:val="none" w:sz="0" w:space="0" w:color="auto"/>
      </w:divBdr>
    </w:div>
    <w:div w:id="1008293782">
      <w:bodyDiv w:val="1"/>
      <w:marLeft w:val="0"/>
      <w:marRight w:val="0"/>
      <w:marTop w:val="0"/>
      <w:marBottom w:val="0"/>
      <w:divBdr>
        <w:top w:val="none" w:sz="0" w:space="0" w:color="auto"/>
        <w:left w:val="none" w:sz="0" w:space="0" w:color="auto"/>
        <w:bottom w:val="none" w:sz="0" w:space="0" w:color="auto"/>
        <w:right w:val="none" w:sz="0" w:space="0" w:color="auto"/>
      </w:divBdr>
    </w:div>
    <w:div w:id="1030495853">
      <w:bodyDiv w:val="1"/>
      <w:marLeft w:val="0"/>
      <w:marRight w:val="0"/>
      <w:marTop w:val="0"/>
      <w:marBottom w:val="0"/>
      <w:divBdr>
        <w:top w:val="none" w:sz="0" w:space="0" w:color="auto"/>
        <w:left w:val="none" w:sz="0" w:space="0" w:color="auto"/>
        <w:bottom w:val="none" w:sz="0" w:space="0" w:color="auto"/>
        <w:right w:val="none" w:sz="0" w:space="0" w:color="auto"/>
      </w:divBdr>
    </w:div>
    <w:div w:id="1058474677">
      <w:bodyDiv w:val="1"/>
      <w:marLeft w:val="0"/>
      <w:marRight w:val="0"/>
      <w:marTop w:val="0"/>
      <w:marBottom w:val="0"/>
      <w:divBdr>
        <w:top w:val="none" w:sz="0" w:space="0" w:color="auto"/>
        <w:left w:val="none" w:sz="0" w:space="0" w:color="auto"/>
        <w:bottom w:val="none" w:sz="0" w:space="0" w:color="auto"/>
        <w:right w:val="none" w:sz="0" w:space="0" w:color="auto"/>
      </w:divBdr>
    </w:div>
    <w:div w:id="1071195460">
      <w:bodyDiv w:val="1"/>
      <w:marLeft w:val="0"/>
      <w:marRight w:val="0"/>
      <w:marTop w:val="0"/>
      <w:marBottom w:val="0"/>
      <w:divBdr>
        <w:top w:val="none" w:sz="0" w:space="0" w:color="auto"/>
        <w:left w:val="none" w:sz="0" w:space="0" w:color="auto"/>
        <w:bottom w:val="none" w:sz="0" w:space="0" w:color="auto"/>
        <w:right w:val="none" w:sz="0" w:space="0" w:color="auto"/>
      </w:divBdr>
    </w:div>
    <w:div w:id="1079252443">
      <w:bodyDiv w:val="1"/>
      <w:marLeft w:val="0"/>
      <w:marRight w:val="0"/>
      <w:marTop w:val="0"/>
      <w:marBottom w:val="0"/>
      <w:divBdr>
        <w:top w:val="none" w:sz="0" w:space="0" w:color="auto"/>
        <w:left w:val="none" w:sz="0" w:space="0" w:color="auto"/>
        <w:bottom w:val="none" w:sz="0" w:space="0" w:color="auto"/>
        <w:right w:val="none" w:sz="0" w:space="0" w:color="auto"/>
      </w:divBdr>
    </w:div>
    <w:div w:id="1110200014">
      <w:bodyDiv w:val="1"/>
      <w:marLeft w:val="0"/>
      <w:marRight w:val="0"/>
      <w:marTop w:val="0"/>
      <w:marBottom w:val="0"/>
      <w:divBdr>
        <w:top w:val="none" w:sz="0" w:space="0" w:color="auto"/>
        <w:left w:val="none" w:sz="0" w:space="0" w:color="auto"/>
        <w:bottom w:val="none" w:sz="0" w:space="0" w:color="auto"/>
        <w:right w:val="none" w:sz="0" w:space="0" w:color="auto"/>
      </w:divBdr>
    </w:div>
    <w:div w:id="1133986962">
      <w:bodyDiv w:val="1"/>
      <w:marLeft w:val="0"/>
      <w:marRight w:val="0"/>
      <w:marTop w:val="0"/>
      <w:marBottom w:val="0"/>
      <w:divBdr>
        <w:top w:val="none" w:sz="0" w:space="0" w:color="auto"/>
        <w:left w:val="none" w:sz="0" w:space="0" w:color="auto"/>
        <w:bottom w:val="none" w:sz="0" w:space="0" w:color="auto"/>
        <w:right w:val="none" w:sz="0" w:space="0" w:color="auto"/>
      </w:divBdr>
    </w:div>
    <w:div w:id="1147749799">
      <w:bodyDiv w:val="1"/>
      <w:marLeft w:val="0"/>
      <w:marRight w:val="0"/>
      <w:marTop w:val="0"/>
      <w:marBottom w:val="0"/>
      <w:divBdr>
        <w:top w:val="none" w:sz="0" w:space="0" w:color="auto"/>
        <w:left w:val="none" w:sz="0" w:space="0" w:color="auto"/>
        <w:bottom w:val="none" w:sz="0" w:space="0" w:color="auto"/>
        <w:right w:val="none" w:sz="0" w:space="0" w:color="auto"/>
      </w:divBdr>
    </w:div>
    <w:div w:id="1150755301">
      <w:bodyDiv w:val="1"/>
      <w:marLeft w:val="0"/>
      <w:marRight w:val="0"/>
      <w:marTop w:val="0"/>
      <w:marBottom w:val="0"/>
      <w:divBdr>
        <w:top w:val="none" w:sz="0" w:space="0" w:color="auto"/>
        <w:left w:val="none" w:sz="0" w:space="0" w:color="auto"/>
        <w:bottom w:val="none" w:sz="0" w:space="0" w:color="auto"/>
        <w:right w:val="none" w:sz="0" w:space="0" w:color="auto"/>
      </w:divBdr>
    </w:div>
    <w:div w:id="1175610021">
      <w:bodyDiv w:val="1"/>
      <w:marLeft w:val="0"/>
      <w:marRight w:val="0"/>
      <w:marTop w:val="0"/>
      <w:marBottom w:val="0"/>
      <w:divBdr>
        <w:top w:val="none" w:sz="0" w:space="0" w:color="auto"/>
        <w:left w:val="none" w:sz="0" w:space="0" w:color="auto"/>
        <w:bottom w:val="none" w:sz="0" w:space="0" w:color="auto"/>
        <w:right w:val="none" w:sz="0" w:space="0" w:color="auto"/>
      </w:divBdr>
    </w:div>
    <w:div w:id="1180772759">
      <w:bodyDiv w:val="1"/>
      <w:marLeft w:val="0"/>
      <w:marRight w:val="0"/>
      <w:marTop w:val="0"/>
      <w:marBottom w:val="0"/>
      <w:divBdr>
        <w:top w:val="none" w:sz="0" w:space="0" w:color="auto"/>
        <w:left w:val="none" w:sz="0" w:space="0" w:color="auto"/>
        <w:bottom w:val="none" w:sz="0" w:space="0" w:color="auto"/>
        <w:right w:val="none" w:sz="0" w:space="0" w:color="auto"/>
      </w:divBdr>
    </w:div>
    <w:div w:id="1191648498">
      <w:bodyDiv w:val="1"/>
      <w:marLeft w:val="0"/>
      <w:marRight w:val="0"/>
      <w:marTop w:val="0"/>
      <w:marBottom w:val="0"/>
      <w:divBdr>
        <w:top w:val="none" w:sz="0" w:space="0" w:color="auto"/>
        <w:left w:val="none" w:sz="0" w:space="0" w:color="auto"/>
        <w:bottom w:val="none" w:sz="0" w:space="0" w:color="auto"/>
        <w:right w:val="none" w:sz="0" w:space="0" w:color="auto"/>
      </w:divBdr>
    </w:div>
    <w:div w:id="1193611340">
      <w:bodyDiv w:val="1"/>
      <w:marLeft w:val="0"/>
      <w:marRight w:val="0"/>
      <w:marTop w:val="0"/>
      <w:marBottom w:val="0"/>
      <w:divBdr>
        <w:top w:val="none" w:sz="0" w:space="0" w:color="auto"/>
        <w:left w:val="none" w:sz="0" w:space="0" w:color="auto"/>
        <w:bottom w:val="none" w:sz="0" w:space="0" w:color="auto"/>
        <w:right w:val="none" w:sz="0" w:space="0" w:color="auto"/>
      </w:divBdr>
    </w:div>
    <w:div w:id="1210648548">
      <w:bodyDiv w:val="1"/>
      <w:marLeft w:val="0"/>
      <w:marRight w:val="0"/>
      <w:marTop w:val="0"/>
      <w:marBottom w:val="0"/>
      <w:divBdr>
        <w:top w:val="none" w:sz="0" w:space="0" w:color="auto"/>
        <w:left w:val="none" w:sz="0" w:space="0" w:color="auto"/>
        <w:bottom w:val="none" w:sz="0" w:space="0" w:color="auto"/>
        <w:right w:val="none" w:sz="0" w:space="0" w:color="auto"/>
      </w:divBdr>
    </w:div>
    <w:div w:id="1212039218">
      <w:bodyDiv w:val="1"/>
      <w:marLeft w:val="0"/>
      <w:marRight w:val="0"/>
      <w:marTop w:val="0"/>
      <w:marBottom w:val="0"/>
      <w:divBdr>
        <w:top w:val="none" w:sz="0" w:space="0" w:color="auto"/>
        <w:left w:val="none" w:sz="0" w:space="0" w:color="auto"/>
        <w:bottom w:val="none" w:sz="0" w:space="0" w:color="auto"/>
        <w:right w:val="none" w:sz="0" w:space="0" w:color="auto"/>
      </w:divBdr>
    </w:div>
    <w:div w:id="1225800807">
      <w:bodyDiv w:val="1"/>
      <w:marLeft w:val="0"/>
      <w:marRight w:val="0"/>
      <w:marTop w:val="0"/>
      <w:marBottom w:val="0"/>
      <w:divBdr>
        <w:top w:val="none" w:sz="0" w:space="0" w:color="auto"/>
        <w:left w:val="none" w:sz="0" w:space="0" w:color="auto"/>
        <w:bottom w:val="none" w:sz="0" w:space="0" w:color="auto"/>
        <w:right w:val="none" w:sz="0" w:space="0" w:color="auto"/>
      </w:divBdr>
    </w:div>
    <w:div w:id="1234465228">
      <w:bodyDiv w:val="1"/>
      <w:marLeft w:val="0"/>
      <w:marRight w:val="0"/>
      <w:marTop w:val="0"/>
      <w:marBottom w:val="0"/>
      <w:divBdr>
        <w:top w:val="none" w:sz="0" w:space="0" w:color="auto"/>
        <w:left w:val="none" w:sz="0" w:space="0" w:color="auto"/>
        <w:bottom w:val="none" w:sz="0" w:space="0" w:color="auto"/>
        <w:right w:val="none" w:sz="0" w:space="0" w:color="auto"/>
      </w:divBdr>
    </w:div>
    <w:div w:id="1235824253">
      <w:bodyDiv w:val="1"/>
      <w:marLeft w:val="0"/>
      <w:marRight w:val="0"/>
      <w:marTop w:val="0"/>
      <w:marBottom w:val="0"/>
      <w:divBdr>
        <w:top w:val="none" w:sz="0" w:space="0" w:color="auto"/>
        <w:left w:val="none" w:sz="0" w:space="0" w:color="auto"/>
        <w:bottom w:val="none" w:sz="0" w:space="0" w:color="auto"/>
        <w:right w:val="none" w:sz="0" w:space="0" w:color="auto"/>
      </w:divBdr>
    </w:div>
    <w:div w:id="1245459111">
      <w:bodyDiv w:val="1"/>
      <w:marLeft w:val="0"/>
      <w:marRight w:val="0"/>
      <w:marTop w:val="0"/>
      <w:marBottom w:val="0"/>
      <w:divBdr>
        <w:top w:val="none" w:sz="0" w:space="0" w:color="auto"/>
        <w:left w:val="none" w:sz="0" w:space="0" w:color="auto"/>
        <w:bottom w:val="none" w:sz="0" w:space="0" w:color="auto"/>
        <w:right w:val="none" w:sz="0" w:space="0" w:color="auto"/>
      </w:divBdr>
    </w:div>
    <w:div w:id="1251622876">
      <w:bodyDiv w:val="1"/>
      <w:marLeft w:val="0"/>
      <w:marRight w:val="0"/>
      <w:marTop w:val="0"/>
      <w:marBottom w:val="0"/>
      <w:divBdr>
        <w:top w:val="none" w:sz="0" w:space="0" w:color="auto"/>
        <w:left w:val="none" w:sz="0" w:space="0" w:color="auto"/>
        <w:bottom w:val="none" w:sz="0" w:space="0" w:color="auto"/>
        <w:right w:val="none" w:sz="0" w:space="0" w:color="auto"/>
      </w:divBdr>
    </w:div>
    <w:div w:id="1258782299">
      <w:bodyDiv w:val="1"/>
      <w:marLeft w:val="0"/>
      <w:marRight w:val="0"/>
      <w:marTop w:val="0"/>
      <w:marBottom w:val="0"/>
      <w:divBdr>
        <w:top w:val="none" w:sz="0" w:space="0" w:color="auto"/>
        <w:left w:val="none" w:sz="0" w:space="0" w:color="auto"/>
        <w:bottom w:val="none" w:sz="0" w:space="0" w:color="auto"/>
        <w:right w:val="none" w:sz="0" w:space="0" w:color="auto"/>
      </w:divBdr>
    </w:div>
    <w:div w:id="1288200295">
      <w:bodyDiv w:val="1"/>
      <w:marLeft w:val="0"/>
      <w:marRight w:val="0"/>
      <w:marTop w:val="0"/>
      <w:marBottom w:val="0"/>
      <w:divBdr>
        <w:top w:val="none" w:sz="0" w:space="0" w:color="auto"/>
        <w:left w:val="none" w:sz="0" w:space="0" w:color="auto"/>
        <w:bottom w:val="none" w:sz="0" w:space="0" w:color="auto"/>
        <w:right w:val="none" w:sz="0" w:space="0" w:color="auto"/>
      </w:divBdr>
    </w:div>
    <w:div w:id="1290354731">
      <w:bodyDiv w:val="1"/>
      <w:marLeft w:val="0"/>
      <w:marRight w:val="0"/>
      <w:marTop w:val="0"/>
      <w:marBottom w:val="0"/>
      <w:divBdr>
        <w:top w:val="none" w:sz="0" w:space="0" w:color="auto"/>
        <w:left w:val="none" w:sz="0" w:space="0" w:color="auto"/>
        <w:bottom w:val="none" w:sz="0" w:space="0" w:color="auto"/>
        <w:right w:val="none" w:sz="0" w:space="0" w:color="auto"/>
      </w:divBdr>
    </w:div>
    <w:div w:id="1300648359">
      <w:bodyDiv w:val="1"/>
      <w:marLeft w:val="0"/>
      <w:marRight w:val="0"/>
      <w:marTop w:val="0"/>
      <w:marBottom w:val="0"/>
      <w:divBdr>
        <w:top w:val="none" w:sz="0" w:space="0" w:color="auto"/>
        <w:left w:val="none" w:sz="0" w:space="0" w:color="auto"/>
        <w:bottom w:val="none" w:sz="0" w:space="0" w:color="auto"/>
        <w:right w:val="none" w:sz="0" w:space="0" w:color="auto"/>
      </w:divBdr>
    </w:div>
    <w:div w:id="1317026122">
      <w:bodyDiv w:val="1"/>
      <w:marLeft w:val="0"/>
      <w:marRight w:val="0"/>
      <w:marTop w:val="0"/>
      <w:marBottom w:val="0"/>
      <w:divBdr>
        <w:top w:val="none" w:sz="0" w:space="0" w:color="auto"/>
        <w:left w:val="none" w:sz="0" w:space="0" w:color="auto"/>
        <w:bottom w:val="none" w:sz="0" w:space="0" w:color="auto"/>
        <w:right w:val="none" w:sz="0" w:space="0" w:color="auto"/>
      </w:divBdr>
    </w:div>
    <w:div w:id="1321035655">
      <w:bodyDiv w:val="1"/>
      <w:marLeft w:val="0"/>
      <w:marRight w:val="0"/>
      <w:marTop w:val="0"/>
      <w:marBottom w:val="0"/>
      <w:divBdr>
        <w:top w:val="none" w:sz="0" w:space="0" w:color="auto"/>
        <w:left w:val="none" w:sz="0" w:space="0" w:color="auto"/>
        <w:bottom w:val="none" w:sz="0" w:space="0" w:color="auto"/>
        <w:right w:val="none" w:sz="0" w:space="0" w:color="auto"/>
      </w:divBdr>
    </w:div>
    <w:div w:id="1336149136">
      <w:bodyDiv w:val="1"/>
      <w:marLeft w:val="0"/>
      <w:marRight w:val="0"/>
      <w:marTop w:val="0"/>
      <w:marBottom w:val="0"/>
      <w:divBdr>
        <w:top w:val="none" w:sz="0" w:space="0" w:color="auto"/>
        <w:left w:val="none" w:sz="0" w:space="0" w:color="auto"/>
        <w:bottom w:val="none" w:sz="0" w:space="0" w:color="auto"/>
        <w:right w:val="none" w:sz="0" w:space="0" w:color="auto"/>
      </w:divBdr>
    </w:div>
    <w:div w:id="1349410752">
      <w:bodyDiv w:val="1"/>
      <w:marLeft w:val="0"/>
      <w:marRight w:val="0"/>
      <w:marTop w:val="0"/>
      <w:marBottom w:val="0"/>
      <w:divBdr>
        <w:top w:val="none" w:sz="0" w:space="0" w:color="auto"/>
        <w:left w:val="none" w:sz="0" w:space="0" w:color="auto"/>
        <w:bottom w:val="none" w:sz="0" w:space="0" w:color="auto"/>
        <w:right w:val="none" w:sz="0" w:space="0" w:color="auto"/>
      </w:divBdr>
    </w:div>
    <w:div w:id="1352731148">
      <w:bodyDiv w:val="1"/>
      <w:marLeft w:val="0"/>
      <w:marRight w:val="0"/>
      <w:marTop w:val="0"/>
      <w:marBottom w:val="0"/>
      <w:divBdr>
        <w:top w:val="none" w:sz="0" w:space="0" w:color="auto"/>
        <w:left w:val="none" w:sz="0" w:space="0" w:color="auto"/>
        <w:bottom w:val="none" w:sz="0" w:space="0" w:color="auto"/>
        <w:right w:val="none" w:sz="0" w:space="0" w:color="auto"/>
      </w:divBdr>
      <w:divsChild>
        <w:div w:id="225919520">
          <w:marLeft w:val="0"/>
          <w:marRight w:val="0"/>
          <w:marTop w:val="0"/>
          <w:marBottom w:val="0"/>
          <w:divBdr>
            <w:top w:val="none" w:sz="0" w:space="0" w:color="auto"/>
            <w:left w:val="none" w:sz="0" w:space="0" w:color="auto"/>
            <w:bottom w:val="none" w:sz="0" w:space="0" w:color="auto"/>
            <w:right w:val="none" w:sz="0" w:space="0" w:color="auto"/>
          </w:divBdr>
        </w:div>
      </w:divsChild>
    </w:div>
    <w:div w:id="1355693303">
      <w:bodyDiv w:val="1"/>
      <w:marLeft w:val="0"/>
      <w:marRight w:val="0"/>
      <w:marTop w:val="0"/>
      <w:marBottom w:val="0"/>
      <w:divBdr>
        <w:top w:val="none" w:sz="0" w:space="0" w:color="auto"/>
        <w:left w:val="none" w:sz="0" w:space="0" w:color="auto"/>
        <w:bottom w:val="none" w:sz="0" w:space="0" w:color="auto"/>
        <w:right w:val="none" w:sz="0" w:space="0" w:color="auto"/>
      </w:divBdr>
      <w:divsChild>
        <w:div w:id="485779378">
          <w:marLeft w:val="547"/>
          <w:marRight w:val="0"/>
          <w:marTop w:val="0"/>
          <w:marBottom w:val="0"/>
          <w:divBdr>
            <w:top w:val="none" w:sz="0" w:space="0" w:color="auto"/>
            <w:left w:val="none" w:sz="0" w:space="0" w:color="auto"/>
            <w:bottom w:val="none" w:sz="0" w:space="0" w:color="auto"/>
            <w:right w:val="none" w:sz="0" w:space="0" w:color="auto"/>
          </w:divBdr>
        </w:div>
        <w:div w:id="929384922">
          <w:marLeft w:val="547"/>
          <w:marRight w:val="0"/>
          <w:marTop w:val="0"/>
          <w:marBottom w:val="0"/>
          <w:divBdr>
            <w:top w:val="none" w:sz="0" w:space="0" w:color="auto"/>
            <w:left w:val="none" w:sz="0" w:space="0" w:color="auto"/>
            <w:bottom w:val="none" w:sz="0" w:space="0" w:color="auto"/>
            <w:right w:val="none" w:sz="0" w:space="0" w:color="auto"/>
          </w:divBdr>
        </w:div>
        <w:div w:id="1527479852">
          <w:marLeft w:val="547"/>
          <w:marRight w:val="0"/>
          <w:marTop w:val="0"/>
          <w:marBottom w:val="0"/>
          <w:divBdr>
            <w:top w:val="none" w:sz="0" w:space="0" w:color="auto"/>
            <w:left w:val="none" w:sz="0" w:space="0" w:color="auto"/>
            <w:bottom w:val="none" w:sz="0" w:space="0" w:color="auto"/>
            <w:right w:val="none" w:sz="0" w:space="0" w:color="auto"/>
          </w:divBdr>
        </w:div>
        <w:div w:id="1918444009">
          <w:marLeft w:val="547"/>
          <w:marRight w:val="0"/>
          <w:marTop w:val="0"/>
          <w:marBottom w:val="0"/>
          <w:divBdr>
            <w:top w:val="none" w:sz="0" w:space="0" w:color="auto"/>
            <w:left w:val="none" w:sz="0" w:space="0" w:color="auto"/>
            <w:bottom w:val="none" w:sz="0" w:space="0" w:color="auto"/>
            <w:right w:val="none" w:sz="0" w:space="0" w:color="auto"/>
          </w:divBdr>
        </w:div>
        <w:div w:id="604193439">
          <w:marLeft w:val="547"/>
          <w:marRight w:val="0"/>
          <w:marTop w:val="0"/>
          <w:marBottom w:val="0"/>
          <w:divBdr>
            <w:top w:val="none" w:sz="0" w:space="0" w:color="auto"/>
            <w:left w:val="none" w:sz="0" w:space="0" w:color="auto"/>
            <w:bottom w:val="none" w:sz="0" w:space="0" w:color="auto"/>
            <w:right w:val="none" w:sz="0" w:space="0" w:color="auto"/>
          </w:divBdr>
        </w:div>
        <w:div w:id="1504053873">
          <w:marLeft w:val="547"/>
          <w:marRight w:val="0"/>
          <w:marTop w:val="0"/>
          <w:marBottom w:val="0"/>
          <w:divBdr>
            <w:top w:val="none" w:sz="0" w:space="0" w:color="auto"/>
            <w:left w:val="none" w:sz="0" w:space="0" w:color="auto"/>
            <w:bottom w:val="none" w:sz="0" w:space="0" w:color="auto"/>
            <w:right w:val="none" w:sz="0" w:space="0" w:color="auto"/>
          </w:divBdr>
        </w:div>
        <w:div w:id="1837650765">
          <w:marLeft w:val="547"/>
          <w:marRight w:val="0"/>
          <w:marTop w:val="0"/>
          <w:marBottom w:val="0"/>
          <w:divBdr>
            <w:top w:val="none" w:sz="0" w:space="0" w:color="auto"/>
            <w:left w:val="none" w:sz="0" w:space="0" w:color="auto"/>
            <w:bottom w:val="none" w:sz="0" w:space="0" w:color="auto"/>
            <w:right w:val="none" w:sz="0" w:space="0" w:color="auto"/>
          </w:divBdr>
        </w:div>
        <w:div w:id="1064182848">
          <w:marLeft w:val="547"/>
          <w:marRight w:val="0"/>
          <w:marTop w:val="0"/>
          <w:marBottom w:val="0"/>
          <w:divBdr>
            <w:top w:val="none" w:sz="0" w:space="0" w:color="auto"/>
            <w:left w:val="none" w:sz="0" w:space="0" w:color="auto"/>
            <w:bottom w:val="none" w:sz="0" w:space="0" w:color="auto"/>
            <w:right w:val="none" w:sz="0" w:space="0" w:color="auto"/>
          </w:divBdr>
        </w:div>
        <w:div w:id="1428424242">
          <w:marLeft w:val="547"/>
          <w:marRight w:val="0"/>
          <w:marTop w:val="0"/>
          <w:marBottom w:val="0"/>
          <w:divBdr>
            <w:top w:val="none" w:sz="0" w:space="0" w:color="auto"/>
            <w:left w:val="none" w:sz="0" w:space="0" w:color="auto"/>
            <w:bottom w:val="none" w:sz="0" w:space="0" w:color="auto"/>
            <w:right w:val="none" w:sz="0" w:space="0" w:color="auto"/>
          </w:divBdr>
        </w:div>
        <w:div w:id="156265205">
          <w:marLeft w:val="547"/>
          <w:marRight w:val="0"/>
          <w:marTop w:val="0"/>
          <w:marBottom w:val="0"/>
          <w:divBdr>
            <w:top w:val="none" w:sz="0" w:space="0" w:color="auto"/>
            <w:left w:val="none" w:sz="0" w:space="0" w:color="auto"/>
            <w:bottom w:val="none" w:sz="0" w:space="0" w:color="auto"/>
            <w:right w:val="none" w:sz="0" w:space="0" w:color="auto"/>
          </w:divBdr>
        </w:div>
      </w:divsChild>
    </w:div>
    <w:div w:id="1361514331">
      <w:bodyDiv w:val="1"/>
      <w:marLeft w:val="0"/>
      <w:marRight w:val="0"/>
      <w:marTop w:val="0"/>
      <w:marBottom w:val="0"/>
      <w:divBdr>
        <w:top w:val="none" w:sz="0" w:space="0" w:color="auto"/>
        <w:left w:val="none" w:sz="0" w:space="0" w:color="auto"/>
        <w:bottom w:val="none" w:sz="0" w:space="0" w:color="auto"/>
        <w:right w:val="none" w:sz="0" w:space="0" w:color="auto"/>
      </w:divBdr>
    </w:div>
    <w:div w:id="1366951815">
      <w:bodyDiv w:val="1"/>
      <w:marLeft w:val="0"/>
      <w:marRight w:val="0"/>
      <w:marTop w:val="0"/>
      <w:marBottom w:val="0"/>
      <w:divBdr>
        <w:top w:val="none" w:sz="0" w:space="0" w:color="auto"/>
        <w:left w:val="none" w:sz="0" w:space="0" w:color="auto"/>
        <w:bottom w:val="none" w:sz="0" w:space="0" w:color="auto"/>
        <w:right w:val="none" w:sz="0" w:space="0" w:color="auto"/>
      </w:divBdr>
    </w:div>
    <w:div w:id="1373337460">
      <w:bodyDiv w:val="1"/>
      <w:marLeft w:val="0"/>
      <w:marRight w:val="0"/>
      <w:marTop w:val="0"/>
      <w:marBottom w:val="0"/>
      <w:divBdr>
        <w:top w:val="none" w:sz="0" w:space="0" w:color="auto"/>
        <w:left w:val="none" w:sz="0" w:space="0" w:color="auto"/>
        <w:bottom w:val="none" w:sz="0" w:space="0" w:color="auto"/>
        <w:right w:val="none" w:sz="0" w:space="0" w:color="auto"/>
      </w:divBdr>
    </w:div>
    <w:div w:id="1374888688">
      <w:bodyDiv w:val="1"/>
      <w:marLeft w:val="0"/>
      <w:marRight w:val="0"/>
      <w:marTop w:val="0"/>
      <w:marBottom w:val="0"/>
      <w:divBdr>
        <w:top w:val="none" w:sz="0" w:space="0" w:color="auto"/>
        <w:left w:val="none" w:sz="0" w:space="0" w:color="auto"/>
        <w:bottom w:val="none" w:sz="0" w:space="0" w:color="auto"/>
        <w:right w:val="none" w:sz="0" w:space="0" w:color="auto"/>
      </w:divBdr>
    </w:div>
    <w:div w:id="1382636024">
      <w:bodyDiv w:val="1"/>
      <w:marLeft w:val="0"/>
      <w:marRight w:val="0"/>
      <w:marTop w:val="0"/>
      <w:marBottom w:val="0"/>
      <w:divBdr>
        <w:top w:val="none" w:sz="0" w:space="0" w:color="auto"/>
        <w:left w:val="none" w:sz="0" w:space="0" w:color="auto"/>
        <w:bottom w:val="none" w:sz="0" w:space="0" w:color="auto"/>
        <w:right w:val="none" w:sz="0" w:space="0" w:color="auto"/>
      </w:divBdr>
      <w:divsChild>
        <w:div w:id="210209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006155">
      <w:bodyDiv w:val="1"/>
      <w:marLeft w:val="0"/>
      <w:marRight w:val="0"/>
      <w:marTop w:val="0"/>
      <w:marBottom w:val="0"/>
      <w:divBdr>
        <w:top w:val="none" w:sz="0" w:space="0" w:color="auto"/>
        <w:left w:val="none" w:sz="0" w:space="0" w:color="auto"/>
        <w:bottom w:val="none" w:sz="0" w:space="0" w:color="auto"/>
        <w:right w:val="none" w:sz="0" w:space="0" w:color="auto"/>
      </w:divBdr>
    </w:div>
    <w:div w:id="1439451035">
      <w:bodyDiv w:val="1"/>
      <w:marLeft w:val="0"/>
      <w:marRight w:val="0"/>
      <w:marTop w:val="0"/>
      <w:marBottom w:val="0"/>
      <w:divBdr>
        <w:top w:val="none" w:sz="0" w:space="0" w:color="auto"/>
        <w:left w:val="none" w:sz="0" w:space="0" w:color="auto"/>
        <w:bottom w:val="none" w:sz="0" w:space="0" w:color="auto"/>
        <w:right w:val="none" w:sz="0" w:space="0" w:color="auto"/>
      </w:divBdr>
    </w:div>
    <w:div w:id="1460150989">
      <w:bodyDiv w:val="1"/>
      <w:marLeft w:val="0"/>
      <w:marRight w:val="0"/>
      <w:marTop w:val="0"/>
      <w:marBottom w:val="0"/>
      <w:divBdr>
        <w:top w:val="none" w:sz="0" w:space="0" w:color="auto"/>
        <w:left w:val="none" w:sz="0" w:space="0" w:color="auto"/>
        <w:bottom w:val="none" w:sz="0" w:space="0" w:color="auto"/>
        <w:right w:val="none" w:sz="0" w:space="0" w:color="auto"/>
      </w:divBdr>
    </w:div>
    <w:div w:id="1472017605">
      <w:bodyDiv w:val="1"/>
      <w:marLeft w:val="0"/>
      <w:marRight w:val="0"/>
      <w:marTop w:val="0"/>
      <w:marBottom w:val="0"/>
      <w:divBdr>
        <w:top w:val="none" w:sz="0" w:space="0" w:color="auto"/>
        <w:left w:val="none" w:sz="0" w:space="0" w:color="auto"/>
        <w:bottom w:val="none" w:sz="0" w:space="0" w:color="auto"/>
        <w:right w:val="none" w:sz="0" w:space="0" w:color="auto"/>
      </w:divBdr>
      <w:divsChild>
        <w:div w:id="668366725">
          <w:marLeft w:val="547"/>
          <w:marRight w:val="0"/>
          <w:marTop w:val="0"/>
          <w:marBottom w:val="0"/>
          <w:divBdr>
            <w:top w:val="none" w:sz="0" w:space="0" w:color="auto"/>
            <w:left w:val="none" w:sz="0" w:space="0" w:color="auto"/>
            <w:bottom w:val="none" w:sz="0" w:space="0" w:color="auto"/>
            <w:right w:val="none" w:sz="0" w:space="0" w:color="auto"/>
          </w:divBdr>
        </w:div>
        <w:div w:id="1315380764">
          <w:marLeft w:val="547"/>
          <w:marRight w:val="0"/>
          <w:marTop w:val="0"/>
          <w:marBottom w:val="0"/>
          <w:divBdr>
            <w:top w:val="none" w:sz="0" w:space="0" w:color="auto"/>
            <w:left w:val="none" w:sz="0" w:space="0" w:color="auto"/>
            <w:bottom w:val="none" w:sz="0" w:space="0" w:color="auto"/>
            <w:right w:val="none" w:sz="0" w:space="0" w:color="auto"/>
          </w:divBdr>
        </w:div>
        <w:div w:id="193272250">
          <w:marLeft w:val="547"/>
          <w:marRight w:val="0"/>
          <w:marTop w:val="0"/>
          <w:marBottom w:val="0"/>
          <w:divBdr>
            <w:top w:val="none" w:sz="0" w:space="0" w:color="auto"/>
            <w:left w:val="none" w:sz="0" w:space="0" w:color="auto"/>
            <w:bottom w:val="none" w:sz="0" w:space="0" w:color="auto"/>
            <w:right w:val="none" w:sz="0" w:space="0" w:color="auto"/>
          </w:divBdr>
        </w:div>
        <w:div w:id="2047679541">
          <w:marLeft w:val="547"/>
          <w:marRight w:val="0"/>
          <w:marTop w:val="0"/>
          <w:marBottom w:val="0"/>
          <w:divBdr>
            <w:top w:val="none" w:sz="0" w:space="0" w:color="auto"/>
            <w:left w:val="none" w:sz="0" w:space="0" w:color="auto"/>
            <w:bottom w:val="none" w:sz="0" w:space="0" w:color="auto"/>
            <w:right w:val="none" w:sz="0" w:space="0" w:color="auto"/>
          </w:divBdr>
        </w:div>
        <w:div w:id="229078936">
          <w:marLeft w:val="547"/>
          <w:marRight w:val="0"/>
          <w:marTop w:val="0"/>
          <w:marBottom w:val="0"/>
          <w:divBdr>
            <w:top w:val="none" w:sz="0" w:space="0" w:color="auto"/>
            <w:left w:val="none" w:sz="0" w:space="0" w:color="auto"/>
            <w:bottom w:val="none" w:sz="0" w:space="0" w:color="auto"/>
            <w:right w:val="none" w:sz="0" w:space="0" w:color="auto"/>
          </w:divBdr>
        </w:div>
        <w:div w:id="1258712819">
          <w:marLeft w:val="547"/>
          <w:marRight w:val="0"/>
          <w:marTop w:val="0"/>
          <w:marBottom w:val="0"/>
          <w:divBdr>
            <w:top w:val="none" w:sz="0" w:space="0" w:color="auto"/>
            <w:left w:val="none" w:sz="0" w:space="0" w:color="auto"/>
            <w:bottom w:val="none" w:sz="0" w:space="0" w:color="auto"/>
            <w:right w:val="none" w:sz="0" w:space="0" w:color="auto"/>
          </w:divBdr>
        </w:div>
        <w:div w:id="1037702889">
          <w:marLeft w:val="547"/>
          <w:marRight w:val="0"/>
          <w:marTop w:val="0"/>
          <w:marBottom w:val="0"/>
          <w:divBdr>
            <w:top w:val="none" w:sz="0" w:space="0" w:color="auto"/>
            <w:left w:val="none" w:sz="0" w:space="0" w:color="auto"/>
            <w:bottom w:val="none" w:sz="0" w:space="0" w:color="auto"/>
            <w:right w:val="none" w:sz="0" w:space="0" w:color="auto"/>
          </w:divBdr>
        </w:div>
        <w:div w:id="808596303">
          <w:marLeft w:val="547"/>
          <w:marRight w:val="0"/>
          <w:marTop w:val="0"/>
          <w:marBottom w:val="0"/>
          <w:divBdr>
            <w:top w:val="none" w:sz="0" w:space="0" w:color="auto"/>
            <w:left w:val="none" w:sz="0" w:space="0" w:color="auto"/>
            <w:bottom w:val="none" w:sz="0" w:space="0" w:color="auto"/>
            <w:right w:val="none" w:sz="0" w:space="0" w:color="auto"/>
          </w:divBdr>
        </w:div>
        <w:div w:id="1613902934">
          <w:marLeft w:val="547"/>
          <w:marRight w:val="0"/>
          <w:marTop w:val="0"/>
          <w:marBottom w:val="0"/>
          <w:divBdr>
            <w:top w:val="none" w:sz="0" w:space="0" w:color="auto"/>
            <w:left w:val="none" w:sz="0" w:space="0" w:color="auto"/>
            <w:bottom w:val="none" w:sz="0" w:space="0" w:color="auto"/>
            <w:right w:val="none" w:sz="0" w:space="0" w:color="auto"/>
          </w:divBdr>
        </w:div>
      </w:divsChild>
    </w:div>
    <w:div w:id="1477605091">
      <w:bodyDiv w:val="1"/>
      <w:marLeft w:val="0"/>
      <w:marRight w:val="0"/>
      <w:marTop w:val="0"/>
      <w:marBottom w:val="0"/>
      <w:divBdr>
        <w:top w:val="none" w:sz="0" w:space="0" w:color="auto"/>
        <w:left w:val="none" w:sz="0" w:space="0" w:color="auto"/>
        <w:bottom w:val="none" w:sz="0" w:space="0" w:color="auto"/>
        <w:right w:val="none" w:sz="0" w:space="0" w:color="auto"/>
      </w:divBdr>
    </w:div>
    <w:div w:id="1487278730">
      <w:bodyDiv w:val="1"/>
      <w:marLeft w:val="0"/>
      <w:marRight w:val="0"/>
      <w:marTop w:val="0"/>
      <w:marBottom w:val="0"/>
      <w:divBdr>
        <w:top w:val="none" w:sz="0" w:space="0" w:color="auto"/>
        <w:left w:val="none" w:sz="0" w:space="0" w:color="auto"/>
        <w:bottom w:val="none" w:sz="0" w:space="0" w:color="auto"/>
        <w:right w:val="none" w:sz="0" w:space="0" w:color="auto"/>
      </w:divBdr>
    </w:div>
    <w:div w:id="1490517289">
      <w:bodyDiv w:val="1"/>
      <w:marLeft w:val="0"/>
      <w:marRight w:val="0"/>
      <w:marTop w:val="0"/>
      <w:marBottom w:val="0"/>
      <w:divBdr>
        <w:top w:val="none" w:sz="0" w:space="0" w:color="auto"/>
        <w:left w:val="none" w:sz="0" w:space="0" w:color="auto"/>
        <w:bottom w:val="none" w:sz="0" w:space="0" w:color="auto"/>
        <w:right w:val="none" w:sz="0" w:space="0" w:color="auto"/>
      </w:divBdr>
      <w:divsChild>
        <w:div w:id="1833990181">
          <w:marLeft w:val="0"/>
          <w:marRight w:val="0"/>
          <w:marTop w:val="0"/>
          <w:marBottom w:val="0"/>
          <w:divBdr>
            <w:top w:val="none" w:sz="0" w:space="0" w:color="auto"/>
            <w:left w:val="none" w:sz="0" w:space="0" w:color="auto"/>
            <w:bottom w:val="none" w:sz="0" w:space="0" w:color="auto"/>
            <w:right w:val="none" w:sz="0" w:space="0" w:color="auto"/>
          </w:divBdr>
          <w:divsChild>
            <w:div w:id="5720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6118">
      <w:bodyDiv w:val="1"/>
      <w:marLeft w:val="0"/>
      <w:marRight w:val="0"/>
      <w:marTop w:val="0"/>
      <w:marBottom w:val="0"/>
      <w:divBdr>
        <w:top w:val="none" w:sz="0" w:space="0" w:color="auto"/>
        <w:left w:val="none" w:sz="0" w:space="0" w:color="auto"/>
        <w:bottom w:val="none" w:sz="0" w:space="0" w:color="auto"/>
        <w:right w:val="none" w:sz="0" w:space="0" w:color="auto"/>
      </w:divBdr>
    </w:div>
    <w:div w:id="1514224351">
      <w:bodyDiv w:val="1"/>
      <w:marLeft w:val="0"/>
      <w:marRight w:val="0"/>
      <w:marTop w:val="0"/>
      <w:marBottom w:val="0"/>
      <w:divBdr>
        <w:top w:val="none" w:sz="0" w:space="0" w:color="auto"/>
        <w:left w:val="none" w:sz="0" w:space="0" w:color="auto"/>
        <w:bottom w:val="none" w:sz="0" w:space="0" w:color="auto"/>
        <w:right w:val="none" w:sz="0" w:space="0" w:color="auto"/>
      </w:divBdr>
    </w:div>
    <w:div w:id="1531183565">
      <w:bodyDiv w:val="1"/>
      <w:marLeft w:val="0"/>
      <w:marRight w:val="0"/>
      <w:marTop w:val="0"/>
      <w:marBottom w:val="0"/>
      <w:divBdr>
        <w:top w:val="none" w:sz="0" w:space="0" w:color="auto"/>
        <w:left w:val="none" w:sz="0" w:space="0" w:color="auto"/>
        <w:bottom w:val="none" w:sz="0" w:space="0" w:color="auto"/>
        <w:right w:val="none" w:sz="0" w:space="0" w:color="auto"/>
      </w:divBdr>
      <w:divsChild>
        <w:div w:id="135687491">
          <w:marLeft w:val="547"/>
          <w:marRight w:val="0"/>
          <w:marTop w:val="0"/>
          <w:marBottom w:val="0"/>
          <w:divBdr>
            <w:top w:val="none" w:sz="0" w:space="0" w:color="auto"/>
            <w:left w:val="none" w:sz="0" w:space="0" w:color="auto"/>
            <w:bottom w:val="none" w:sz="0" w:space="0" w:color="auto"/>
            <w:right w:val="none" w:sz="0" w:space="0" w:color="auto"/>
          </w:divBdr>
        </w:div>
        <w:div w:id="174927679">
          <w:marLeft w:val="547"/>
          <w:marRight w:val="0"/>
          <w:marTop w:val="0"/>
          <w:marBottom w:val="0"/>
          <w:divBdr>
            <w:top w:val="none" w:sz="0" w:space="0" w:color="auto"/>
            <w:left w:val="none" w:sz="0" w:space="0" w:color="auto"/>
            <w:bottom w:val="none" w:sz="0" w:space="0" w:color="auto"/>
            <w:right w:val="none" w:sz="0" w:space="0" w:color="auto"/>
          </w:divBdr>
        </w:div>
        <w:div w:id="1898586482">
          <w:marLeft w:val="547"/>
          <w:marRight w:val="0"/>
          <w:marTop w:val="0"/>
          <w:marBottom w:val="0"/>
          <w:divBdr>
            <w:top w:val="none" w:sz="0" w:space="0" w:color="auto"/>
            <w:left w:val="none" w:sz="0" w:space="0" w:color="auto"/>
            <w:bottom w:val="none" w:sz="0" w:space="0" w:color="auto"/>
            <w:right w:val="none" w:sz="0" w:space="0" w:color="auto"/>
          </w:divBdr>
        </w:div>
        <w:div w:id="270357955">
          <w:marLeft w:val="547"/>
          <w:marRight w:val="0"/>
          <w:marTop w:val="0"/>
          <w:marBottom w:val="0"/>
          <w:divBdr>
            <w:top w:val="none" w:sz="0" w:space="0" w:color="auto"/>
            <w:left w:val="none" w:sz="0" w:space="0" w:color="auto"/>
            <w:bottom w:val="none" w:sz="0" w:space="0" w:color="auto"/>
            <w:right w:val="none" w:sz="0" w:space="0" w:color="auto"/>
          </w:divBdr>
        </w:div>
        <w:div w:id="15887222">
          <w:marLeft w:val="547"/>
          <w:marRight w:val="0"/>
          <w:marTop w:val="0"/>
          <w:marBottom w:val="0"/>
          <w:divBdr>
            <w:top w:val="none" w:sz="0" w:space="0" w:color="auto"/>
            <w:left w:val="none" w:sz="0" w:space="0" w:color="auto"/>
            <w:bottom w:val="none" w:sz="0" w:space="0" w:color="auto"/>
            <w:right w:val="none" w:sz="0" w:space="0" w:color="auto"/>
          </w:divBdr>
        </w:div>
        <w:div w:id="868951682">
          <w:marLeft w:val="547"/>
          <w:marRight w:val="0"/>
          <w:marTop w:val="0"/>
          <w:marBottom w:val="0"/>
          <w:divBdr>
            <w:top w:val="none" w:sz="0" w:space="0" w:color="auto"/>
            <w:left w:val="none" w:sz="0" w:space="0" w:color="auto"/>
            <w:bottom w:val="none" w:sz="0" w:space="0" w:color="auto"/>
            <w:right w:val="none" w:sz="0" w:space="0" w:color="auto"/>
          </w:divBdr>
        </w:div>
        <w:div w:id="1036780182">
          <w:marLeft w:val="547"/>
          <w:marRight w:val="0"/>
          <w:marTop w:val="0"/>
          <w:marBottom w:val="0"/>
          <w:divBdr>
            <w:top w:val="none" w:sz="0" w:space="0" w:color="auto"/>
            <w:left w:val="none" w:sz="0" w:space="0" w:color="auto"/>
            <w:bottom w:val="none" w:sz="0" w:space="0" w:color="auto"/>
            <w:right w:val="none" w:sz="0" w:space="0" w:color="auto"/>
          </w:divBdr>
        </w:div>
        <w:div w:id="1015307572">
          <w:marLeft w:val="547"/>
          <w:marRight w:val="0"/>
          <w:marTop w:val="0"/>
          <w:marBottom w:val="0"/>
          <w:divBdr>
            <w:top w:val="none" w:sz="0" w:space="0" w:color="auto"/>
            <w:left w:val="none" w:sz="0" w:space="0" w:color="auto"/>
            <w:bottom w:val="none" w:sz="0" w:space="0" w:color="auto"/>
            <w:right w:val="none" w:sz="0" w:space="0" w:color="auto"/>
          </w:divBdr>
        </w:div>
        <w:div w:id="521089259">
          <w:marLeft w:val="547"/>
          <w:marRight w:val="0"/>
          <w:marTop w:val="0"/>
          <w:marBottom w:val="0"/>
          <w:divBdr>
            <w:top w:val="none" w:sz="0" w:space="0" w:color="auto"/>
            <w:left w:val="none" w:sz="0" w:space="0" w:color="auto"/>
            <w:bottom w:val="none" w:sz="0" w:space="0" w:color="auto"/>
            <w:right w:val="none" w:sz="0" w:space="0" w:color="auto"/>
          </w:divBdr>
        </w:div>
        <w:div w:id="1618247251">
          <w:marLeft w:val="547"/>
          <w:marRight w:val="0"/>
          <w:marTop w:val="0"/>
          <w:marBottom w:val="0"/>
          <w:divBdr>
            <w:top w:val="none" w:sz="0" w:space="0" w:color="auto"/>
            <w:left w:val="none" w:sz="0" w:space="0" w:color="auto"/>
            <w:bottom w:val="none" w:sz="0" w:space="0" w:color="auto"/>
            <w:right w:val="none" w:sz="0" w:space="0" w:color="auto"/>
          </w:divBdr>
        </w:div>
      </w:divsChild>
    </w:div>
    <w:div w:id="1542208804">
      <w:bodyDiv w:val="1"/>
      <w:marLeft w:val="0"/>
      <w:marRight w:val="0"/>
      <w:marTop w:val="0"/>
      <w:marBottom w:val="0"/>
      <w:divBdr>
        <w:top w:val="none" w:sz="0" w:space="0" w:color="auto"/>
        <w:left w:val="none" w:sz="0" w:space="0" w:color="auto"/>
        <w:bottom w:val="none" w:sz="0" w:space="0" w:color="auto"/>
        <w:right w:val="none" w:sz="0" w:space="0" w:color="auto"/>
      </w:divBdr>
    </w:div>
    <w:div w:id="1547910289">
      <w:bodyDiv w:val="1"/>
      <w:marLeft w:val="0"/>
      <w:marRight w:val="0"/>
      <w:marTop w:val="0"/>
      <w:marBottom w:val="0"/>
      <w:divBdr>
        <w:top w:val="none" w:sz="0" w:space="0" w:color="auto"/>
        <w:left w:val="none" w:sz="0" w:space="0" w:color="auto"/>
        <w:bottom w:val="none" w:sz="0" w:space="0" w:color="auto"/>
        <w:right w:val="none" w:sz="0" w:space="0" w:color="auto"/>
      </w:divBdr>
    </w:div>
    <w:div w:id="1552375863">
      <w:bodyDiv w:val="1"/>
      <w:marLeft w:val="0"/>
      <w:marRight w:val="0"/>
      <w:marTop w:val="0"/>
      <w:marBottom w:val="0"/>
      <w:divBdr>
        <w:top w:val="none" w:sz="0" w:space="0" w:color="auto"/>
        <w:left w:val="none" w:sz="0" w:space="0" w:color="auto"/>
        <w:bottom w:val="none" w:sz="0" w:space="0" w:color="auto"/>
        <w:right w:val="none" w:sz="0" w:space="0" w:color="auto"/>
      </w:divBdr>
    </w:div>
    <w:div w:id="1563247562">
      <w:bodyDiv w:val="1"/>
      <w:marLeft w:val="0"/>
      <w:marRight w:val="0"/>
      <w:marTop w:val="0"/>
      <w:marBottom w:val="0"/>
      <w:divBdr>
        <w:top w:val="none" w:sz="0" w:space="0" w:color="auto"/>
        <w:left w:val="none" w:sz="0" w:space="0" w:color="auto"/>
        <w:bottom w:val="none" w:sz="0" w:space="0" w:color="auto"/>
        <w:right w:val="none" w:sz="0" w:space="0" w:color="auto"/>
      </w:divBdr>
    </w:div>
    <w:div w:id="1567105348">
      <w:bodyDiv w:val="1"/>
      <w:marLeft w:val="0"/>
      <w:marRight w:val="0"/>
      <w:marTop w:val="0"/>
      <w:marBottom w:val="0"/>
      <w:divBdr>
        <w:top w:val="none" w:sz="0" w:space="0" w:color="auto"/>
        <w:left w:val="none" w:sz="0" w:space="0" w:color="auto"/>
        <w:bottom w:val="none" w:sz="0" w:space="0" w:color="auto"/>
        <w:right w:val="none" w:sz="0" w:space="0" w:color="auto"/>
      </w:divBdr>
    </w:div>
    <w:div w:id="1579362195">
      <w:bodyDiv w:val="1"/>
      <w:marLeft w:val="0"/>
      <w:marRight w:val="0"/>
      <w:marTop w:val="0"/>
      <w:marBottom w:val="0"/>
      <w:divBdr>
        <w:top w:val="none" w:sz="0" w:space="0" w:color="auto"/>
        <w:left w:val="none" w:sz="0" w:space="0" w:color="auto"/>
        <w:bottom w:val="none" w:sz="0" w:space="0" w:color="auto"/>
        <w:right w:val="none" w:sz="0" w:space="0" w:color="auto"/>
      </w:divBdr>
    </w:div>
    <w:div w:id="1580671483">
      <w:bodyDiv w:val="1"/>
      <w:marLeft w:val="0"/>
      <w:marRight w:val="0"/>
      <w:marTop w:val="0"/>
      <w:marBottom w:val="0"/>
      <w:divBdr>
        <w:top w:val="none" w:sz="0" w:space="0" w:color="auto"/>
        <w:left w:val="none" w:sz="0" w:space="0" w:color="auto"/>
        <w:bottom w:val="none" w:sz="0" w:space="0" w:color="auto"/>
        <w:right w:val="none" w:sz="0" w:space="0" w:color="auto"/>
      </w:divBdr>
    </w:div>
    <w:div w:id="1581405117">
      <w:bodyDiv w:val="1"/>
      <w:marLeft w:val="0"/>
      <w:marRight w:val="0"/>
      <w:marTop w:val="0"/>
      <w:marBottom w:val="0"/>
      <w:divBdr>
        <w:top w:val="none" w:sz="0" w:space="0" w:color="auto"/>
        <w:left w:val="none" w:sz="0" w:space="0" w:color="auto"/>
        <w:bottom w:val="none" w:sz="0" w:space="0" w:color="auto"/>
        <w:right w:val="none" w:sz="0" w:space="0" w:color="auto"/>
      </w:divBdr>
    </w:div>
    <w:div w:id="1636107389">
      <w:bodyDiv w:val="1"/>
      <w:marLeft w:val="0"/>
      <w:marRight w:val="0"/>
      <w:marTop w:val="0"/>
      <w:marBottom w:val="0"/>
      <w:divBdr>
        <w:top w:val="none" w:sz="0" w:space="0" w:color="auto"/>
        <w:left w:val="none" w:sz="0" w:space="0" w:color="auto"/>
        <w:bottom w:val="none" w:sz="0" w:space="0" w:color="auto"/>
        <w:right w:val="none" w:sz="0" w:space="0" w:color="auto"/>
      </w:divBdr>
    </w:div>
    <w:div w:id="1646085734">
      <w:bodyDiv w:val="1"/>
      <w:marLeft w:val="0"/>
      <w:marRight w:val="0"/>
      <w:marTop w:val="0"/>
      <w:marBottom w:val="0"/>
      <w:divBdr>
        <w:top w:val="none" w:sz="0" w:space="0" w:color="auto"/>
        <w:left w:val="none" w:sz="0" w:space="0" w:color="auto"/>
        <w:bottom w:val="none" w:sz="0" w:space="0" w:color="auto"/>
        <w:right w:val="none" w:sz="0" w:space="0" w:color="auto"/>
      </w:divBdr>
      <w:divsChild>
        <w:div w:id="390006108">
          <w:marLeft w:val="547"/>
          <w:marRight w:val="0"/>
          <w:marTop w:val="0"/>
          <w:marBottom w:val="0"/>
          <w:divBdr>
            <w:top w:val="none" w:sz="0" w:space="0" w:color="auto"/>
            <w:left w:val="none" w:sz="0" w:space="0" w:color="auto"/>
            <w:bottom w:val="none" w:sz="0" w:space="0" w:color="auto"/>
            <w:right w:val="none" w:sz="0" w:space="0" w:color="auto"/>
          </w:divBdr>
        </w:div>
        <w:div w:id="1102064993">
          <w:marLeft w:val="547"/>
          <w:marRight w:val="0"/>
          <w:marTop w:val="0"/>
          <w:marBottom w:val="0"/>
          <w:divBdr>
            <w:top w:val="none" w:sz="0" w:space="0" w:color="auto"/>
            <w:left w:val="none" w:sz="0" w:space="0" w:color="auto"/>
            <w:bottom w:val="none" w:sz="0" w:space="0" w:color="auto"/>
            <w:right w:val="none" w:sz="0" w:space="0" w:color="auto"/>
          </w:divBdr>
        </w:div>
        <w:div w:id="1931886769">
          <w:marLeft w:val="547"/>
          <w:marRight w:val="0"/>
          <w:marTop w:val="0"/>
          <w:marBottom w:val="0"/>
          <w:divBdr>
            <w:top w:val="none" w:sz="0" w:space="0" w:color="auto"/>
            <w:left w:val="none" w:sz="0" w:space="0" w:color="auto"/>
            <w:bottom w:val="none" w:sz="0" w:space="0" w:color="auto"/>
            <w:right w:val="none" w:sz="0" w:space="0" w:color="auto"/>
          </w:divBdr>
        </w:div>
        <w:div w:id="824122460">
          <w:marLeft w:val="547"/>
          <w:marRight w:val="0"/>
          <w:marTop w:val="0"/>
          <w:marBottom w:val="0"/>
          <w:divBdr>
            <w:top w:val="none" w:sz="0" w:space="0" w:color="auto"/>
            <w:left w:val="none" w:sz="0" w:space="0" w:color="auto"/>
            <w:bottom w:val="none" w:sz="0" w:space="0" w:color="auto"/>
            <w:right w:val="none" w:sz="0" w:space="0" w:color="auto"/>
          </w:divBdr>
        </w:div>
        <w:div w:id="1293559667">
          <w:marLeft w:val="547"/>
          <w:marRight w:val="0"/>
          <w:marTop w:val="0"/>
          <w:marBottom w:val="0"/>
          <w:divBdr>
            <w:top w:val="none" w:sz="0" w:space="0" w:color="auto"/>
            <w:left w:val="none" w:sz="0" w:space="0" w:color="auto"/>
            <w:bottom w:val="none" w:sz="0" w:space="0" w:color="auto"/>
            <w:right w:val="none" w:sz="0" w:space="0" w:color="auto"/>
          </w:divBdr>
        </w:div>
        <w:div w:id="1257010405">
          <w:marLeft w:val="547"/>
          <w:marRight w:val="0"/>
          <w:marTop w:val="0"/>
          <w:marBottom w:val="0"/>
          <w:divBdr>
            <w:top w:val="none" w:sz="0" w:space="0" w:color="auto"/>
            <w:left w:val="none" w:sz="0" w:space="0" w:color="auto"/>
            <w:bottom w:val="none" w:sz="0" w:space="0" w:color="auto"/>
            <w:right w:val="none" w:sz="0" w:space="0" w:color="auto"/>
          </w:divBdr>
        </w:div>
        <w:div w:id="284893105">
          <w:marLeft w:val="547"/>
          <w:marRight w:val="0"/>
          <w:marTop w:val="0"/>
          <w:marBottom w:val="0"/>
          <w:divBdr>
            <w:top w:val="none" w:sz="0" w:space="0" w:color="auto"/>
            <w:left w:val="none" w:sz="0" w:space="0" w:color="auto"/>
            <w:bottom w:val="none" w:sz="0" w:space="0" w:color="auto"/>
            <w:right w:val="none" w:sz="0" w:space="0" w:color="auto"/>
          </w:divBdr>
        </w:div>
        <w:div w:id="1753893018">
          <w:marLeft w:val="547"/>
          <w:marRight w:val="0"/>
          <w:marTop w:val="0"/>
          <w:marBottom w:val="0"/>
          <w:divBdr>
            <w:top w:val="none" w:sz="0" w:space="0" w:color="auto"/>
            <w:left w:val="none" w:sz="0" w:space="0" w:color="auto"/>
            <w:bottom w:val="none" w:sz="0" w:space="0" w:color="auto"/>
            <w:right w:val="none" w:sz="0" w:space="0" w:color="auto"/>
          </w:divBdr>
        </w:div>
        <w:div w:id="1632397295">
          <w:marLeft w:val="547"/>
          <w:marRight w:val="0"/>
          <w:marTop w:val="0"/>
          <w:marBottom w:val="0"/>
          <w:divBdr>
            <w:top w:val="none" w:sz="0" w:space="0" w:color="auto"/>
            <w:left w:val="none" w:sz="0" w:space="0" w:color="auto"/>
            <w:bottom w:val="none" w:sz="0" w:space="0" w:color="auto"/>
            <w:right w:val="none" w:sz="0" w:space="0" w:color="auto"/>
          </w:divBdr>
        </w:div>
        <w:div w:id="1144196391">
          <w:marLeft w:val="547"/>
          <w:marRight w:val="0"/>
          <w:marTop w:val="0"/>
          <w:marBottom w:val="0"/>
          <w:divBdr>
            <w:top w:val="none" w:sz="0" w:space="0" w:color="auto"/>
            <w:left w:val="none" w:sz="0" w:space="0" w:color="auto"/>
            <w:bottom w:val="none" w:sz="0" w:space="0" w:color="auto"/>
            <w:right w:val="none" w:sz="0" w:space="0" w:color="auto"/>
          </w:divBdr>
        </w:div>
        <w:div w:id="1069881867">
          <w:marLeft w:val="547"/>
          <w:marRight w:val="0"/>
          <w:marTop w:val="0"/>
          <w:marBottom w:val="0"/>
          <w:divBdr>
            <w:top w:val="none" w:sz="0" w:space="0" w:color="auto"/>
            <w:left w:val="none" w:sz="0" w:space="0" w:color="auto"/>
            <w:bottom w:val="none" w:sz="0" w:space="0" w:color="auto"/>
            <w:right w:val="none" w:sz="0" w:space="0" w:color="auto"/>
          </w:divBdr>
        </w:div>
        <w:div w:id="976446738">
          <w:marLeft w:val="547"/>
          <w:marRight w:val="0"/>
          <w:marTop w:val="0"/>
          <w:marBottom w:val="0"/>
          <w:divBdr>
            <w:top w:val="none" w:sz="0" w:space="0" w:color="auto"/>
            <w:left w:val="none" w:sz="0" w:space="0" w:color="auto"/>
            <w:bottom w:val="none" w:sz="0" w:space="0" w:color="auto"/>
            <w:right w:val="none" w:sz="0" w:space="0" w:color="auto"/>
          </w:divBdr>
        </w:div>
        <w:div w:id="1788038530">
          <w:marLeft w:val="547"/>
          <w:marRight w:val="0"/>
          <w:marTop w:val="0"/>
          <w:marBottom w:val="0"/>
          <w:divBdr>
            <w:top w:val="none" w:sz="0" w:space="0" w:color="auto"/>
            <w:left w:val="none" w:sz="0" w:space="0" w:color="auto"/>
            <w:bottom w:val="none" w:sz="0" w:space="0" w:color="auto"/>
            <w:right w:val="none" w:sz="0" w:space="0" w:color="auto"/>
          </w:divBdr>
        </w:div>
        <w:div w:id="688946078">
          <w:marLeft w:val="547"/>
          <w:marRight w:val="0"/>
          <w:marTop w:val="0"/>
          <w:marBottom w:val="0"/>
          <w:divBdr>
            <w:top w:val="none" w:sz="0" w:space="0" w:color="auto"/>
            <w:left w:val="none" w:sz="0" w:space="0" w:color="auto"/>
            <w:bottom w:val="none" w:sz="0" w:space="0" w:color="auto"/>
            <w:right w:val="none" w:sz="0" w:space="0" w:color="auto"/>
          </w:divBdr>
        </w:div>
        <w:div w:id="103113123">
          <w:marLeft w:val="547"/>
          <w:marRight w:val="0"/>
          <w:marTop w:val="0"/>
          <w:marBottom w:val="0"/>
          <w:divBdr>
            <w:top w:val="none" w:sz="0" w:space="0" w:color="auto"/>
            <w:left w:val="none" w:sz="0" w:space="0" w:color="auto"/>
            <w:bottom w:val="none" w:sz="0" w:space="0" w:color="auto"/>
            <w:right w:val="none" w:sz="0" w:space="0" w:color="auto"/>
          </w:divBdr>
        </w:div>
        <w:div w:id="1244218008">
          <w:marLeft w:val="547"/>
          <w:marRight w:val="0"/>
          <w:marTop w:val="0"/>
          <w:marBottom w:val="0"/>
          <w:divBdr>
            <w:top w:val="none" w:sz="0" w:space="0" w:color="auto"/>
            <w:left w:val="none" w:sz="0" w:space="0" w:color="auto"/>
            <w:bottom w:val="none" w:sz="0" w:space="0" w:color="auto"/>
            <w:right w:val="none" w:sz="0" w:space="0" w:color="auto"/>
          </w:divBdr>
        </w:div>
      </w:divsChild>
    </w:div>
    <w:div w:id="1660766035">
      <w:bodyDiv w:val="1"/>
      <w:marLeft w:val="0"/>
      <w:marRight w:val="0"/>
      <w:marTop w:val="0"/>
      <w:marBottom w:val="0"/>
      <w:divBdr>
        <w:top w:val="none" w:sz="0" w:space="0" w:color="auto"/>
        <w:left w:val="none" w:sz="0" w:space="0" w:color="auto"/>
        <w:bottom w:val="none" w:sz="0" w:space="0" w:color="auto"/>
        <w:right w:val="none" w:sz="0" w:space="0" w:color="auto"/>
      </w:divBdr>
    </w:div>
    <w:div w:id="1670060570">
      <w:bodyDiv w:val="1"/>
      <w:marLeft w:val="0"/>
      <w:marRight w:val="0"/>
      <w:marTop w:val="0"/>
      <w:marBottom w:val="0"/>
      <w:divBdr>
        <w:top w:val="none" w:sz="0" w:space="0" w:color="auto"/>
        <w:left w:val="none" w:sz="0" w:space="0" w:color="auto"/>
        <w:bottom w:val="none" w:sz="0" w:space="0" w:color="auto"/>
        <w:right w:val="none" w:sz="0" w:space="0" w:color="auto"/>
      </w:divBdr>
      <w:divsChild>
        <w:div w:id="1870487554">
          <w:marLeft w:val="547"/>
          <w:marRight w:val="0"/>
          <w:marTop w:val="0"/>
          <w:marBottom w:val="0"/>
          <w:divBdr>
            <w:top w:val="none" w:sz="0" w:space="0" w:color="auto"/>
            <w:left w:val="none" w:sz="0" w:space="0" w:color="auto"/>
            <w:bottom w:val="none" w:sz="0" w:space="0" w:color="auto"/>
            <w:right w:val="none" w:sz="0" w:space="0" w:color="auto"/>
          </w:divBdr>
        </w:div>
        <w:div w:id="1496267679">
          <w:marLeft w:val="547"/>
          <w:marRight w:val="0"/>
          <w:marTop w:val="0"/>
          <w:marBottom w:val="0"/>
          <w:divBdr>
            <w:top w:val="none" w:sz="0" w:space="0" w:color="auto"/>
            <w:left w:val="none" w:sz="0" w:space="0" w:color="auto"/>
            <w:bottom w:val="none" w:sz="0" w:space="0" w:color="auto"/>
            <w:right w:val="none" w:sz="0" w:space="0" w:color="auto"/>
          </w:divBdr>
        </w:div>
        <w:div w:id="1735665612">
          <w:marLeft w:val="547"/>
          <w:marRight w:val="0"/>
          <w:marTop w:val="0"/>
          <w:marBottom w:val="0"/>
          <w:divBdr>
            <w:top w:val="none" w:sz="0" w:space="0" w:color="auto"/>
            <w:left w:val="none" w:sz="0" w:space="0" w:color="auto"/>
            <w:bottom w:val="none" w:sz="0" w:space="0" w:color="auto"/>
            <w:right w:val="none" w:sz="0" w:space="0" w:color="auto"/>
          </w:divBdr>
        </w:div>
      </w:divsChild>
    </w:div>
    <w:div w:id="1677805015">
      <w:bodyDiv w:val="1"/>
      <w:marLeft w:val="0"/>
      <w:marRight w:val="0"/>
      <w:marTop w:val="0"/>
      <w:marBottom w:val="0"/>
      <w:divBdr>
        <w:top w:val="none" w:sz="0" w:space="0" w:color="auto"/>
        <w:left w:val="none" w:sz="0" w:space="0" w:color="auto"/>
        <w:bottom w:val="none" w:sz="0" w:space="0" w:color="auto"/>
        <w:right w:val="none" w:sz="0" w:space="0" w:color="auto"/>
      </w:divBdr>
      <w:divsChild>
        <w:div w:id="1467619549">
          <w:marLeft w:val="0"/>
          <w:marRight w:val="0"/>
          <w:marTop w:val="0"/>
          <w:marBottom w:val="0"/>
          <w:divBdr>
            <w:top w:val="none" w:sz="0" w:space="0" w:color="auto"/>
            <w:left w:val="none" w:sz="0" w:space="0" w:color="auto"/>
            <w:bottom w:val="none" w:sz="0" w:space="0" w:color="auto"/>
            <w:right w:val="none" w:sz="0" w:space="0" w:color="auto"/>
          </w:divBdr>
          <w:divsChild>
            <w:div w:id="14115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0204">
      <w:bodyDiv w:val="1"/>
      <w:marLeft w:val="0"/>
      <w:marRight w:val="0"/>
      <w:marTop w:val="0"/>
      <w:marBottom w:val="0"/>
      <w:divBdr>
        <w:top w:val="none" w:sz="0" w:space="0" w:color="auto"/>
        <w:left w:val="none" w:sz="0" w:space="0" w:color="auto"/>
        <w:bottom w:val="none" w:sz="0" w:space="0" w:color="auto"/>
        <w:right w:val="none" w:sz="0" w:space="0" w:color="auto"/>
      </w:divBdr>
    </w:div>
    <w:div w:id="1683170077">
      <w:bodyDiv w:val="1"/>
      <w:marLeft w:val="0"/>
      <w:marRight w:val="0"/>
      <w:marTop w:val="0"/>
      <w:marBottom w:val="0"/>
      <w:divBdr>
        <w:top w:val="none" w:sz="0" w:space="0" w:color="auto"/>
        <w:left w:val="none" w:sz="0" w:space="0" w:color="auto"/>
        <w:bottom w:val="none" w:sz="0" w:space="0" w:color="auto"/>
        <w:right w:val="none" w:sz="0" w:space="0" w:color="auto"/>
      </w:divBdr>
    </w:div>
    <w:div w:id="1689912875">
      <w:bodyDiv w:val="1"/>
      <w:marLeft w:val="0"/>
      <w:marRight w:val="0"/>
      <w:marTop w:val="0"/>
      <w:marBottom w:val="0"/>
      <w:divBdr>
        <w:top w:val="none" w:sz="0" w:space="0" w:color="auto"/>
        <w:left w:val="none" w:sz="0" w:space="0" w:color="auto"/>
        <w:bottom w:val="none" w:sz="0" w:space="0" w:color="auto"/>
        <w:right w:val="none" w:sz="0" w:space="0" w:color="auto"/>
      </w:divBdr>
    </w:div>
    <w:div w:id="1693994373">
      <w:bodyDiv w:val="1"/>
      <w:marLeft w:val="0"/>
      <w:marRight w:val="0"/>
      <w:marTop w:val="0"/>
      <w:marBottom w:val="0"/>
      <w:divBdr>
        <w:top w:val="none" w:sz="0" w:space="0" w:color="auto"/>
        <w:left w:val="none" w:sz="0" w:space="0" w:color="auto"/>
        <w:bottom w:val="none" w:sz="0" w:space="0" w:color="auto"/>
        <w:right w:val="none" w:sz="0" w:space="0" w:color="auto"/>
      </w:divBdr>
    </w:div>
    <w:div w:id="1697346056">
      <w:bodyDiv w:val="1"/>
      <w:marLeft w:val="0"/>
      <w:marRight w:val="0"/>
      <w:marTop w:val="0"/>
      <w:marBottom w:val="0"/>
      <w:divBdr>
        <w:top w:val="none" w:sz="0" w:space="0" w:color="auto"/>
        <w:left w:val="none" w:sz="0" w:space="0" w:color="auto"/>
        <w:bottom w:val="none" w:sz="0" w:space="0" w:color="auto"/>
        <w:right w:val="none" w:sz="0" w:space="0" w:color="auto"/>
      </w:divBdr>
    </w:div>
    <w:div w:id="1703826766">
      <w:bodyDiv w:val="1"/>
      <w:marLeft w:val="0"/>
      <w:marRight w:val="0"/>
      <w:marTop w:val="0"/>
      <w:marBottom w:val="0"/>
      <w:divBdr>
        <w:top w:val="none" w:sz="0" w:space="0" w:color="auto"/>
        <w:left w:val="none" w:sz="0" w:space="0" w:color="auto"/>
        <w:bottom w:val="none" w:sz="0" w:space="0" w:color="auto"/>
        <w:right w:val="none" w:sz="0" w:space="0" w:color="auto"/>
      </w:divBdr>
      <w:divsChild>
        <w:div w:id="1022976918">
          <w:marLeft w:val="0"/>
          <w:marRight w:val="0"/>
          <w:marTop w:val="0"/>
          <w:marBottom w:val="0"/>
          <w:divBdr>
            <w:top w:val="none" w:sz="0" w:space="0" w:color="auto"/>
            <w:left w:val="none" w:sz="0" w:space="0" w:color="auto"/>
            <w:bottom w:val="none" w:sz="0" w:space="0" w:color="auto"/>
            <w:right w:val="none" w:sz="0" w:space="0" w:color="auto"/>
          </w:divBdr>
          <w:divsChild>
            <w:div w:id="1218781179">
              <w:marLeft w:val="0"/>
              <w:marRight w:val="0"/>
              <w:marTop w:val="0"/>
              <w:marBottom w:val="0"/>
              <w:divBdr>
                <w:top w:val="none" w:sz="0" w:space="0" w:color="auto"/>
                <w:left w:val="none" w:sz="0" w:space="0" w:color="auto"/>
                <w:bottom w:val="none" w:sz="0" w:space="0" w:color="auto"/>
                <w:right w:val="none" w:sz="0" w:space="0" w:color="auto"/>
              </w:divBdr>
            </w:div>
            <w:div w:id="1801994880">
              <w:marLeft w:val="0"/>
              <w:marRight w:val="0"/>
              <w:marTop w:val="0"/>
              <w:marBottom w:val="0"/>
              <w:divBdr>
                <w:top w:val="none" w:sz="0" w:space="0" w:color="auto"/>
                <w:left w:val="none" w:sz="0" w:space="0" w:color="auto"/>
                <w:bottom w:val="none" w:sz="0" w:space="0" w:color="auto"/>
                <w:right w:val="none" w:sz="0" w:space="0" w:color="auto"/>
              </w:divBdr>
              <w:divsChild>
                <w:div w:id="17412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2287">
          <w:marLeft w:val="0"/>
          <w:marRight w:val="0"/>
          <w:marTop w:val="0"/>
          <w:marBottom w:val="0"/>
          <w:divBdr>
            <w:top w:val="none" w:sz="0" w:space="0" w:color="auto"/>
            <w:left w:val="none" w:sz="0" w:space="0" w:color="auto"/>
            <w:bottom w:val="none" w:sz="0" w:space="0" w:color="auto"/>
            <w:right w:val="none" w:sz="0" w:space="0" w:color="auto"/>
          </w:divBdr>
          <w:divsChild>
            <w:div w:id="2114323875">
              <w:marLeft w:val="0"/>
              <w:marRight w:val="0"/>
              <w:marTop w:val="0"/>
              <w:marBottom w:val="0"/>
              <w:divBdr>
                <w:top w:val="none" w:sz="0" w:space="0" w:color="auto"/>
                <w:left w:val="none" w:sz="0" w:space="0" w:color="auto"/>
                <w:bottom w:val="none" w:sz="0" w:space="0" w:color="auto"/>
                <w:right w:val="none" w:sz="0" w:space="0" w:color="auto"/>
              </w:divBdr>
              <w:divsChild>
                <w:div w:id="1603802651">
                  <w:marLeft w:val="0"/>
                  <w:marRight w:val="0"/>
                  <w:marTop w:val="0"/>
                  <w:marBottom w:val="0"/>
                  <w:divBdr>
                    <w:top w:val="none" w:sz="0" w:space="0" w:color="auto"/>
                    <w:left w:val="none" w:sz="0" w:space="0" w:color="auto"/>
                    <w:bottom w:val="none" w:sz="0" w:space="0" w:color="auto"/>
                    <w:right w:val="none" w:sz="0" w:space="0" w:color="auto"/>
                  </w:divBdr>
                  <w:divsChild>
                    <w:div w:id="342901905">
                      <w:marLeft w:val="0"/>
                      <w:marRight w:val="0"/>
                      <w:marTop w:val="0"/>
                      <w:marBottom w:val="0"/>
                      <w:divBdr>
                        <w:top w:val="none" w:sz="0" w:space="0" w:color="auto"/>
                        <w:left w:val="none" w:sz="0" w:space="0" w:color="auto"/>
                        <w:bottom w:val="none" w:sz="0" w:space="0" w:color="auto"/>
                        <w:right w:val="none" w:sz="0" w:space="0" w:color="auto"/>
                      </w:divBdr>
                    </w:div>
                    <w:div w:id="53356422">
                      <w:marLeft w:val="0"/>
                      <w:marRight w:val="0"/>
                      <w:marTop w:val="0"/>
                      <w:marBottom w:val="0"/>
                      <w:divBdr>
                        <w:top w:val="none" w:sz="0" w:space="0" w:color="auto"/>
                        <w:left w:val="none" w:sz="0" w:space="0" w:color="auto"/>
                        <w:bottom w:val="none" w:sz="0" w:space="0" w:color="auto"/>
                        <w:right w:val="none" w:sz="0" w:space="0" w:color="auto"/>
                      </w:divBdr>
                    </w:div>
                  </w:divsChild>
                </w:div>
                <w:div w:id="1669672406">
                  <w:marLeft w:val="0"/>
                  <w:marRight w:val="0"/>
                  <w:marTop w:val="0"/>
                  <w:marBottom w:val="0"/>
                  <w:divBdr>
                    <w:top w:val="none" w:sz="0" w:space="0" w:color="auto"/>
                    <w:left w:val="none" w:sz="0" w:space="0" w:color="auto"/>
                    <w:bottom w:val="none" w:sz="0" w:space="0" w:color="auto"/>
                    <w:right w:val="none" w:sz="0" w:space="0" w:color="auto"/>
                  </w:divBdr>
                  <w:divsChild>
                    <w:div w:id="1187065388">
                      <w:marLeft w:val="0"/>
                      <w:marRight w:val="0"/>
                      <w:marTop w:val="0"/>
                      <w:marBottom w:val="0"/>
                      <w:divBdr>
                        <w:top w:val="none" w:sz="0" w:space="0" w:color="auto"/>
                        <w:left w:val="none" w:sz="0" w:space="0" w:color="auto"/>
                        <w:bottom w:val="none" w:sz="0" w:space="0" w:color="auto"/>
                        <w:right w:val="none" w:sz="0" w:space="0" w:color="auto"/>
                      </w:divBdr>
                      <w:divsChild>
                        <w:div w:id="1288900190">
                          <w:marLeft w:val="0"/>
                          <w:marRight w:val="0"/>
                          <w:marTop w:val="0"/>
                          <w:marBottom w:val="0"/>
                          <w:divBdr>
                            <w:top w:val="none" w:sz="0" w:space="0" w:color="auto"/>
                            <w:left w:val="none" w:sz="0" w:space="0" w:color="auto"/>
                            <w:bottom w:val="none" w:sz="0" w:space="0" w:color="auto"/>
                            <w:right w:val="none" w:sz="0" w:space="0" w:color="auto"/>
                          </w:divBdr>
                          <w:divsChild>
                            <w:div w:id="548496420">
                              <w:marLeft w:val="0"/>
                              <w:marRight w:val="0"/>
                              <w:marTop w:val="0"/>
                              <w:marBottom w:val="0"/>
                              <w:divBdr>
                                <w:top w:val="none" w:sz="0" w:space="0" w:color="auto"/>
                                <w:left w:val="none" w:sz="0" w:space="0" w:color="auto"/>
                                <w:bottom w:val="none" w:sz="0" w:space="0" w:color="auto"/>
                                <w:right w:val="none" w:sz="0" w:space="0" w:color="auto"/>
                              </w:divBdr>
                            </w:div>
                          </w:divsChild>
                        </w:div>
                        <w:div w:id="971906382">
                          <w:marLeft w:val="0"/>
                          <w:marRight w:val="0"/>
                          <w:marTop w:val="0"/>
                          <w:marBottom w:val="0"/>
                          <w:divBdr>
                            <w:top w:val="none" w:sz="0" w:space="0" w:color="auto"/>
                            <w:left w:val="none" w:sz="0" w:space="0" w:color="auto"/>
                            <w:bottom w:val="none" w:sz="0" w:space="0" w:color="auto"/>
                            <w:right w:val="none" w:sz="0" w:space="0" w:color="auto"/>
                          </w:divBdr>
                          <w:divsChild>
                            <w:div w:id="904727147">
                              <w:marLeft w:val="0"/>
                              <w:marRight w:val="0"/>
                              <w:marTop w:val="0"/>
                              <w:marBottom w:val="0"/>
                              <w:divBdr>
                                <w:top w:val="none" w:sz="0" w:space="0" w:color="auto"/>
                                <w:left w:val="none" w:sz="0" w:space="0" w:color="auto"/>
                                <w:bottom w:val="none" w:sz="0" w:space="0" w:color="auto"/>
                                <w:right w:val="none" w:sz="0" w:space="0" w:color="auto"/>
                              </w:divBdr>
                            </w:div>
                          </w:divsChild>
                        </w:div>
                        <w:div w:id="1246768273">
                          <w:marLeft w:val="0"/>
                          <w:marRight w:val="0"/>
                          <w:marTop w:val="0"/>
                          <w:marBottom w:val="0"/>
                          <w:divBdr>
                            <w:top w:val="none" w:sz="0" w:space="0" w:color="auto"/>
                            <w:left w:val="none" w:sz="0" w:space="0" w:color="auto"/>
                            <w:bottom w:val="none" w:sz="0" w:space="0" w:color="auto"/>
                            <w:right w:val="none" w:sz="0" w:space="0" w:color="auto"/>
                          </w:divBdr>
                          <w:divsChild>
                            <w:div w:id="15625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955326">
      <w:bodyDiv w:val="1"/>
      <w:marLeft w:val="0"/>
      <w:marRight w:val="0"/>
      <w:marTop w:val="0"/>
      <w:marBottom w:val="0"/>
      <w:divBdr>
        <w:top w:val="none" w:sz="0" w:space="0" w:color="auto"/>
        <w:left w:val="none" w:sz="0" w:space="0" w:color="auto"/>
        <w:bottom w:val="none" w:sz="0" w:space="0" w:color="auto"/>
        <w:right w:val="none" w:sz="0" w:space="0" w:color="auto"/>
      </w:divBdr>
    </w:div>
    <w:div w:id="1712341671">
      <w:bodyDiv w:val="1"/>
      <w:marLeft w:val="0"/>
      <w:marRight w:val="0"/>
      <w:marTop w:val="0"/>
      <w:marBottom w:val="0"/>
      <w:divBdr>
        <w:top w:val="none" w:sz="0" w:space="0" w:color="auto"/>
        <w:left w:val="none" w:sz="0" w:space="0" w:color="auto"/>
        <w:bottom w:val="none" w:sz="0" w:space="0" w:color="auto"/>
        <w:right w:val="none" w:sz="0" w:space="0" w:color="auto"/>
      </w:divBdr>
    </w:div>
    <w:div w:id="1730880428">
      <w:bodyDiv w:val="1"/>
      <w:marLeft w:val="0"/>
      <w:marRight w:val="0"/>
      <w:marTop w:val="0"/>
      <w:marBottom w:val="0"/>
      <w:divBdr>
        <w:top w:val="none" w:sz="0" w:space="0" w:color="auto"/>
        <w:left w:val="none" w:sz="0" w:space="0" w:color="auto"/>
        <w:bottom w:val="none" w:sz="0" w:space="0" w:color="auto"/>
        <w:right w:val="none" w:sz="0" w:space="0" w:color="auto"/>
      </w:divBdr>
      <w:divsChild>
        <w:div w:id="1022047396">
          <w:marLeft w:val="547"/>
          <w:marRight w:val="0"/>
          <w:marTop w:val="0"/>
          <w:marBottom w:val="0"/>
          <w:divBdr>
            <w:top w:val="none" w:sz="0" w:space="0" w:color="auto"/>
            <w:left w:val="none" w:sz="0" w:space="0" w:color="auto"/>
            <w:bottom w:val="none" w:sz="0" w:space="0" w:color="auto"/>
            <w:right w:val="none" w:sz="0" w:space="0" w:color="auto"/>
          </w:divBdr>
        </w:div>
        <w:div w:id="1586651391">
          <w:marLeft w:val="547"/>
          <w:marRight w:val="0"/>
          <w:marTop w:val="0"/>
          <w:marBottom w:val="0"/>
          <w:divBdr>
            <w:top w:val="none" w:sz="0" w:space="0" w:color="auto"/>
            <w:left w:val="none" w:sz="0" w:space="0" w:color="auto"/>
            <w:bottom w:val="none" w:sz="0" w:space="0" w:color="auto"/>
            <w:right w:val="none" w:sz="0" w:space="0" w:color="auto"/>
          </w:divBdr>
        </w:div>
        <w:div w:id="592132615">
          <w:marLeft w:val="547"/>
          <w:marRight w:val="0"/>
          <w:marTop w:val="0"/>
          <w:marBottom w:val="0"/>
          <w:divBdr>
            <w:top w:val="none" w:sz="0" w:space="0" w:color="auto"/>
            <w:left w:val="none" w:sz="0" w:space="0" w:color="auto"/>
            <w:bottom w:val="none" w:sz="0" w:space="0" w:color="auto"/>
            <w:right w:val="none" w:sz="0" w:space="0" w:color="auto"/>
          </w:divBdr>
        </w:div>
        <w:div w:id="1121262440">
          <w:marLeft w:val="547"/>
          <w:marRight w:val="0"/>
          <w:marTop w:val="0"/>
          <w:marBottom w:val="0"/>
          <w:divBdr>
            <w:top w:val="none" w:sz="0" w:space="0" w:color="auto"/>
            <w:left w:val="none" w:sz="0" w:space="0" w:color="auto"/>
            <w:bottom w:val="none" w:sz="0" w:space="0" w:color="auto"/>
            <w:right w:val="none" w:sz="0" w:space="0" w:color="auto"/>
          </w:divBdr>
        </w:div>
        <w:div w:id="1044216042">
          <w:marLeft w:val="547"/>
          <w:marRight w:val="0"/>
          <w:marTop w:val="0"/>
          <w:marBottom w:val="0"/>
          <w:divBdr>
            <w:top w:val="none" w:sz="0" w:space="0" w:color="auto"/>
            <w:left w:val="none" w:sz="0" w:space="0" w:color="auto"/>
            <w:bottom w:val="none" w:sz="0" w:space="0" w:color="auto"/>
            <w:right w:val="none" w:sz="0" w:space="0" w:color="auto"/>
          </w:divBdr>
        </w:div>
        <w:div w:id="1524125339">
          <w:marLeft w:val="547"/>
          <w:marRight w:val="0"/>
          <w:marTop w:val="0"/>
          <w:marBottom w:val="0"/>
          <w:divBdr>
            <w:top w:val="none" w:sz="0" w:space="0" w:color="auto"/>
            <w:left w:val="none" w:sz="0" w:space="0" w:color="auto"/>
            <w:bottom w:val="none" w:sz="0" w:space="0" w:color="auto"/>
            <w:right w:val="none" w:sz="0" w:space="0" w:color="auto"/>
          </w:divBdr>
        </w:div>
        <w:div w:id="287786480">
          <w:marLeft w:val="547"/>
          <w:marRight w:val="0"/>
          <w:marTop w:val="0"/>
          <w:marBottom w:val="0"/>
          <w:divBdr>
            <w:top w:val="none" w:sz="0" w:space="0" w:color="auto"/>
            <w:left w:val="none" w:sz="0" w:space="0" w:color="auto"/>
            <w:bottom w:val="none" w:sz="0" w:space="0" w:color="auto"/>
            <w:right w:val="none" w:sz="0" w:space="0" w:color="auto"/>
          </w:divBdr>
        </w:div>
        <w:div w:id="342319262">
          <w:marLeft w:val="547"/>
          <w:marRight w:val="0"/>
          <w:marTop w:val="0"/>
          <w:marBottom w:val="0"/>
          <w:divBdr>
            <w:top w:val="none" w:sz="0" w:space="0" w:color="auto"/>
            <w:left w:val="none" w:sz="0" w:space="0" w:color="auto"/>
            <w:bottom w:val="none" w:sz="0" w:space="0" w:color="auto"/>
            <w:right w:val="none" w:sz="0" w:space="0" w:color="auto"/>
          </w:divBdr>
        </w:div>
        <w:div w:id="1531383641">
          <w:marLeft w:val="547"/>
          <w:marRight w:val="0"/>
          <w:marTop w:val="0"/>
          <w:marBottom w:val="0"/>
          <w:divBdr>
            <w:top w:val="none" w:sz="0" w:space="0" w:color="auto"/>
            <w:left w:val="none" w:sz="0" w:space="0" w:color="auto"/>
            <w:bottom w:val="none" w:sz="0" w:space="0" w:color="auto"/>
            <w:right w:val="none" w:sz="0" w:space="0" w:color="auto"/>
          </w:divBdr>
        </w:div>
      </w:divsChild>
    </w:div>
    <w:div w:id="1768184865">
      <w:bodyDiv w:val="1"/>
      <w:marLeft w:val="0"/>
      <w:marRight w:val="0"/>
      <w:marTop w:val="0"/>
      <w:marBottom w:val="0"/>
      <w:divBdr>
        <w:top w:val="none" w:sz="0" w:space="0" w:color="auto"/>
        <w:left w:val="none" w:sz="0" w:space="0" w:color="auto"/>
        <w:bottom w:val="none" w:sz="0" w:space="0" w:color="auto"/>
        <w:right w:val="none" w:sz="0" w:space="0" w:color="auto"/>
      </w:divBdr>
    </w:div>
    <w:div w:id="1769034324">
      <w:bodyDiv w:val="1"/>
      <w:marLeft w:val="0"/>
      <w:marRight w:val="0"/>
      <w:marTop w:val="0"/>
      <w:marBottom w:val="0"/>
      <w:divBdr>
        <w:top w:val="none" w:sz="0" w:space="0" w:color="auto"/>
        <w:left w:val="none" w:sz="0" w:space="0" w:color="auto"/>
        <w:bottom w:val="none" w:sz="0" w:space="0" w:color="auto"/>
        <w:right w:val="none" w:sz="0" w:space="0" w:color="auto"/>
      </w:divBdr>
    </w:div>
    <w:div w:id="1810198853">
      <w:bodyDiv w:val="1"/>
      <w:marLeft w:val="0"/>
      <w:marRight w:val="0"/>
      <w:marTop w:val="0"/>
      <w:marBottom w:val="0"/>
      <w:divBdr>
        <w:top w:val="none" w:sz="0" w:space="0" w:color="auto"/>
        <w:left w:val="none" w:sz="0" w:space="0" w:color="auto"/>
        <w:bottom w:val="none" w:sz="0" w:space="0" w:color="auto"/>
        <w:right w:val="none" w:sz="0" w:space="0" w:color="auto"/>
      </w:divBdr>
    </w:div>
    <w:div w:id="1824201689">
      <w:bodyDiv w:val="1"/>
      <w:marLeft w:val="0"/>
      <w:marRight w:val="0"/>
      <w:marTop w:val="0"/>
      <w:marBottom w:val="0"/>
      <w:divBdr>
        <w:top w:val="none" w:sz="0" w:space="0" w:color="auto"/>
        <w:left w:val="none" w:sz="0" w:space="0" w:color="auto"/>
        <w:bottom w:val="none" w:sz="0" w:space="0" w:color="auto"/>
        <w:right w:val="none" w:sz="0" w:space="0" w:color="auto"/>
      </w:divBdr>
    </w:div>
    <w:div w:id="1842961825">
      <w:bodyDiv w:val="1"/>
      <w:marLeft w:val="0"/>
      <w:marRight w:val="0"/>
      <w:marTop w:val="0"/>
      <w:marBottom w:val="0"/>
      <w:divBdr>
        <w:top w:val="none" w:sz="0" w:space="0" w:color="auto"/>
        <w:left w:val="none" w:sz="0" w:space="0" w:color="auto"/>
        <w:bottom w:val="none" w:sz="0" w:space="0" w:color="auto"/>
        <w:right w:val="none" w:sz="0" w:space="0" w:color="auto"/>
      </w:divBdr>
    </w:div>
    <w:div w:id="1861241146">
      <w:bodyDiv w:val="1"/>
      <w:marLeft w:val="0"/>
      <w:marRight w:val="0"/>
      <w:marTop w:val="0"/>
      <w:marBottom w:val="0"/>
      <w:divBdr>
        <w:top w:val="none" w:sz="0" w:space="0" w:color="auto"/>
        <w:left w:val="none" w:sz="0" w:space="0" w:color="auto"/>
        <w:bottom w:val="none" w:sz="0" w:space="0" w:color="auto"/>
        <w:right w:val="none" w:sz="0" w:space="0" w:color="auto"/>
      </w:divBdr>
    </w:div>
    <w:div w:id="1866481476">
      <w:bodyDiv w:val="1"/>
      <w:marLeft w:val="0"/>
      <w:marRight w:val="0"/>
      <w:marTop w:val="0"/>
      <w:marBottom w:val="0"/>
      <w:divBdr>
        <w:top w:val="none" w:sz="0" w:space="0" w:color="auto"/>
        <w:left w:val="none" w:sz="0" w:space="0" w:color="auto"/>
        <w:bottom w:val="none" w:sz="0" w:space="0" w:color="auto"/>
        <w:right w:val="none" w:sz="0" w:space="0" w:color="auto"/>
      </w:divBdr>
    </w:div>
    <w:div w:id="1877883902">
      <w:bodyDiv w:val="1"/>
      <w:marLeft w:val="0"/>
      <w:marRight w:val="0"/>
      <w:marTop w:val="0"/>
      <w:marBottom w:val="0"/>
      <w:divBdr>
        <w:top w:val="none" w:sz="0" w:space="0" w:color="auto"/>
        <w:left w:val="none" w:sz="0" w:space="0" w:color="auto"/>
        <w:bottom w:val="none" w:sz="0" w:space="0" w:color="auto"/>
        <w:right w:val="none" w:sz="0" w:space="0" w:color="auto"/>
      </w:divBdr>
      <w:divsChild>
        <w:div w:id="1029843679">
          <w:marLeft w:val="547"/>
          <w:marRight w:val="0"/>
          <w:marTop w:val="0"/>
          <w:marBottom w:val="0"/>
          <w:divBdr>
            <w:top w:val="none" w:sz="0" w:space="0" w:color="auto"/>
            <w:left w:val="none" w:sz="0" w:space="0" w:color="auto"/>
            <w:bottom w:val="none" w:sz="0" w:space="0" w:color="auto"/>
            <w:right w:val="none" w:sz="0" w:space="0" w:color="auto"/>
          </w:divBdr>
        </w:div>
        <w:div w:id="298220861">
          <w:marLeft w:val="547"/>
          <w:marRight w:val="0"/>
          <w:marTop w:val="0"/>
          <w:marBottom w:val="0"/>
          <w:divBdr>
            <w:top w:val="none" w:sz="0" w:space="0" w:color="auto"/>
            <w:left w:val="none" w:sz="0" w:space="0" w:color="auto"/>
            <w:bottom w:val="none" w:sz="0" w:space="0" w:color="auto"/>
            <w:right w:val="none" w:sz="0" w:space="0" w:color="auto"/>
          </w:divBdr>
        </w:div>
        <w:div w:id="1997605591">
          <w:marLeft w:val="547"/>
          <w:marRight w:val="0"/>
          <w:marTop w:val="0"/>
          <w:marBottom w:val="0"/>
          <w:divBdr>
            <w:top w:val="none" w:sz="0" w:space="0" w:color="auto"/>
            <w:left w:val="none" w:sz="0" w:space="0" w:color="auto"/>
            <w:bottom w:val="none" w:sz="0" w:space="0" w:color="auto"/>
            <w:right w:val="none" w:sz="0" w:space="0" w:color="auto"/>
          </w:divBdr>
        </w:div>
      </w:divsChild>
    </w:div>
    <w:div w:id="1952976419">
      <w:bodyDiv w:val="1"/>
      <w:marLeft w:val="0"/>
      <w:marRight w:val="0"/>
      <w:marTop w:val="0"/>
      <w:marBottom w:val="0"/>
      <w:divBdr>
        <w:top w:val="none" w:sz="0" w:space="0" w:color="auto"/>
        <w:left w:val="none" w:sz="0" w:space="0" w:color="auto"/>
        <w:bottom w:val="none" w:sz="0" w:space="0" w:color="auto"/>
        <w:right w:val="none" w:sz="0" w:space="0" w:color="auto"/>
      </w:divBdr>
    </w:div>
    <w:div w:id="1960455508">
      <w:bodyDiv w:val="1"/>
      <w:marLeft w:val="0"/>
      <w:marRight w:val="0"/>
      <w:marTop w:val="0"/>
      <w:marBottom w:val="0"/>
      <w:divBdr>
        <w:top w:val="none" w:sz="0" w:space="0" w:color="auto"/>
        <w:left w:val="none" w:sz="0" w:space="0" w:color="auto"/>
        <w:bottom w:val="none" w:sz="0" w:space="0" w:color="auto"/>
        <w:right w:val="none" w:sz="0" w:space="0" w:color="auto"/>
      </w:divBdr>
    </w:div>
    <w:div w:id="1961181262">
      <w:bodyDiv w:val="1"/>
      <w:marLeft w:val="0"/>
      <w:marRight w:val="0"/>
      <w:marTop w:val="0"/>
      <w:marBottom w:val="0"/>
      <w:divBdr>
        <w:top w:val="none" w:sz="0" w:space="0" w:color="auto"/>
        <w:left w:val="none" w:sz="0" w:space="0" w:color="auto"/>
        <w:bottom w:val="none" w:sz="0" w:space="0" w:color="auto"/>
        <w:right w:val="none" w:sz="0" w:space="0" w:color="auto"/>
      </w:divBdr>
    </w:div>
    <w:div w:id="1964997167">
      <w:bodyDiv w:val="1"/>
      <w:marLeft w:val="0"/>
      <w:marRight w:val="0"/>
      <w:marTop w:val="0"/>
      <w:marBottom w:val="0"/>
      <w:divBdr>
        <w:top w:val="none" w:sz="0" w:space="0" w:color="auto"/>
        <w:left w:val="none" w:sz="0" w:space="0" w:color="auto"/>
        <w:bottom w:val="none" w:sz="0" w:space="0" w:color="auto"/>
        <w:right w:val="none" w:sz="0" w:space="0" w:color="auto"/>
      </w:divBdr>
    </w:div>
    <w:div w:id="1966882969">
      <w:bodyDiv w:val="1"/>
      <w:marLeft w:val="0"/>
      <w:marRight w:val="0"/>
      <w:marTop w:val="0"/>
      <w:marBottom w:val="0"/>
      <w:divBdr>
        <w:top w:val="none" w:sz="0" w:space="0" w:color="auto"/>
        <w:left w:val="none" w:sz="0" w:space="0" w:color="auto"/>
        <w:bottom w:val="none" w:sz="0" w:space="0" w:color="auto"/>
        <w:right w:val="none" w:sz="0" w:space="0" w:color="auto"/>
      </w:divBdr>
    </w:div>
    <w:div w:id="1982345725">
      <w:bodyDiv w:val="1"/>
      <w:marLeft w:val="0"/>
      <w:marRight w:val="0"/>
      <w:marTop w:val="0"/>
      <w:marBottom w:val="0"/>
      <w:divBdr>
        <w:top w:val="none" w:sz="0" w:space="0" w:color="auto"/>
        <w:left w:val="none" w:sz="0" w:space="0" w:color="auto"/>
        <w:bottom w:val="none" w:sz="0" w:space="0" w:color="auto"/>
        <w:right w:val="none" w:sz="0" w:space="0" w:color="auto"/>
      </w:divBdr>
    </w:div>
    <w:div w:id="1986153574">
      <w:bodyDiv w:val="1"/>
      <w:marLeft w:val="0"/>
      <w:marRight w:val="0"/>
      <w:marTop w:val="0"/>
      <w:marBottom w:val="0"/>
      <w:divBdr>
        <w:top w:val="none" w:sz="0" w:space="0" w:color="auto"/>
        <w:left w:val="none" w:sz="0" w:space="0" w:color="auto"/>
        <w:bottom w:val="none" w:sz="0" w:space="0" w:color="auto"/>
        <w:right w:val="none" w:sz="0" w:space="0" w:color="auto"/>
      </w:divBdr>
    </w:div>
    <w:div w:id="1987395457">
      <w:bodyDiv w:val="1"/>
      <w:marLeft w:val="0"/>
      <w:marRight w:val="0"/>
      <w:marTop w:val="0"/>
      <w:marBottom w:val="0"/>
      <w:divBdr>
        <w:top w:val="none" w:sz="0" w:space="0" w:color="auto"/>
        <w:left w:val="none" w:sz="0" w:space="0" w:color="auto"/>
        <w:bottom w:val="none" w:sz="0" w:space="0" w:color="auto"/>
        <w:right w:val="none" w:sz="0" w:space="0" w:color="auto"/>
      </w:divBdr>
    </w:div>
    <w:div w:id="2012753018">
      <w:bodyDiv w:val="1"/>
      <w:marLeft w:val="0"/>
      <w:marRight w:val="0"/>
      <w:marTop w:val="0"/>
      <w:marBottom w:val="0"/>
      <w:divBdr>
        <w:top w:val="none" w:sz="0" w:space="0" w:color="auto"/>
        <w:left w:val="none" w:sz="0" w:space="0" w:color="auto"/>
        <w:bottom w:val="none" w:sz="0" w:space="0" w:color="auto"/>
        <w:right w:val="none" w:sz="0" w:space="0" w:color="auto"/>
      </w:divBdr>
    </w:div>
    <w:div w:id="2017222569">
      <w:bodyDiv w:val="1"/>
      <w:marLeft w:val="0"/>
      <w:marRight w:val="0"/>
      <w:marTop w:val="0"/>
      <w:marBottom w:val="0"/>
      <w:divBdr>
        <w:top w:val="none" w:sz="0" w:space="0" w:color="auto"/>
        <w:left w:val="none" w:sz="0" w:space="0" w:color="auto"/>
        <w:bottom w:val="none" w:sz="0" w:space="0" w:color="auto"/>
        <w:right w:val="none" w:sz="0" w:space="0" w:color="auto"/>
      </w:divBdr>
    </w:div>
    <w:div w:id="2017950985">
      <w:bodyDiv w:val="1"/>
      <w:marLeft w:val="0"/>
      <w:marRight w:val="0"/>
      <w:marTop w:val="0"/>
      <w:marBottom w:val="0"/>
      <w:divBdr>
        <w:top w:val="none" w:sz="0" w:space="0" w:color="auto"/>
        <w:left w:val="none" w:sz="0" w:space="0" w:color="auto"/>
        <w:bottom w:val="none" w:sz="0" w:space="0" w:color="auto"/>
        <w:right w:val="none" w:sz="0" w:space="0" w:color="auto"/>
      </w:divBdr>
    </w:div>
    <w:div w:id="2021004485">
      <w:bodyDiv w:val="1"/>
      <w:marLeft w:val="0"/>
      <w:marRight w:val="0"/>
      <w:marTop w:val="0"/>
      <w:marBottom w:val="0"/>
      <w:divBdr>
        <w:top w:val="none" w:sz="0" w:space="0" w:color="auto"/>
        <w:left w:val="none" w:sz="0" w:space="0" w:color="auto"/>
        <w:bottom w:val="none" w:sz="0" w:space="0" w:color="auto"/>
        <w:right w:val="none" w:sz="0" w:space="0" w:color="auto"/>
      </w:divBdr>
    </w:div>
    <w:div w:id="2027636368">
      <w:bodyDiv w:val="1"/>
      <w:marLeft w:val="0"/>
      <w:marRight w:val="0"/>
      <w:marTop w:val="0"/>
      <w:marBottom w:val="0"/>
      <w:divBdr>
        <w:top w:val="none" w:sz="0" w:space="0" w:color="auto"/>
        <w:left w:val="none" w:sz="0" w:space="0" w:color="auto"/>
        <w:bottom w:val="none" w:sz="0" w:space="0" w:color="auto"/>
        <w:right w:val="none" w:sz="0" w:space="0" w:color="auto"/>
      </w:divBdr>
    </w:div>
    <w:div w:id="2032875558">
      <w:bodyDiv w:val="1"/>
      <w:marLeft w:val="0"/>
      <w:marRight w:val="0"/>
      <w:marTop w:val="0"/>
      <w:marBottom w:val="0"/>
      <w:divBdr>
        <w:top w:val="none" w:sz="0" w:space="0" w:color="auto"/>
        <w:left w:val="none" w:sz="0" w:space="0" w:color="auto"/>
        <w:bottom w:val="none" w:sz="0" w:space="0" w:color="auto"/>
        <w:right w:val="none" w:sz="0" w:space="0" w:color="auto"/>
      </w:divBdr>
    </w:div>
    <w:div w:id="2033065383">
      <w:bodyDiv w:val="1"/>
      <w:marLeft w:val="0"/>
      <w:marRight w:val="0"/>
      <w:marTop w:val="0"/>
      <w:marBottom w:val="0"/>
      <w:divBdr>
        <w:top w:val="none" w:sz="0" w:space="0" w:color="auto"/>
        <w:left w:val="none" w:sz="0" w:space="0" w:color="auto"/>
        <w:bottom w:val="none" w:sz="0" w:space="0" w:color="auto"/>
        <w:right w:val="none" w:sz="0" w:space="0" w:color="auto"/>
      </w:divBdr>
    </w:div>
    <w:div w:id="2036072660">
      <w:bodyDiv w:val="1"/>
      <w:marLeft w:val="0"/>
      <w:marRight w:val="0"/>
      <w:marTop w:val="0"/>
      <w:marBottom w:val="0"/>
      <w:divBdr>
        <w:top w:val="none" w:sz="0" w:space="0" w:color="auto"/>
        <w:left w:val="none" w:sz="0" w:space="0" w:color="auto"/>
        <w:bottom w:val="none" w:sz="0" w:space="0" w:color="auto"/>
        <w:right w:val="none" w:sz="0" w:space="0" w:color="auto"/>
      </w:divBdr>
    </w:div>
    <w:div w:id="2041273687">
      <w:bodyDiv w:val="1"/>
      <w:marLeft w:val="0"/>
      <w:marRight w:val="0"/>
      <w:marTop w:val="0"/>
      <w:marBottom w:val="0"/>
      <w:divBdr>
        <w:top w:val="none" w:sz="0" w:space="0" w:color="auto"/>
        <w:left w:val="none" w:sz="0" w:space="0" w:color="auto"/>
        <w:bottom w:val="none" w:sz="0" w:space="0" w:color="auto"/>
        <w:right w:val="none" w:sz="0" w:space="0" w:color="auto"/>
      </w:divBdr>
    </w:div>
    <w:div w:id="2047018605">
      <w:bodyDiv w:val="1"/>
      <w:marLeft w:val="0"/>
      <w:marRight w:val="0"/>
      <w:marTop w:val="0"/>
      <w:marBottom w:val="0"/>
      <w:divBdr>
        <w:top w:val="none" w:sz="0" w:space="0" w:color="auto"/>
        <w:left w:val="none" w:sz="0" w:space="0" w:color="auto"/>
        <w:bottom w:val="none" w:sz="0" w:space="0" w:color="auto"/>
        <w:right w:val="none" w:sz="0" w:space="0" w:color="auto"/>
      </w:divBdr>
    </w:div>
    <w:div w:id="2054694520">
      <w:bodyDiv w:val="1"/>
      <w:marLeft w:val="0"/>
      <w:marRight w:val="0"/>
      <w:marTop w:val="0"/>
      <w:marBottom w:val="0"/>
      <w:divBdr>
        <w:top w:val="none" w:sz="0" w:space="0" w:color="auto"/>
        <w:left w:val="none" w:sz="0" w:space="0" w:color="auto"/>
        <w:bottom w:val="none" w:sz="0" w:space="0" w:color="auto"/>
        <w:right w:val="none" w:sz="0" w:space="0" w:color="auto"/>
      </w:divBdr>
      <w:divsChild>
        <w:div w:id="1755668317">
          <w:marLeft w:val="547"/>
          <w:marRight w:val="0"/>
          <w:marTop w:val="0"/>
          <w:marBottom w:val="0"/>
          <w:divBdr>
            <w:top w:val="none" w:sz="0" w:space="0" w:color="auto"/>
            <w:left w:val="none" w:sz="0" w:space="0" w:color="auto"/>
            <w:bottom w:val="none" w:sz="0" w:space="0" w:color="auto"/>
            <w:right w:val="none" w:sz="0" w:space="0" w:color="auto"/>
          </w:divBdr>
        </w:div>
        <w:div w:id="519045916">
          <w:marLeft w:val="547"/>
          <w:marRight w:val="0"/>
          <w:marTop w:val="0"/>
          <w:marBottom w:val="0"/>
          <w:divBdr>
            <w:top w:val="none" w:sz="0" w:space="0" w:color="auto"/>
            <w:left w:val="none" w:sz="0" w:space="0" w:color="auto"/>
            <w:bottom w:val="none" w:sz="0" w:space="0" w:color="auto"/>
            <w:right w:val="none" w:sz="0" w:space="0" w:color="auto"/>
          </w:divBdr>
        </w:div>
        <w:div w:id="1179127138">
          <w:marLeft w:val="547"/>
          <w:marRight w:val="0"/>
          <w:marTop w:val="0"/>
          <w:marBottom w:val="0"/>
          <w:divBdr>
            <w:top w:val="none" w:sz="0" w:space="0" w:color="auto"/>
            <w:left w:val="none" w:sz="0" w:space="0" w:color="auto"/>
            <w:bottom w:val="none" w:sz="0" w:space="0" w:color="auto"/>
            <w:right w:val="none" w:sz="0" w:space="0" w:color="auto"/>
          </w:divBdr>
        </w:div>
        <w:div w:id="1359158203">
          <w:marLeft w:val="547"/>
          <w:marRight w:val="0"/>
          <w:marTop w:val="0"/>
          <w:marBottom w:val="0"/>
          <w:divBdr>
            <w:top w:val="none" w:sz="0" w:space="0" w:color="auto"/>
            <w:left w:val="none" w:sz="0" w:space="0" w:color="auto"/>
            <w:bottom w:val="none" w:sz="0" w:space="0" w:color="auto"/>
            <w:right w:val="none" w:sz="0" w:space="0" w:color="auto"/>
          </w:divBdr>
        </w:div>
        <w:div w:id="894238944">
          <w:marLeft w:val="547"/>
          <w:marRight w:val="0"/>
          <w:marTop w:val="0"/>
          <w:marBottom w:val="0"/>
          <w:divBdr>
            <w:top w:val="none" w:sz="0" w:space="0" w:color="auto"/>
            <w:left w:val="none" w:sz="0" w:space="0" w:color="auto"/>
            <w:bottom w:val="none" w:sz="0" w:space="0" w:color="auto"/>
            <w:right w:val="none" w:sz="0" w:space="0" w:color="auto"/>
          </w:divBdr>
        </w:div>
        <w:div w:id="1359353442">
          <w:marLeft w:val="547"/>
          <w:marRight w:val="0"/>
          <w:marTop w:val="0"/>
          <w:marBottom w:val="0"/>
          <w:divBdr>
            <w:top w:val="none" w:sz="0" w:space="0" w:color="auto"/>
            <w:left w:val="none" w:sz="0" w:space="0" w:color="auto"/>
            <w:bottom w:val="none" w:sz="0" w:space="0" w:color="auto"/>
            <w:right w:val="none" w:sz="0" w:space="0" w:color="auto"/>
          </w:divBdr>
        </w:div>
        <w:div w:id="172964188">
          <w:marLeft w:val="547"/>
          <w:marRight w:val="0"/>
          <w:marTop w:val="0"/>
          <w:marBottom w:val="0"/>
          <w:divBdr>
            <w:top w:val="none" w:sz="0" w:space="0" w:color="auto"/>
            <w:left w:val="none" w:sz="0" w:space="0" w:color="auto"/>
            <w:bottom w:val="none" w:sz="0" w:space="0" w:color="auto"/>
            <w:right w:val="none" w:sz="0" w:space="0" w:color="auto"/>
          </w:divBdr>
        </w:div>
        <w:div w:id="1201822566">
          <w:marLeft w:val="547"/>
          <w:marRight w:val="0"/>
          <w:marTop w:val="0"/>
          <w:marBottom w:val="0"/>
          <w:divBdr>
            <w:top w:val="none" w:sz="0" w:space="0" w:color="auto"/>
            <w:left w:val="none" w:sz="0" w:space="0" w:color="auto"/>
            <w:bottom w:val="none" w:sz="0" w:space="0" w:color="auto"/>
            <w:right w:val="none" w:sz="0" w:space="0" w:color="auto"/>
          </w:divBdr>
        </w:div>
        <w:div w:id="672339865">
          <w:marLeft w:val="547"/>
          <w:marRight w:val="0"/>
          <w:marTop w:val="0"/>
          <w:marBottom w:val="0"/>
          <w:divBdr>
            <w:top w:val="none" w:sz="0" w:space="0" w:color="auto"/>
            <w:left w:val="none" w:sz="0" w:space="0" w:color="auto"/>
            <w:bottom w:val="none" w:sz="0" w:space="0" w:color="auto"/>
            <w:right w:val="none" w:sz="0" w:space="0" w:color="auto"/>
          </w:divBdr>
        </w:div>
        <w:div w:id="1409157225">
          <w:marLeft w:val="547"/>
          <w:marRight w:val="0"/>
          <w:marTop w:val="0"/>
          <w:marBottom w:val="0"/>
          <w:divBdr>
            <w:top w:val="none" w:sz="0" w:space="0" w:color="auto"/>
            <w:left w:val="none" w:sz="0" w:space="0" w:color="auto"/>
            <w:bottom w:val="none" w:sz="0" w:space="0" w:color="auto"/>
            <w:right w:val="none" w:sz="0" w:space="0" w:color="auto"/>
          </w:divBdr>
        </w:div>
        <w:div w:id="676807611">
          <w:marLeft w:val="547"/>
          <w:marRight w:val="0"/>
          <w:marTop w:val="0"/>
          <w:marBottom w:val="0"/>
          <w:divBdr>
            <w:top w:val="none" w:sz="0" w:space="0" w:color="auto"/>
            <w:left w:val="none" w:sz="0" w:space="0" w:color="auto"/>
            <w:bottom w:val="none" w:sz="0" w:space="0" w:color="auto"/>
            <w:right w:val="none" w:sz="0" w:space="0" w:color="auto"/>
          </w:divBdr>
        </w:div>
        <w:div w:id="589242741">
          <w:marLeft w:val="547"/>
          <w:marRight w:val="0"/>
          <w:marTop w:val="0"/>
          <w:marBottom w:val="0"/>
          <w:divBdr>
            <w:top w:val="none" w:sz="0" w:space="0" w:color="auto"/>
            <w:left w:val="none" w:sz="0" w:space="0" w:color="auto"/>
            <w:bottom w:val="none" w:sz="0" w:space="0" w:color="auto"/>
            <w:right w:val="none" w:sz="0" w:space="0" w:color="auto"/>
          </w:divBdr>
        </w:div>
        <w:div w:id="37560118">
          <w:marLeft w:val="547"/>
          <w:marRight w:val="0"/>
          <w:marTop w:val="0"/>
          <w:marBottom w:val="0"/>
          <w:divBdr>
            <w:top w:val="none" w:sz="0" w:space="0" w:color="auto"/>
            <w:left w:val="none" w:sz="0" w:space="0" w:color="auto"/>
            <w:bottom w:val="none" w:sz="0" w:space="0" w:color="auto"/>
            <w:right w:val="none" w:sz="0" w:space="0" w:color="auto"/>
          </w:divBdr>
        </w:div>
        <w:div w:id="500237079">
          <w:marLeft w:val="547"/>
          <w:marRight w:val="0"/>
          <w:marTop w:val="0"/>
          <w:marBottom w:val="0"/>
          <w:divBdr>
            <w:top w:val="none" w:sz="0" w:space="0" w:color="auto"/>
            <w:left w:val="none" w:sz="0" w:space="0" w:color="auto"/>
            <w:bottom w:val="none" w:sz="0" w:space="0" w:color="auto"/>
            <w:right w:val="none" w:sz="0" w:space="0" w:color="auto"/>
          </w:divBdr>
        </w:div>
        <w:div w:id="1935045014">
          <w:marLeft w:val="547"/>
          <w:marRight w:val="0"/>
          <w:marTop w:val="0"/>
          <w:marBottom w:val="0"/>
          <w:divBdr>
            <w:top w:val="none" w:sz="0" w:space="0" w:color="auto"/>
            <w:left w:val="none" w:sz="0" w:space="0" w:color="auto"/>
            <w:bottom w:val="none" w:sz="0" w:space="0" w:color="auto"/>
            <w:right w:val="none" w:sz="0" w:space="0" w:color="auto"/>
          </w:divBdr>
        </w:div>
        <w:div w:id="1628007404">
          <w:marLeft w:val="547"/>
          <w:marRight w:val="0"/>
          <w:marTop w:val="0"/>
          <w:marBottom w:val="0"/>
          <w:divBdr>
            <w:top w:val="none" w:sz="0" w:space="0" w:color="auto"/>
            <w:left w:val="none" w:sz="0" w:space="0" w:color="auto"/>
            <w:bottom w:val="none" w:sz="0" w:space="0" w:color="auto"/>
            <w:right w:val="none" w:sz="0" w:space="0" w:color="auto"/>
          </w:divBdr>
        </w:div>
        <w:div w:id="1865628265">
          <w:marLeft w:val="547"/>
          <w:marRight w:val="0"/>
          <w:marTop w:val="0"/>
          <w:marBottom w:val="0"/>
          <w:divBdr>
            <w:top w:val="none" w:sz="0" w:space="0" w:color="auto"/>
            <w:left w:val="none" w:sz="0" w:space="0" w:color="auto"/>
            <w:bottom w:val="none" w:sz="0" w:space="0" w:color="auto"/>
            <w:right w:val="none" w:sz="0" w:space="0" w:color="auto"/>
          </w:divBdr>
        </w:div>
      </w:divsChild>
    </w:div>
    <w:div w:id="2058965540">
      <w:bodyDiv w:val="1"/>
      <w:marLeft w:val="0"/>
      <w:marRight w:val="0"/>
      <w:marTop w:val="0"/>
      <w:marBottom w:val="0"/>
      <w:divBdr>
        <w:top w:val="none" w:sz="0" w:space="0" w:color="auto"/>
        <w:left w:val="none" w:sz="0" w:space="0" w:color="auto"/>
        <w:bottom w:val="none" w:sz="0" w:space="0" w:color="auto"/>
        <w:right w:val="none" w:sz="0" w:space="0" w:color="auto"/>
      </w:divBdr>
    </w:div>
    <w:div w:id="2061439005">
      <w:bodyDiv w:val="1"/>
      <w:marLeft w:val="0"/>
      <w:marRight w:val="0"/>
      <w:marTop w:val="0"/>
      <w:marBottom w:val="0"/>
      <w:divBdr>
        <w:top w:val="none" w:sz="0" w:space="0" w:color="auto"/>
        <w:left w:val="none" w:sz="0" w:space="0" w:color="auto"/>
        <w:bottom w:val="none" w:sz="0" w:space="0" w:color="auto"/>
        <w:right w:val="none" w:sz="0" w:space="0" w:color="auto"/>
      </w:divBdr>
    </w:div>
    <w:div w:id="2075274095">
      <w:bodyDiv w:val="1"/>
      <w:marLeft w:val="0"/>
      <w:marRight w:val="0"/>
      <w:marTop w:val="0"/>
      <w:marBottom w:val="0"/>
      <w:divBdr>
        <w:top w:val="none" w:sz="0" w:space="0" w:color="auto"/>
        <w:left w:val="none" w:sz="0" w:space="0" w:color="auto"/>
        <w:bottom w:val="none" w:sz="0" w:space="0" w:color="auto"/>
        <w:right w:val="none" w:sz="0" w:space="0" w:color="auto"/>
      </w:divBdr>
      <w:divsChild>
        <w:div w:id="594171793">
          <w:marLeft w:val="0"/>
          <w:marRight w:val="0"/>
          <w:marTop w:val="0"/>
          <w:marBottom w:val="0"/>
          <w:divBdr>
            <w:top w:val="none" w:sz="0" w:space="0" w:color="auto"/>
            <w:left w:val="none" w:sz="0" w:space="0" w:color="auto"/>
            <w:bottom w:val="none" w:sz="0" w:space="0" w:color="auto"/>
            <w:right w:val="none" w:sz="0" w:space="0" w:color="auto"/>
          </w:divBdr>
          <w:divsChild>
            <w:div w:id="1616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6569">
      <w:bodyDiv w:val="1"/>
      <w:marLeft w:val="0"/>
      <w:marRight w:val="0"/>
      <w:marTop w:val="0"/>
      <w:marBottom w:val="0"/>
      <w:divBdr>
        <w:top w:val="none" w:sz="0" w:space="0" w:color="auto"/>
        <w:left w:val="none" w:sz="0" w:space="0" w:color="auto"/>
        <w:bottom w:val="none" w:sz="0" w:space="0" w:color="auto"/>
        <w:right w:val="none" w:sz="0" w:space="0" w:color="auto"/>
      </w:divBdr>
    </w:div>
    <w:div w:id="2099059930">
      <w:bodyDiv w:val="1"/>
      <w:marLeft w:val="0"/>
      <w:marRight w:val="0"/>
      <w:marTop w:val="0"/>
      <w:marBottom w:val="0"/>
      <w:divBdr>
        <w:top w:val="none" w:sz="0" w:space="0" w:color="auto"/>
        <w:left w:val="none" w:sz="0" w:space="0" w:color="auto"/>
        <w:bottom w:val="none" w:sz="0" w:space="0" w:color="auto"/>
        <w:right w:val="none" w:sz="0" w:space="0" w:color="auto"/>
      </w:divBdr>
    </w:div>
    <w:div w:id="2114208009">
      <w:bodyDiv w:val="1"/>
      <w:marLeft w:val="0"/>
      <w:marRight w:val="0"/>
      <w:marTop w:val="0"/>
      <w:marBottom w:val="0"/>
      <w:divBdr>
        <w:top w:val="none" w:sz="0" w:space="0" w:color="auto"/>
        <w:left w:val="none" w:sz="0" w:space="0" w:color="auto"/>
        <w:bottom w:val="none" w:sz="0" w:space="0" w:color="auto"/>
        <w:right w:val="none" w:sz="0" w:space="0" w:color="auto"/>
      </w:divBdr>
    </w:div>
    <w:div w:id="2130322347">
      <w:bodyDiv w:val="1"/>
      <w:marLeft w:val="0"/>
      <w:marRight w:val="0"/>
      <w:marTop w:val="0"/>
      <w:marBottom w:val="0"/>
      <w:divBdr>
        <w:top w:val="none" w:sz="0" w:space="0" w:color="auto"/>
        <w:left w:val="none" w:sz="0" w:space="0" w:color="auto"/>
        <w:bottom w:val="none" w:sz="0" w:space="0" w:color="auto"/>
        <w:right w:val="none" w:sz="0" w:space="0" w:color="auto"/>
      </w:divBdr>
      <w:divsChild>
        <w:div w:id="110587030">
          <w:marLeft w:val="547"/>
          <w:marRight w:val="0"/>
          <w:marTop w:val="0"/>
          <w:marBottom w:val="0"/>
          <w:divBdr>
            <w:top w:val="none" w:sz="0" w:space="0" w:color="auto"/>
            <w:left w:val="none" w:sz="0" w:space="0" w:color="auto"/>
            <w:bottom w:val="none" w:sz="0" w:space="0" w:color="auto"/>
            <w:right w:val="none" w:sz="0" w:space="0" w:color="auto"/>
          </w:divBdr>
        </w:div>
        <w:div w:id="1062406490">
          <w:marLeft w:val="547"/>
          <w:marRight w:val="0"/>
          <w:marTop w:val="0"/>
          <w:marBottom w:val="0"/>
          <w:divBdr>
            <w:top w:val="none" w:sz="0" w:space="0" w:color="auto"/>
            <w:left w:val="none" w:sz="0" w:space="0" w:color="auto"/>
            <w:bottom w:val="none" w:sz="0" w:space="0" w:color="auto"/>
            <w:right w:val="none" w:sz="0" w:space="0" w:color="auto"/>
          </w:divBdr>
        </w:div>
        <w:div w:id="1905142002">
          <w:marLeft w:val="547"/>
          <w:marRight w:val="0"/>
          <w:marTop w:val="0"/>
          <w:marBottom w:val="0"/>
          <w:divBdr>
            <w:top w:val="none" w:sz="0" w:space="0" w:color="auto"/>
            <w:left w:val="none" w:sz="0" w:space="0" w:color="auto"/>
            <w:bottom w:val="none" w:sz="0" w:space="0" w:color="auto"/>
            <w:right w:val="none" w:sz="0" w:space="0" w:color="auto"/>
          </w:divBdr>
        </w:div>
        <w:div w:id="1023097160">
          <w:marLeft w:val="547"/>
          <w:marRight w:val="0"/>
          <w:marTop w:val="0"/>
          <w:marBottom w:val="0"/>
          <w:divBdr>
            <w:top w:val="none" w:sz="0" w:space="0" w:color="auto"/>
            <w:left w:val="none" w:sz="0" w:space="0" w:color="auto"/>
            <w:bottom w:val="none" w:sz="0" w:space="0" w:color="auto"/>
            <w:right w:val="none" w:sz="0" w:space="0" w:color="auto"/>
          </w:divBdr>
        </w:div>
        <w:div w:id="1554925205">
          <w:marLeft w:val="547"/>
          <w:marRight w:val="0"/>
          <w:marTop w:val="0"/>
          <w:marBottom w:val="0"/>
          <w:divBdr>
            <w:top w:val="none" w:sz="0" w:space="0" w:color="auto"/>
            <w:left w:val="none" w:sz="0" w:space="0" w:color="auto"/>
            <w:bottom w:val="none" w:sz="0" w:space="0" w:color="auto"/>
            <w:right w:val="none" w:sz="0" w:space="0" w:color="auto"/>
          </w:divBdr>
        </w:div>
        <w:div w:id="1620717910">
          <w:marLeft w:val="547"/>
          <w:marRight w:val="0"/>
          <w:marTop w:val="0"/>
          <w:marBottom w:val="0"/>
          <w:divBdr>
            <w:top w:val="none" w:sz="0" w:space="0" w:color="auto"/>
            <w:left w:val="none" w:sz="0" w:space="0" w:color="auto"/>
            <w:bottom w:val="none" w:sz="0" w:space="0" w:color="auto"/>
            <w:right w:val="none" w:sz="0" w:space="0" w:color="auto"/>
          </w:divBdr>
        </w:div>
        <w:div w:id="1664359220">
          <w:marLeft w:val="547"/>
          <w:marRight w:val="0"/>
          <w:marTop w:val="0"/>
          <w:marBottom w:val="0"/>
          <w:divBdr>
            <w:top w:val="none" w:sz="0" w:space="0" w:color="auto"/>
            <w:left w:val="none" w:sz="0" w:space="0" w:color="auto"/>
            <w:bottom w:val="none" w:sz="0" w:space="0" w:color="auto"/>
            <w:right w:val="none" w:sz="0" w:space="0" w:color="auto"/>
          </w:divBdr>
        </w:div>
        <w:div w:id="127479504">
          <w:marLeft w:val="547"/>
          <w:marRight w:val="0"/>
          <w:marTop w:val="0"/>
          <w:marBottom w:val="0"/>
          <w:divBdr>
            <w:top w:val="none" w:sz="0" w:space="0" w:color="auto"/>
            <w:left w:val="none" w:sz="0" w:space="0" w:color="auto"/>
            <w:bottom w:val="none" w:sz="0" w:space="0" w:color="auto"/>
            <w:right w:val="none" w:sz="0" w:space="0" w:color="auto"/>
          </w:divBdr>
        </w:div>
        <w:div w:id="742414273">
          <w:marLeft w:val="547"/>
          <w:marRight w:val="0"/>
          <w:marTop w:val="0"/>
          <w:marBottom w:val="0"/>
          <w:divBdr>
            <w:top w:val="none" w:sz="0" w:space="0" w:color="auto"/>
            <w:left w:val="none" w:sz="0" w:space="0" w:color="auto"/>
            <w:bottom w:val="none" w:sz="0" w:space="0" w:color="auto"/>
            <w:right w:val="none" w:sz="0" w:space="0" w:color="auto"/>
          </w:divBdr>
        </w:div>
        <w:div w:id="1597788932">
          <w:marLeft w:val="547"/>
          <w:marRight w:val="0"/>
          <w:marTop w:val="0"/>
          <w:marBottom w:val="0"/>
          <w:divBdr>
            <w:top w:val="none" w:sz="0" w:space="0" w:color="auto"/>
            <w:left w:val="none" w:sz="0" w:space="0" w:color="auto"/>
            <w:bottom w:val="none" w:sz="0" w:space="0" w:color="auto"/>
            <w:right w:val="none" w:sz="0" w:space="0" w:color="auto"/>
          </w:divBdr>
        </w:div>
        <w:div w:id="1933970559">
          <w:marLeft w:val="547"/>
          <w:marRight w:val="0"/>
          <w:marTop w:val="0"/>
          <w:marBottom w:val="0"/>
          <w:divBdr>
            <w:top w:val="none" w:sz="0" w:space="0" w:color="auto"/>
            <w:left w:val="none" w:sz="0" w:space="0" w:color="auto"/>
            <w:bottom w:val="none" w:sz="0" w:space="0" w:color="auto"/>
            <w:right w:val="none" w:sz="0" w:space="0" w:color="auto"/>
          </w:divBdr>
        </w:div>
        <w:div w:id="1289320413">
          <w:marLeft w:val="547"/>
          <w:marRight w:val="0"/>
          <w:marTop w:val="0"/>
          <w:marBottom w:val="0"/>
          <w:divBdr>
            <w:top w:val="none" w:sz="0" w:space="0" w:color="auto"/>
            <w:left w:val="none" w:sz="0" w:space="0" w:color="auto"/>
            <w:bottom w:val="none" w:sz="0" w:space="0" w:color="auto"/>
            <w:right w:val="none" w:sz="0" w:space="0" w:color="auto"/>
          </w:divBdr>
        </w:div>
      </w:divsChild>
    </w:div>
    <w:div w:id="2133818495">
      <w:bodyDiv w:val="1"/>
      <w:marLeft w:val="0"/>
      <w:marRight w:val="0"/>
      <w:marTop w:val="0"/>
      <w:marBottom w:val="0"/>
      <w:divBdr>
        <w:top w:val="none" w:sz="0" w:space="0" w:color="auto"/>
        <w:left w:val="none" w:sz="0" w:space="0" w:color="auto"/>
        <w:bottom w:val="none" w:sz="0" w:space="0" w:color="auto"/>
        <w:right w:val="none" w:sz="0" w:space="0" w:color="auto"/>
      </w:divBdr>
    </w:div>
    <w:div w:id="214469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oapi.dingtalk.com/robot/send?access_token=8a53475677339a11cec453c608543c3d85ea73b330ea70c4b2de96a0839cbb90"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ing-doc.dingtalk.com/doc" TargetMode="External"/><Relationship Id="rId29" Type="http://schemas.openxmlformats.org/officeDocument/2006/relationships/hyperlink" Target="http://192.168.40.181:9091/metrics/job/test_jo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192.168.40.180:30066/"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blog.51cto.com/u_12974849" TargetMode="External"/><Relationship Id="rId14" Type="http://schemas.openxmlformats.org/officeDocument/2006/relationships/image" Target="media/image5.png"/><Relationship Id="rId22" Type="http://schemas.openxmlformats.org/officeDocument/2006/relationships/hyperlink" Target="https://work.weixin.qq.com/"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3258;&#23450;&#20041;%20Office%20&#27169;&#26495;\linux&#20113;&#35745;&#31639;&#35838;&#31243;&#27169;&#26495;v1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9E525-A901-49AA-B0DF-81E92996E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linux云计算课程模板v10.dotx</Template>
  <TotalTime>3959</TotalTime>
  <Pages>21</Pages>
  <Words>2766</Words>
  <Characters>15768</Characters>
  <Application>Microsoft Office Word</Application>
  <DocSecurity>0</DocSecurity>
  <Lines>131</Lines>
  <Paragraphs>36</Paragraphs>
  <ScaleCrop>false</ScaleCrop>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luckylucky</cp:lastModifiedBy>
  <cp:revision>2871</cp:revision>
  <dcterms:created xsi:type="dcterms:W3CDTF">2020-06-28T09:31:00Z</dcterms:created>
  <dcterms:modified xsi:type="dcterms:W3CDTF">2022-10-19T08:52:00Z</dcterms:modified>
</cp:coreProperties>
</file>